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176026" w14:textId="502509B3" w:rsidR="00887380" w:rsidRPr="00887380" w:rsidRDefault="00600A21" w:rsidP="000B28A5">
      <w:pPr>
        <w:pStyle w:val="Aufzhlungszeichen"/>
        <w:numPr>
          <w:ilvl w:val="0"/>
          <w:numId w:val="0"/>
        </w:numPr>
        <w:tabs>
          <w:tab w:val="left" w:pos="7600"/>
        </w:tabs>
        <w:rPr>
          <w:sz w:val="14"/>
          <w:szCs w:val="14"/>
        </w:rPr>
        <w:sectPr w:rsidR="00887380" w:rsidRPr="00887380" w:rsidSect="00DB7C0A">
          <w:headerReference w:type="default" r:id="rId8"/>
          <w:footerReference w:type="default" r:id="rId9"/>
          <w:headerReference w:type="first" r:id="rId10"/>
          <w:footerReference w:type="first" r:id="rId11"/>
          <w:type w:val="continuous"/>
          <w:pgSz w:w="11900" w:h="16820" w:code="9"/>
          <w:pgMar w:top="1899" w:right="1009" w:bottom="1134" w:left="1009" w:header="1191" w:footer="0" w:gutter="0"/>
          <w:cols w:num="2" w:space="720"/>
          <w:docGrid w:linePitch="360"/>
        </w:sectPr>
      </w:pPr>
      <w:bookmarkStart w:id="0" w:name="_Toc503537190"/>
      <w:bookmarkStart w:id="1" w:name="_Toc503537287"/>
      <w:r>
        <w:rPr>
          <w:noProof/>
          <w:sz w:val="24"/>
          <w:lang w:eastAsia="de-DE" w:bidi="ar-SA"/>
        </w:rPr>
        <w:drawing>
          <wp:anchor distT="0" distB="0" distL="114300" distR="114300" simplePos="0" relativeHeight="251910144" behindDoc="1" locked="0" layoutInCell="1" allowOverlap="1" wp14:anchorId="37C042F5" wp14:editId="6333B005">
            <wp:simplePos x="0" y="0"/>
            <wp:positionH relativeFrom="column">
              <wp:posOffset>-666115</wp:posOffset>
            </wp:positionH>
            <wp:positionV relativeFrom="paragraph">
              <wp:posOffset>-443865</wp:posOffset>
            </wp:positionV>
            <wp:extent cx="7595870" cy="3240774"/>
            <wp:effectExtent l="0" t="0" r="0" b="10795"/>
            <wp:wrapNone/>
            <wp:docPr id="166" name="Bild 166" descr="head_torst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ead_torste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8"/>
                    <a:stretch/>
                  </pic:blipFill>
                  <pic:spPr bwMode="auto">
                    <a:xfrm>
                      <a:off x="0" y="0"/>
                      <a:ext cx="7596480" cy="3241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6873">
        <w:rPr>
          <w:noProof/>
          <w:sz w:val="24"/>
          <w:lang w:eastAsia="de-DE" w:bidi="ar-SA"/>
        </w:rPr>
        <w:drawing>
          <wp:anchor distT="0" distB="0" distL="114300" distR="114300" simplePos="0" relativeHeight="251793408" behindDoc="1" locked="0" layoutInCell="1" allowOverlap="1" wp14:anchorId="277BEA4B" wp14:editId="46C7A4FF">
            <wp:simplePos x="0" y="0"/>
            <wp:positionH relativeFrom="column">
              <wp:posOffset>-626745</wp:posOffset>
            </wp:positionH>
            <wp:positionV relativeFrom="paragraph">
              <wp:posOffset>-457200</wp:posOffset>
            </wp:positionV>
            <wp:extent cx="7520400" cy="3254400"/>
            <wp:effectExtent l="0" t="0" r="0" b="0"/>
            <wp:wrapNone/>
            <wp:docPr id="5" name="Bild 5" descr="head_sasch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ead_sasch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4"/>
                    <a:stretch/>
                  </pic:blipFill>
                  <pic:spPr bwMode="auto">
                    <a:xfrm>
                      <a:off x="0" y="0"/>
                      <a:ext cx="7520400" cy="32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bookmarkEnd w:id="0"/>
    <w:bookmarkEnd w:id="1"/>
    <w:p w14:paraId="43F96A45" w14:textId="117BA992" w:rsidR="00777987" w:rsidRDefault="00777987" w:rsidP="000B28A5">
      <w:pPr>
        <w:rPr>
          <w:sz w:val="24"/>
          <w:lang w:eastAsia="de-DE" w:bidi="ar-SA"/>
        </w:rPr>
      </w:pPr>
    </w:p>
    <w:p w14:paraId="411B6FFA" w14:textId="26DCE5E9" w:rsidR="00777987" w:rsidRDefault="00035A02">
      <w:pPr>
        <w:spacing w:before="160" w:after="320" w:line="360" w:lineRule="auto"/>
        <w:contextualSpacing w:val="0"/>
        <w:rPr>
          <w:sz w:val="24"/>
          <w:lang w:eastAsia="de-DE" w:bidi="ar-SA"/>
        </w:rPr>
      </w:pPr>
      <w:r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3E5681C" wp14:editId="2CD5D442">
                <wp:simplePos x="0" y="0"/>
                <wp:positionH relativeFrom="column">
                  <wp:posOffset>2950845</wp:posOffset>
                </wp:positionH>
                <wp:positionV relativeFrom="paragraph">
                  <wp:posOffset>6670675</wp:posOffset>
                </wp:positionV>
                <wp:extent cx="2456815" cy="1028065"/>
                <wp:effectExtent l="0" t="0" r="0" b="0"/>
                <wp:wrapSquare wrapText="bothSides"/>
                <wp:docPr id="25" name="Textfeld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6815" cy="1028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A108F7" w14:textId="76920FC7" w:rsidR="009D31FE" w:rsidRPr="006172D4" w:rsidRDefault="009D31FE" w:rsidP="00694CDC">
                            <w:pPr>
                              <w:pStyle w:val="berschrift2"/>
                            </w:pPr>
                            <w:r>
                              <w:t>Verfügbar ab</w:t>
                            </w:r>
                          </w:p>
                          <w:p w14:paraId="5B6B85FB" w14:textId="0E6A672F" w:rsidR="009D31FE" w:rsidRDefault="009D31FE" w:rsidP="00694CDC">
                            <w:r>
                              <w:t xml:space="preserve">              01.</w:t>
                            </w:r>
                            <w:r w:rsidR="001F1B0C">
                              <w:t>10</w:t>
                            </w:r>
                            <w:r>
                              <w:t>.2018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E5681C" id="_x0000_t202" coordsize="21600,21600" o:spt="202" path="m0,0l0,21600,21600,21600,21600,0xe">
                <v:stroke joinstyle="miter"/>
                <v:path gradientshapeok="t" o:connecttype="rect"/>
              </v:shapetype>
              <v:shape id="Textfeld 25" o:spid="_x0000_s1026" type="#_x0000_t202" style="position:absolute;margin-left:232.35pt;margin-top:525.25pt;width:193.45pt;height:80.9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" filled="f" stroked="f">
                <v:textbox>
                  <w:txbxContent>
                    <w:p w14:paraId="12A108F7" w14:textId="76920FC7" w:rsidR="009D31FE" w:rsidRPr="006172D4" w:rsidRDefault="009D31FE" w:rsidP="00694CDC">
                      <w:pPr>
                        <w:pStyle w:val="berschrift2"/>
                      </w:pPr>
                      <w:r>
                        <w:t>Verfügbar ab</w:t>
                      </w:r>
                    </w:p>
                    <w:p w14:paraId="5B6B85FB" w14:textId="0E6A672F" w:rsidR="009D31FE" w:rsidRDefault="009D31FE" w:rsidP="00694CDC">
                      <w:r>
                        <w:t xml:space="preserve">              01.</w:t>
                      </w:r>
                      <w:r w:rsidR="001F1B0C">
                        <w:t>10</w:t>
                      </w:r>
                      <w:r>
                        <w:t>.2018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B7C0A"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3E2BD1" wp14:editId="4093E5DE">
                <wp:simplePos x="0" y="0"/>
                <wp:positionH relativeFrom="column">
                  <wp:posOffset>57785</wp:posOffset>
                </wp:positionH>
                <wp:positionV relativeFrom="paragraph">
                  <wp:posOffset>2438400</wp:posOffset>
                </wp:positionV>
                <wp:extent cx="2477135" cy="2315210"/>
                <wp:effectExtent l="0" t="0" r="0" b="0"/>
                <wp:wrapSquare wrapText="bothSides"/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7135" cy="2315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6D54D2" w14:textId="77777777" w:rsidR="009D31FE" w:rsidRPr="00A3157D" w:rsidRDefault="009D31FE" w:rsidP="0060187B">
                            <w:pPr>
                              <w:pStyle w:val="berschrift2"/>
                            </w:pPr>
                            <w:r w:rsidRPr="00A3157D">
                              <w:t>Aktuelle Schwerpunkte</w:t>
                            </w:r>
                          </w:p>
                          <w:p w14:paraId="36CEEDDB" w14:textId="77777777" w:rsidR="009D31FE" w:rsidRPr="00A3157D" w:rsidRDefault="009D31FE" w:rsidP="00DB7C0A">
                            <w:pPr>
                              <w:ind w:left="720"/>
                            </w:pPr>
                            <w:r w:rsidRPr="00A3157D">
                              <w:t xml:space="preserve">Anwendungsentwicklung, </w:t>
                            </w:r>
                          </w:p>
                          <w:p w14:paraId="765BDD8B" w14:textId="46FE4377" w:rsidR="009D31FE" w:rsidRPr="00A3157D" w:rsidRDefault="009D31FE" w:rsidP="00DB7C0A">
                            <w:pPr>
                              <w:ind w:left="720"/>
                            </w:pPr>
                            <w:r w:rsidRPr="00A3157D">
                              <w:t>Administration, Konzeption, Oracle, Sicherheit</w:t>
                            </w:r>
                            <w:r w:rsidR="008D1B0B">
                              <w:t>,</w:t>
                            </w:r>
                            <w:r w:rsidR="008D1B0B" w:rsidRPr="008D1B0B">
                              <w:t xml:space="preserve"> MySQL, </w:t>
                            </w:r>
                            <w:proofErr w:type="spellStart"/>
                            <w:r w:rsidR="008D1B0B" w:rsidRPr="008D1B0B">
                              <w:t>MongoDB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E2BD1" id="Textfeld 6" o:spid="_x0000_s1027" type="#_x0000_t202" style="position:absolute;margin-left:4.55pt;margin-top:192pt;width:195.05pt;height:182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" filled="f" stroked="f">
                <v:textbox>
                  <w:txbxContent>
                    <w:p w14:paraId="4D6D54D2" w14:textId="77777777" w:rsidR="009D31FE" w:rsidRPr="00A3157D" w:rsidRDefault="009D31FE" w:rsidP="0060187B">
                      <w:pPr>
                        <w:pStyle w:val="berschrift2"/>
                      </w:pPr>
                      <w:r w:rsidRPr="00A3157D">
                        <w:t>Aktuelle Schwerpunkte</w:t>
                      </w:r>
                    </w:p>
                    <w:p w14:paraId="36CEEDDB" w14:textId="77777777" w:rsidR="009D31FE" w:rsidRPr="00A3157D" w:rsidRDefault="009D31FE" w:rsidP="00DB7C0A">
                      <w:pPr>
                        <w:ind w:left="720"/>
                      </w:pPr>
                      <w:r w:rsidRPr="00A3157D">
                        <w:t xml:space="preserve">Anwendungsentwicklung, </w:t>
                      </w:r>
                    </w:p>
                    <w:p w14:paraId="765BDD8B" w14:textId="46FE4377" w:rsidR="009D31FE" w:rsidRPr="00A3157D" w:rsidRDefault="009D31FE" w:rsidP="00DB7C0A">
                      <w:pPr>
                        <w:ind w:left="720"/>
                      </w:pPr>
                      <w:r w:rsidRPr="00A3157D">
                        <w:t>Administration, Konzeption, Oracle, Sicherheit</w:t>
                      </w:r>
                      <w:r w:rsidR="008D1B0B">
                        <w:t>,</w:t>
                      </w:r>
                      <w:r w:rsidR="008D1B0B" w:rsidRPr="008D1B0B">
                        <w:t xml:space="preserve"> MySQL, </w:t>
                      </w:r>
                      <w:proofErr w:type="spellStart"/>
                      <w:r w:rsidR="008D1B0B" w:rsidRPr="008D1B0B">
                        <w:t>MongoDB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2122A7"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B56097" wp14:editId="48AAF4C0">
                <wp:simplePos x="0" y="0"/>
                <wp:positionH relativeFrom="column">
                  <wp:posOffset>2818130</wp:posOffset>
                </wp:positionH>
                <wp:positionV relativeFrom="paragraph">
                  <wp:posOffset>1987550</wp:posOffset>
                </wp:positionV>
                <wp:extent cx="3907155" cy="2059940"/>
                <wp:effectExtent l="0" t="0" r="0" b="0"/>
                <wp:wrapSquare wrapText="bothSides"/>
                <wp:docPr id="8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7155" cy="2059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325F56" w14:textId="77777777" w:rsidR="009D31FE" w:rsidRPr="006172D4" w:rsidRDefault="009D31FE" w:rsidP="0060187B">
                            <w:pPr>
                              <w:pStyle w:val="berschrift2"/>
                            </w:pPr>
                            <w:r>
                              <w:t>Kontakt</w:t>
                            </w:r>
                          </w:p>
                          <w:p w14:paraId="3B8026AE" w14:textId="77777777" w:rsidR="009D31FE" w:rsidRDefault="009D31FE" w:rsidP="00602B34">
                            <w:pPr>
                              <w:ind w:left="720"/>
                            </w:pPr>
                            <w:r w:rsidRPr="0060187B">
                              <w:t>Potsdamer Platz 10</w:t>
                            </w:r>
                          </w:p>
                          <w:p w14:paraId="3E58C325" w14:textId="77777777" w:rsidR="009D31FE" w:rsidRDefault="009D31FE" w:rsidP="00602B34">
                            <w:pPr>
                              <w:ind w:left="720"/>
                            </w:pPr>
                            <w:r w:rsidRPr="0060187B">
                              <w:t>10785 Berlin</w:t>
                            </w:r>
                          </w:p>
                          <w:p w14:paraId="20FFAF46" w14:textId="27EBC1A3" w:rsidR="009D31FE" w:rsidRDefault="009D31FE" w:rsidP="00602B34">
                            <w:pPr>
                              <w:ind w:left="720"/>
                            </w:pPr>
                            <w:r w:rsidRPr="0060187B">
                              <w:t xml:space="preserve">Tel:  </w:t>
                            </w:r>
                            <w:r w:rsidRPr="00682C64">
                              <w:t>+49 30 300 11 48 18</w:t>
                            </w:r>
                          </w:p>
                          <w:p w14:paraId="0BF3E0D5" w14:textId="00F2A4C6" w:rsidR="009D31FE" w:rsidRPr="002122A7" w:rsidRDefault="00B0452D" w:rsidP="00602B34">
                            <w:pPr>
                              <w:ind w:left="720"/>
                            </w:pPr>
                            <w:hyperlink r:id="rId14" w:history="1">
                              <w:r w:rsidR="00742AB9" w:rsidRPr="008C1712">
                                <w:rPr>
                                  <w:rStyle w:val="Link"/>
                                </w:rPr>
                                <w:t>project-consultancy@gronau-it-cloud-computing.de</w:t>
                              </w:r>
                            </w:hyperlink>
                          </w:p>
                          <w:p w14:paraId="2604FB09" w14:textId="77777777" w:rsidR="009D31FE" w:rsidRDefault="00B0452D" w:rsidP="00602B34">
                            <w:pPr>
                              <w:ind w:left="720"/>
                            </w:pPr>
                            <w:hyperlink r:id="rId15" w:history="1">
                              <w:r w:rsidR="009D31FE" w:rsidRPr="00764D27">
                                <w:rPr>
                                  <w:rStyle w:val="Link"/>
                                </w:rPr>
                                <w:t>www.gronau-it-cloud-computing.de</w:t>
                              </w:r>
                            </w:hyperlink>
                          </w:p>
                          <w:p w14:paraId="281F4FD4" w14:textId="77777777" w:rsidR="009D31FE" w:rsidRDefault="009D31FE" w:rsidP="0060187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56097" id="Textfeld 8" o:spid="_x0000_s1028" type="#_x0000_t202" style="position:absolute;margin-left:221.9pt;margin-top:156.5pt;width:307.65pt;height:162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" filled="f" stroked="f">
                <v:textbox>
                  <w:txbxContent>
                    <w:p w14:paraId="24325F56" w14:textId="77777777" w:rsidR="009D31FE" w:rsidRPr="006172D4" w:rsidRDefault="009D31FE" w:rsidP="0060187B">
                      <w:pPr>
                        <w:pStyle w:val="berschrift2"/>
                      </w:pPr>
                      <w:r>
                        <w:t>Kontakt</w:t>
                      </w:r>
                    </w:p>
                    <w:p w14:paraId="3B8026AE" w14:textId="77777777" w:rsidR="009D31FE" w:rsidRDefault="009D31FE" w:rsidP="00602B34">
                      <w:pPr>
                        <w:ind w:left="720"/>
                      </w:pPr>
                      <w:r w:rsidRPr="0060187B">
                        <w:t>Potsdamer Platz 10</w:t>
                      </w:r>
                    </w:p>
                    <w:p w14:paraId="3E58C325" w14:textId="77777777" w:rsidR="009D31FE" w:rsidRDefault="009D31FE" w:rsidP="00602B34">
                      <w:pPr>
                        <w:ind w:left="720"/>
                      </w:pPr>
                      <w:r w:rsidRPr="0060187B">
                        <w:t>10785 Berlin</w:t>
                      </w:r>
                    </w:p>
                    <w:p w14:paraId="20FFAF46" w14:textId="27EBC1A3" w:rsidR="009D31FE" w:rsidRDefault="009D31FE" w:rsidP="00602B34">
                      <w:pPr>
                        <w:ind w:left="720"/>
                      </w:pPr>
                      <w:r w:rsidRPr="0060187B">
                        <w:t xml:space="preserve">Tel:  </w:t>
                      </w:r>
                      <w:r w:rsidRPr="00682C64">
                        <w:t>+49 30 300 11 48 18</w:t>
                      </w:r>
                    </w:p>
                    <w:p w14:paraId="0BF3E0D5" w14:textId="00F2A4C6" w:rsidR="009D31FE" w:rsidRPr="002122A7" w:rsidRDefault="00B0452D" w:rsidP="00602B34">
                      <w:pPr>
                        <w:ind w:left="720"/>
                      </w:pPr>
                      <w:hyperlink r:id="rId16" w:history="1">
                        <w:r w:rsidR="00742AB9" w:rsidRPr="008C1712">
                          <w:rPr>
                            <w:rStyle w:val="Link"/>
                          </w:rPr>
                          <w:t>project-consultancy@gronau-it-cloud-computing.de</w:t>
                        </w:r>
                      </w:hyperlink>
                    </w:p>
                    <w:p w14:paraId="2604FB09" w14:textId="77777777" w:rsidR="009D31FE" w:rsidRDefault="00B0452D" w:rsidP="00602B34">
                      <w:pPr>
                        <w:ind w:left="720"/>
                      </w:pPr>
                      <w:hyperlink r:id="rId17" w:history="1">
                        <w:r w:rsidR="009D31FE" w:rsidRPr="00764D27">
                          <w:rPr>
                            <w:rStyle w:val="Link"/>
                          </w:rPr>
                          <w:t>www.gronau-it-cloud-computing.de</w:t>
                        </w:r>
                      </w:hyperlink>
                    </w:p>
                    <w:p w14:paraId="281F4FD4" w14:textId="77777777" w:rsidR="009D31FE" w:rsidRDefault="009D31FE" w:rsidP="0060187B"/>
                  </w:txbxContent>
                </v:textbox>
                <w10:wrap type="square"/>
              </v:shape>
            </w:pict>
          </mc:Fallback>
        </mc:AlternateContent>
      </w:r>
      <w:r w:rsidR="00694CDC"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14B3192" wp14:editId="058FCFC7">
                <wp:simplePos x="0" y="0"/>
                <wp:positionH relativeFrom="column">
                  <wp:posOffset>79375</wp:posOffset>
                </wp:positionH>
                <wp:positionV relativeFrom="paragraph">
                  <wp:posOffset>6324600</wp:posOffset>
                </wp:positionV>
                <wp:extent cx="2456815" cy="1028065"/>
                <wp:effectExtent l="0" t="0" r="0" b="0"/>
                <wp:wrapSquare wrapText="bothSides"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6815" cy="1028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6F5B8A" w14:textId="77777777" w:rsidR="009D31FE" w:rsidRPr="006172D4" w:rsidRDefault="009D31FE" w:rsidP="00416418">
                            <w:pPr>
                              <w:pStyle w:val="berschrift2"/>
                            </w:pPr>
                            <w:r>
                              <w:t>Sprachen</w:t>
                            </w:r>
                          </w:p>
                          <w:p w14:paraId="689C3079" w14:textId="5D456A46" w:rsidR="009D31FE" w:rsidRDefault="009D31FE" w:rsidP="00416418">
                            <w:r>
                              <w:t xml:space="preserve">      </w:t>
                            </w:r>
                            <w:r w:rsidR="00262B72">
                              <w:t xml:space="preserve">        Deutsch (Muttersprache)</w:t>
                            </w:r>
                            <w:r>
                              <w:t xml:space="preserve">  </w:t>
                            </w:r>
                          </w:p>
                          <w:p w14:paraId="4B177900" w14:textId="514A3C93" w:rsidR="009D31FE" w:rsidRDefault="009D31FE" w:rsidP="00416418">
                            <w:r>
                              <w:t xml:space="preserve">              Englisch (Arbeitssprache)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B3192" id="Textfeld 3" o:spid="_x0000_s1029" type="#_x0000_t202" style="position:absolute;margin-left:6.25pt;margin-top:498pt;width:193.45pt;height:80.9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" filled="f" stroked="f">
                <v:textbox>
                  <w:txbxContent>
                    <w:p w14:paraId="006F5B8A" w14:textId="77777777" w:rsidR="009D31FE" w:rsidRPr="006172D4" w:rsidRDefault="009D31FE" w:rsidP="00416418">
                      <w:pPr>
                        <w:pStyle w:val="berschrift2"/>
                      </w:pPr>
                      <w:r>
                        <w:t>Sprachen</w:t>
                      </w:r>
                    </w:p>
                    <w:p w14:paraId="689C3079" w14:textId="5D456A46" w:rsidR="009D31FE" w:rsidRDefault="009D31FE" w:rsidP="00416418">
                      <w:r>
                        <w:t xml:space="preserve">      </w:t>
                      </w:r>
                      <w:r w:rsidR="00262B72">
                        <w:t xml:space="preserve">        Deutsch (Muttersprache)</w:t>
                      </w:r>
                      <w:r>
                        <w:t xml:space="preserve">  </w:t>
                      </w:r>
                    </w:p>
                    <w:p w14:paraId="4B177900" w14:textId="514A3C93" w:rsidR="009D31FE" w:rsidRDefault="009D31FE" w:rsidP="00416418">
                      <w:r>
                        <w:t xml:space="preserve">              Englisch (Arbeitssprache)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94CDC"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8375A96" wp14:editId="07CF071A">
                <wp:simplePos x="0" y="0"/>
                <wp:positionH relativeFrom="column">
                  <wp:posOffset>2955290</wp:posOffset>
                </wp:positionH>
                <wp:positionV relativeFrom="paragraph">
                  <wp:posOffset>5413284</wp:posOffset>
                </wp:positionV>
                <wp:extent cx="3494405" cy="1595755"/>
                <wp:effectExtent l="0" t="0" r="0" b="4445"/>
                <wp:wrapSquare wrapText="bothSides"/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4405" cy="1595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A34C49" w14:textId="77777777" w:rsidR="009D31FE" w:rsidRDefault="009D31FE" w:rsidP="002B0499">
                            <w:pPr>
                              <w:rPr>
                                <w:rFonts w:ascii="Roboto" w:eastAsiaTheme="majorEastAsia" w:hAnsi="Roboto" w:cstheme="majorBidi"/>
                                <w:caps/>
                                <w:color w:val="041B2D"/>
                                <w:spacing w:val="14"/>
                                <w:szCs w:val="26"/>
                              </w:rPr>
                            </w:pPr>
                            <w:r w:rsidRPr="002B0499">
                              <w:rPr>
                                <w:rFonts w:ascii="Roboto" w:eastAsiaTheme="majorEastAsia" w:hAnsi="Roboto" w:cstheme="majorBidi"/>
                                <w:caps/>
                                <w:color w:val="041B2D"/>
                                <w:spacing w:val="14"/>
                                <w:szCs w:val="26"/>
                              </w:rPr>
                              <w:t>Branchen</w:t>
                            </w:r>
                          </w:p>
                          <w:p w14:paraId="7FCF457C" w14:textId="77777777" w:rsidR="009D31FE" w:rsidRDefault="009D31FE" w:rsidP="002B0499">
                            <w:pPr>
                              <w:rPr>
                                <w:rFonts w:ascii="Roboto" w:eastAsiaTheme="majorEastAsia" w:hAnsi="Roboto" w:cstheme="majorBidi"/>
                                <w:caps/>
                                <w:color w:val="041B2D"/>
                                <w:spacing w:val="14"/>
                                <w:szCs w:val="26"/>
                              </w:rPr>
                            </w:pPr>
                          </w:p>
                          <w:p w14:paraId="1262A8E6" w14:textId="77777777" w:rsidR="009D31FE" w:rsidRDefault="009D31FE" w:rsidP="00035A02">
                            <w:pPr>
                              <w:ind w:firstLine="709"/>
                            </w:pPr>
                            <w:r w:rsidRPr="00035A02">
                              <w:t xml:space="preserve">Anlagenbau, Automobilbranche, Bahn, </w:t>
                            </w:r>
                          </w:p>
                          <w:p w14:paraId="0CABAEE3" w14:textId="77777777" w:rsidR="009D31FE" w:rsidRDefault="009D31FE" w:rsidP="00035A02">
                            <w:pPr>
                              <w:ind w:firstLine="709"/>
                            </w:pPr>
                            <w:r w:rsidRPr="00035A02">
                              <w:t xml:space="preserve">Behörden, Beratungsunternehmen, </w:t>
                            </w:r>
                          </w:p>
                          <w:p w14:paraId="150F06FC" w14:textId="6DC331A9" w:rsidR="009D31FE" w:rsidRDefault="009D31FE" w:rsidP="00035A02">
                            <w:pPr>
                              <w:ind w:firstLine="709"/>
                            </w:pPr>
                            <w:proofErr w:type="spellStart"/>
                            <w:r>
                              <w:t>I</w:t>
                            </w:r>
                            <w:r w:rsidRPr="00035A02">
                              <w:t>nformations</w:t>
                            </w:r>
                            <w:proofErr w:type="spellEnd"/>
                            <w:r w:rsidRPr="00035A02">
                              <w:t xml:space="preserve"> Technologie, Transportwesen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75A96" id="Textfeld 2" o:spid="_x0000_s1030" type="#_x0000_t202" style="position:absolute;margin-left:232.7pt;margin-top:426.25pt;width:275.15pt;height:125.6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" filled="f" stroked="f">
                <v:textbox>
                  <w:txbxContent>
                    <w:p w14:paraId="0FA34C49" w14:textId="77777777" w:rsidR="009D31FE" w:rsidRDefault="009D31FE" w:rsidP="002B0499">
                      <w:pPr>
                        <w:rPr>
                          <w:rFonts w:ascii="Roboto" w:eastAsiaTheme="majorEastAsia" w:hAnsi="Roboto" w:cstheme="majorBidi"/>
                          <w:caps/>
                          <w:color w:val="041B2D"/>
                          <w:spacing w:val="14"/>
                          <w:szCs w:val="26"/>
                        </w:rPr>
                      </w:pPr>
                      <w:r w:rsidRPr="002B0499">
                        <w:rPr>
                          <w:rFonts w:ascii="Roboto" w:eastAsiaTheme="majorEastAsia" w:hAnsi="Roboto" w:cstheme="majorBidi"/>
                          <w:caps/>
                          <w:color w:val="041B2D"/>
                          <w:spacing w:val="14"/>
                          <w:szCs w:val="26"/>
                        </w:rPr>
                        <w:t>Branchen</w:t>
                      </w:r>
                    </w:p>
                    <w:p w14:paraId="7FCF457C" w14:textId="77777777" w:rsidR="009D31FE" w:rsidRDefault="009D31FE" w:rsidP="002B0499">
                      <w:pPr>
                        <w:rPr>
                          <w:rFonts w:ascii="Roboto" w:eastAsiaTheme="majorEastAsia" w:hAnsi="Roboto" w:cstheme="majorBidi"/>
                          <w:caps/>
                          <w:color w:val="041B2D"/>
                          <w:spacing w:val="14"/>
                          <w:szCs w:val="26"/>
                        </w:rPr>
                      </w:pPr>
                    </w:p>
                    <w:p w14:paraId="1262A8E6" w14:textId="77777777" w:rsidR="009D31FE" w:rsidRDefault="009D31FE" w:rsidP="00035A02">
                      <w:pPr>
                        <w:ind w:firstLine="709"/>
                      </w:pPr>
                      <w:r w:rsidRPr="00035A02">
                        <w:t xml:space="preserve">Anlagenbau, Automobilbranche, Bahn, </w:t>
                      </w:r>
                    </w:p>
                    <w:p w14:paraId="0CABAEE3" w14:textId="77777777" w:rsidR="009D31FE" w:rsidRDefault="009D31FE" w:rsidP="00035A02">
                      <w:pPr>
                        <w:ind w:firstLine="709"/>
                      </w:pPr>
                      <w:r w:rsidRPr="00035A02">
                        <w:t xml:space="preserve">Behörden, Beratungsunternehmen, </w:t>
                      </w:r>
                    </w:p>
                    <w:p w14:paraId="150F06FC" w14:textId="6DC331A9" w:rsidR="009D31FE" w:rsidRDefault="009D31FE" w:rsidP="00035A02">
                      <w:pPr>
                        <w:ind w:firstLine="709"/>
                      </w:pPr>
                      <w:proofErr w:type="spellStart"/>
                      <w:r>
                        <w:t>I</w:t>
                      </w:r>
                      <w:r w:rsidRPr="00035A02">
                        <w:t>nformations</w:t>
                      </w:r>
                      <w:proofErr w:type="spellEnd"/>
                      <w:r w:rsidRPr="00035A02">
                        <w:t xml:space="preserve"> Technologie, Transportwesen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94CDC"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8681919" wp14:editId="0BD0ED7F">
                <wp:simplePos x="0" y="0"/>
                <wp:positionH relativeFrom="column">
                  <wp:posOffset>2955290</wp:posOffset>
                </wp:positionH>
                <wp:positionV relativeFrom="paragraph">
                  <wp:posOffset>4268470</wp:posOffset>
                </wp:positionV>
                <wp:extent cx="3073400" cy="1032510"/>
                <wp:effectExtent l="0" t="0" r="0" b="8890"/>
                <wp:wrapSquare wrapText="bothSides"/>
                <wp:docPr id="56" name="Textfeld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3400" cy="1032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5FC2C8" w14:textId="77777777" w:rsidR="009D31FE" w:rsidRPr="006172D4" w:rsidRDefault="009D31FE" w:rsidP="000038F9">
                            <w:pPr>
                              <w:pStyle w:val="berschrift2"/>
                            </w:pPr>
                            <w:r>
                              <w:t>projektorte</w:t>
                            </w:r>
                          </w:p>
                          <w:p w14:paraId="44C02801" w14:textId="54A2F393" w:rsidR="009D31FE" w:rsidRDefault="009D31FE" w:rsidP="000038F9">
                            <w:pPr>
                              <w:ind w:left="720"/>
                            </w:pPr>
                            <w:r w:rsidRPr="00F00009">
                              <w:t>Deutschland</w:t>
                            </w:r>
                            <w:r>
                              <w:t xml:space="preserve"> – </w:t>
                            </w:r>
                            <w:r w:rsidRPr="001F1675">
                              <w:t>Bundesweit</w:t>
                            </w:r>
                          </w:p>
                          <w:p w14:paraId="7362CC64" w14:textId="5FE1A4C5" w:rsidR="009D31FE" w:rsidRDefault="009D31FE" w:rsidP="000038F9">
                            <w:pPr>
                              <w:ind w:left="720"/>
                            </w:pPr>
                            <w:r w:rsidRPr="00766A26">
                              <w:t>Europaweit, Weltweit</w:t>
                            </w:r>
                          </w:p>
                          <w:p w14:paraId="25D32F9F" w14:textId="191DB6AC" w:rsidR="009D31FE" w:rsidRPr="00934D7F" w:rsidRDefault="009D31FE" w:rsidP="00157223">
                            <w:pPr>
                              <w:ind w:left="720"/>
                            </w:pPr>
                          </w:p>
                          <w:p w14:paraId="28CEEFD3" w14:textId="77777777" w:rsidR="009D31FE" w:rsidRPr="00934D7F" w:rsidRDefault="009D31FE" w:rsidP="000038F9">
                            <w:pPr>
                              <w:ind w:left="72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81919" id="Textfeld 56" o:spid="_x0000_s1031" type="#_x0000_t202" style="position:absolute;margin-left:232.7pt;margin-top:336.1pt;width:242pt;height:81.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" filled="f" stroked="f">
                <v:textbox>
                  <w:txbxContent>
                    <w:p w14:paraId="105FC2C8" w14:textId="77777777" w:rsidR="009D31FE" w:rsidRPr="006172D4" w:rsidRDefault="009D31FE" w:rsidP="000038F9">
                      <w:pPr>
                        <w:pStyle w:val="berschrift2"/>
                      </w:pPr>
                      <w:r>
                        <w:t>projektorte</w:t>
                      </w:r>
                    </w:p>
                    <w:p w14:paraId="44C02801" w14:textId="54A2F393" w:rsidR="009D31FE" w:rsidRDefault="009D31FE" w:rsidP="000038F9">
                      <w:pPr>
                        <w:ind w:left="720"/>
                      </w:pPr>
                      <w:r w:rsidRPr="00F00009">
                        <w:t>Deutschland</w:t>
                      </w:r>
                      <w:r>
                        <w:t xml:space="preserve"> – </w:t>
                      </w:r>
                      <w:r w:rsidRPr="001F1675">
                        <w:t>Bundesweit</w:t>
                      </w:r>
                    </w:p>
                    <w:p w14:paraId="7362CC64" w14:textId="5FE1A4C5" w:rsidR="009D31FE" w:rsidRDefault="009D31FE" w:rsidP="000038F9">
                      <w:pPr>
                        <w:ind w:left="720"/>
                      </w:pPr>
                      <w:r w:rsidRPr="00766A26">
                        <w:t>Europaweit, Weltweit</w:t>
                      </w:r>
                    </w:p>
                    <w:p w14:paraId="25D32F9F" w14:textId="191DB6AC" w:rsidR="009D31FE" w:rsidRPr="00934D7F" w:rsidRDefault="009D31FE" w:rsidP="00157223">
                      <w:pPr>
                        <w:ind w:left="720"/>
                      </w:pPr>
                    </w:p>
                    <w:p w14:paraId="28CEEFD3" w14:textId="77777777" w:rsidR="009D31FE" w:rsidRPr="00934D7F" w:rsidRDefault="009D31FE" w:rsidP="000038F9">
                      <w:pPr>
                        <w:ind w:left="72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94CDC"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40757A5" wp14:editId="7E8C56C0">
                <wp:simplePos x="0" y="0"/>
                <wp:positionH relativeFrom="column">
                  <wp:posOffset>91440</wp:posOffset>
                </wp:positionH>
                <wp:positionV relativeFrom="paragraph">
                  <wp:posOffset>4609465</wp:posOffset>
                </wp:positionV>
                <wp:extent cx="2653665" cy="1717040"/>
                <wp:effectExtent l="0" t="0" r="0" b="10160"/>
                <wp:wrapSquare wrapText="bothSides"/>
                <wp:docPr id="189" name="Textfeld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3665" cy="1717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6A76ED" w14:textId="77777777" w:rsidR="009D31FE" w:rsidRPr="0053426C" w:rsidRDefault="009D31FE" w:rsidP="007A1813">
                            <w:pPr>
                              <w:pStyle w:val="berschrift2"/>
                            </w:pPr>
                            <w:r w:rsidRPr="0053426C">
                              <w:t>Bevorzugte projekte</w:t>
                            </w:r>
                          </w:p>
                          <w:p w14:paraId="5473F3B4" w14:textId="77777777" w:rsidR="009D31FE" w:rsidRPr="0053426C" w:rsidRDefault="009D31FE" w:rsidP="00C76EB2">
                            <w:pPr>
                              <w:ind w:left="720"/>
                            </w:pPr>
                            <w:r w:rsidRPr="0053426C">
                              <w:t xml:space="preserve">Senior IT Sicherheitsberater, </w:t>
                            </w:r>
                          </w:p>
                          <w:p w14:paraId="31F2E552" w14:textId="7F5924CA" w:rsidR="009D31FE" w:rsidRPr="008B4000" w:rsidRDefault="009D31FE" w:rsidP="00C76EB2">
                            <w:pPr>
                              <w:ind w:left="720"/>
                              <w:rPr>
                                <w:lang w:val="en-US"/>
                              </w:rPr>
                            </w:pPr>
                            <w:r w:rsidRPr="00934D7F">
                              <w:rPr>
                                <w:lang w:val="en-US"/>
                              </w:rPr>
                              <w:t>Ethical Hacker, CISSP (Certified Information System Security Professional)</w:t>
                            </w:r>
                            <w:r>
                              <w:rPr>
                                <w:lang w:val="en-US"/>
                              </w:rPr>
                              <w:t xml:space="preserve">, </w:t>
                            </w:r>
                            <w:r w:rsidRPr="00934D7F">
                              <w:rPr>
                                <w:lang w:val="en-US"/>
                              </w:rPr>
                              <w:t>OSC (Offensive Security Certified Professional)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757A5" id="Textfeld 189" o:spid="_x0000_s1032" type="#_x0000_t202" style="position:absolute;margin-left:7.2pt;margin-top:362.95pt;width:208.95pt;height:135.2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" filled="f" stroked="f">
                <v:textbox>
                  <w:txbxContent>
                    <w:p w14:paraId="296A76ED" w14:textId="77777777" w:rsidR="009D31FE" w:rsidRPr="0053426C" w:rsidRDefault="009D31FE" w:rsidP="007A1813">
                      <w:pPr>
                        <w:pStyle w:val="berschrift2"/>
                      </w:pPr>
                      <w:r w:rsidRPr="0053426C">
                        <w:t>Bevorzugte projekte</w:t>
                      </w:r>
                    </w:p>
                    <w:p w14:paraId="5473F3B4" w14:textId="77777777" w:rsidR="009D31FE" w:rsidRPr="0053426C" w:rsidRDefault="009D31FE" w:rsidP="00C76EB2">
                      <w:pPr>
                        <w:ind w:left="720"/>
                      </w:pPr>
                      <w:r w:rsidRPr="0053426C">
                        <w:t xml:space="preserve">Senior IT Sicherheitsberater, </w:t>
                      </w:r>
                    </w:p>
                    <w:p w14:paraId="31F2E552" w14:textId="7F5924CA" w:rsidR="009D31FE" w:rsidRPr="008B4000" w:rsidRDefault="009D31FE" w:rsidP="00C76EB2">
                      <w:pPr>
                        <w:ind w:left="720"/>
                        <w:rPr>
                          <w:lang w:val="en-US"/>
                        </w:rPr>
                      </w:pPr>
                      <w:r w:rsidRPr="00934D7F">
                        <w:rPr>
                          <w:lang w:val="en-US"/>
                        </w:rPr>
                        <w:t>Ethical Hacker, CISSP (Certified Information System Security Professional)</w:t>
                      </w:r>
                      <w:r>
                        <w:rPr>
                          <w:lang w:val="en-US"/>
                        </w:rPr>
                        <w:t xml:space="preserve">, </w:t>
                      </w:r>
                      <w:r w:rsidRPr="00934D7F">
                        <w:rPr>
                          <w:lang w:val="en-US"/>
                        </w:rPr>
                        <w:t>OSC (Offensive Security Certified Professional)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96FAE">
        <w:rPr>
          <w:noProof/>
          <w:sz w:val="24"/>
          <w:lang w:eastAsia="de-DE" w:bidi="ar-SA"/>
        </w:rPr>
        <w:drawing>
          <wp:anchor distT="0" distB="0" distL="114300" distR="114300" simplePos="0" relativeHeight="251664384" behindDoc="1" locked="0" layoutInCell="1" allowOverlap="1" wp14:anchorId="76E95805" wp14:editId="3517FF27">
            <wp:simplePos x="0" y="0"/>
            <wp:positionH relativeFrom="column">
              <wp:posOffset>-603393</wp:posOffset>
            </wp:positionH>
            <wp:positionV relativeFrom="paragraph">
              <wp:posOffset>3474098</wp:posOffset>
            </wp:positionV>
            <wp:extent cx="7399176" cy="4793615"/>
            <wp:effectExtent l="0" t="0" r="0" b="6985"/>
            <wp:wrapNone/>
            <wp:docPr id="11" name="Bild 11" descr="layout_0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ayout_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639" b="39914"/>
                    <a:stretch/>
                  </pic:blipFill>
                  <pic:spPr bwMode="auto">
                    <a:xfrm>
                      <a:off x="0" y="0"/>
                      <a:ext cx="7399176" cy="479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7987">
        <w:rPr>
          <w:sz w:val="24"/>
          <w:lang w:eastAsia="de-DE" w:bidi="ar-SA"/>
        </w:rPr>
        <w:br w:type="page"/>
      </w:r>
      <w:bookmarkStart w:id="2" w:name="_GoBack"/>
      <w:bookmarkEnd w:id="2"/>
    </w:p>
    <w:p w14:paraId="534DD0D0" w14:textId="6BF1F613" w:rsidR="00751825" w:rsidRDefault="008970CA" w:rsidP="000B28A5">
      <w:pPr>
        <w:rPr>
          <w:sz w:val="24"/>
          <w:lang w:eastAsia="de-DE" w:bidi="ar-SA"/>
        </w:rPr>
      </w:pPr>
      <w:r>
        <w:rPr>
          <w:noProof/>
          <w:sz w:val="24"/>
          <w:lang w:eastAsia="de-DE" w:bidi="ar-SA"/>
        </w:rPr>
        <w:lastRenderedPageBreak/>
        <w:drawing>
          <wp:anchor distT="0" distB="0" distL="114300" distR="114300" simplePos="0" relativeHeight="251916288" behindDoc="0" locked="0" layoutInCell="1" allowOverlap="1" wp14:anchorId="3BEFE1A1" wp14:editId="62872440">
            <wp:simplePos x="0" y="0"/>
            <wp:positionH relativeFrom="column">
              <wp:posOffset>-49530</wp:posOffset>
            </wp:positionH>
            <wp:positionV relativeFrom="paragraph">
              <wp:posOffset>167005</wp:posOffset>
            </wp:positionV>
            <wp:extent cx="1358900" cy="8750300"/>
            <wp:effectExtent l="0" t="0" r="12700" b="12700"/>
            <wp:wrapNone/>
            <wp:docPr id="13" name="Bild 13" descr="../balken_skil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balken_skills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900" cy="875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3078">
        <w:rPr>
          <w:noProof/>
          <w:sz w:val="24"/>
          <w:lang w:eastAsia="de-DE" w:bidi="ar-SA"/>
        </w:rPr>
        <w:drawing>
          <wp:anchor distT="0" distB="0" distL="114300" distR="114300" simplePos="0" relativeHeight="251882496" behindDoc="1" locked="0" layoutInCell="1" allowOverlap="1" wp14:anchorId="2A9781EE" wp14:editId="5F2F92C3">
            <wp:simplePos x="0" y="0"/>
            <wp:positionH relativeFrom="column">
              <wp:posOffset>-49530</wp:posOffset>
            </wp:positionH>
            <wp:positionV relativeFrom="paragraph">
              <wp:posOffset>168275</wp:posOffset>
            </wp:positionV>
            <wp:extent cx="1315842" cy="8460740"/>
            <wp:effectExtent l="0" t="0" r="5080" b="0"/>
            <wp:wrapNone/>
            <wp:docPr id="146" name="Bild 146" descr="../balken_skil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balken_skill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842" cy="846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5A02"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138030" wp14:editId="31F64054">
                <wp:simplePos x="0" y="0"/>
                <wp:positionH relativeFrom="column">
                  <wp:posOffset>1487805</wp:posOffset>
                </wp:positionH>
                <wp:positionV relativeFrom="paragraph">
                  <wp:posOffset>287020</wp:posOffset>
                </wp:positionV>
                <wp:extent cx="4795520" cy="7666990"/>
                <wp:effectExtent l="0" t="0" r="0" b="3810"/>
                <wp:wrapSquare wrapText="bothSides"/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5520" cy="7666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9FB775" w14:textId="77777777" w:rsidR="009D31FE" w:rsidRDefault="009D31FE" w:rsidP="007458B8">
                            <w:pPr>
                              <w:rPr>
                                <w:b/>
                              </w:rPr>
                            </w:pPr>
                            <w:r w:rsidRPr="00517AE5">
                              <w:rPr>
                                <w:b/>
                              </w:rPr>
                              <w:t>Betriebssysteme</w:t>
                            </w:r>
                          </w:p>
                          <w:p w14:paraId="47056878" w14:textId="6D310FB3" w:rsidR="009D31FE" w:rsidRDefault="009D31FE" w:rsidP="007458B8">
                            <w:r w:rsidRPr="00035A02">
                              <w:t>Linux, Macintosh OSX, Sun Solaris, Windows</w:t>
                            </w:r>
                          </w:p>
                          <w:p w14:paraId="0E342830" w14:textId="77777777" w:rsidR="009D31FE" w:rsidRDefault="009D31FE" w:rsidP="007458B8"/>
                          <w:p w14:paraId="29397B84" w14:textId="77777777" w:rsidR="009D31FE" w:rsidRPr="00A3157D" w:rsidRDefault="009D31FE" w:rsidP="007458B8">
                            <w:pPr>
                              <w:rPr>
                                <w:b/>
                              </w:rPr>
                            </w:pPr>
                            <w:r w:rsidRPr="00A3157D">
                              <w:rPr>
                                <w:b/>
                              </w:rPr>
                              <w:t>Sprachen</w:t>
                            </w:r>
                          </w:p>
                          <w:p w14:paraId="5E2A6C74" w14:textId="58EAFCA8" w:rsidR="009D31FE" w:rsidRPr="00A3157D" w:rsidRDefault="009D31FE" w:rsidP="007458B8">
                            <w:r w:rsidRPr="00A3157D">
                              <w:t>Delphi, PL/1</w:t>
                            </w:r>
                          </w:p>
                          <w:p w14:paraId="49EBA899" w14:textId="77777777" w:rsidR="009D31FE" w:rsidRPr="00A3157D" w:rsidRDefault="009D31FE" w:rsidP="007458B8"/>
                          <w:p w14:paraId="1C8F9581" w14:textId="77777777" w:rsidR="009D31FE" w:rsidRPr="00517AE5" w:rsidRDefault="009D31FE" w:rsidP="00517AE5">
                            <w:pPr>
                              <w:rPr>
                                <w:b/>
                              </w:rPr>
                            </w:pPr>
                            <w:r w:rsidRPr="00517AE5">
                              <w:rPr>
                                <w:b/>
                              </w:rPr>
                              <w:t>Datenbanken</w:t>
                            </w:r>
                          </w:p>
                          <w:p w14:paraId="57908210" w14:textId="362EAD16" w:rsidR="009D31FE" w:rsidRPr="00A3157D" w:rsidRDefault="009D31FE" w:rsidP="00517AE5">
                            <w:pPr>
                              <w:rPr>
                                <w:lang w:val="en-US"/>
                              </w:rPr>
                            </w:pPr>
                            <w:r w:rsidRPr="00A3157D">
                              <w:rPr>
                                <w:lang w:val="en-US"/>
                              </w:rPr>
                              <w:t xml:space="preserve">Oracle, </w:t>
                            </w:r>
                            <w:proofErr w:type="spellStart"/>
                            <w:r w:rsidRPr="00A3157D">
                              <w:rPr>
                                <w:lang w:val="en-US"/>
                              </w:rPr>
                              <w:t>mySQL</w:t>
                            </w:r>
                            <w:proofErr w:type="spellEnd"/>
                          </w:p>
                          <w:p w14:paraId="37B2E415" w14:textId="77777777" w:rsidR="009D31FE" w:rsidRPr="00A3157D" w:rsidRDefault="009D31FE" w:rsidP="00517AE5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60B1B65" w14:textId="40DA368C" w:rsidR="009D31FE" w:rsidRPr="00A3157D" w:rsidRDefault="009D31FE" w:rsidP="00517AE5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 w:rsidRPr="00A3157D">
                              <w:rPr>
                                <w:b/>
                                <w:lang w:val="en-US"/>
                              </w:rPr>
                              <w:t>DC/</w:t>
                            </w:r>
                            <w:proofErr w:type="spellStart"/>
                            <w:r w:rsidRPr="00A3157D">
                              <w:rPr>
                                <w:b/>
                                <w:lang w:val="en-US"/>
                              </w:rPr>
                              <w:t>Netze</w:t>
                            </w:r>
                            <w:proofErr w:type="spellEnd"/>
                          </w:p>
                          <w:p w14:paraId="6326B700" w14:textId="09529B4F" w:rsidR="009D31FE" w:rsidRPr="00A3157D" w:rsidRDefault="009D31FE" w:rsidP="00517AE5">
                            <w:pPr>
                              <w:rPr>
                                <w:lang w:val="en-US"/>
                              </w:rPr>
                            </w:pPr>
                            <w:r w:rsidRPr="00A3157D">
                              <w:rPr>
                                <w:lang w:val="en-US"/>
                              </w:rPr>
                              <w:t>Firewall, HTTP, ISDN, ISO/OSI, Internet, Intranet, LAN, SNMP</w:t>
                            </w:r>
                          </w:p>
                          <w:p w14:paraId="5F475583" w14:textId="77777777" w:rsidR="009D31FE" w:rsidRPr="00A3157D" w:rsidRDefault="009D31FE" w:rsidP="00517AE5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EA86C9D" w14:textId="77777777" w:rsidR="009D31FE" w:rsidRPr="005753E5" w:rsidRDefault="009D31FE" w:rsidP="00154B2D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 w:rsidRPr="005753E5">
                              <w:rPr>
                                <w:b/>
                                <w:lang w:val="en-US"/>
                              </w:rPr>
                              <w:t>Tools</w:t>
                            </w:r>
                          </w:p>
                          <w:p w14:paraId="06BAA58D" w14:textId="2FD21EF1" w:rsidR="009D31FE" w:rsidRDefault="009D31FE" w:rsidP="00154B2D">
                            <w:pPr>
                              <w:rPr>
                                <w:lang w:val="en-US"/>
                              </w:rPr>
                            </w:pPr>
                            <w:r w:rsidRPr="00035A02">
                              <w:rPr>
                                <w:lang w:val="en-US"/>
                              </w:rPr>
                              <w:t xml:space="preserve">Apache, </w:t>
                            </w:r>
                            <w:proofErr w:type="spellStart"/>
                            <w:r w:rsidRPr="00035A02">
                              <w:rPr>
                                <w:lang w:val="en-US"/>
                              </w:rPr>
                              <w:t>Datev</w:t>
                            </w:r>
                            <w:proofErr w:type="spellEnd"/>
                            <w:r w:rsidRPr="00035A02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35A02">
                              <w:rPr>
                                <w:lang w:val="en-US"/>
                              </w:rPr>
                              <w:t>Edifact</w:t>
                            </w:r>
                            <w:proofErr w:type="spellEnd"/>
                            <w:r w:rsidRPr="00035A02">
                              <w:rPr>
                                <w:lang w:val="en-US"/>
                              </w:rPr>
                              <w:t>, VMware ESX</w:t>
                            </w:r>
                          </w:p>
                          <w:p w14:paraId="2AF9E08A" w14:textId="77777777" w:rsidR="009D31FE" w:rsidRPr="00B34B36" w:rsidRDefault="009D31FE" w:rsidP="00154B2D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16DBE35" w14:textId="77777777" w:rsidR="009D31FE" w:rsidRPr="005753E5" w:rsidRDefault="009D31FE" w:rsidP="00BC41BF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 w:rsidRPr="005753E5">
                              <w:rPr>
                                <w:b/>
                                <w:lang w:val="en-US"/>
                              </w:rPr>
                              <w:t>Hardware</w:t>
                            </w:r>
                          </w:p>
                          <w:p w14:paraId="0A356F1D" w14:textId="0B87C718" w:rsidR="009D31FE" w:rsidRDefault="009D31FE" w:rsidP="00BC41BF">
                            <w:pPr>
                              <w:rPr>
                                <w:lang w:val="en-US"/>
                              </w:rPr>
                            </w:pPr>
                            <w:r w:rsidRPr="00035A02">
                              <w:rPr>
                                <w:lang w:val="en-US"/>
                              </w:rPr>
                              <w:t>Apple Macintosh, Dell, Dell Server, HP, HP-Server</w:t>
                            </w:r>
                          </w:p>
                          <w:p w14:paraId="72EDA833" w14:textId="77777777" w:rsidR="009D31FE" w:rsidRPr="00B34B36" w:rsidRDefault="009D31FE" w:rsidP="00BC41B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C7F9BD1" w14:textId="77777777" w:rsidR="009D31FE" w:rsidRPr="00DB2878" w:rsidRDefault="009D31FE" w:rsidP="00DB2878">
                            <w:pPr>
                              <w:rPr>
                                <w:b/>
                              </w:rPr>
                            </w:pPr>
                            <w:r w:rsidRPr="00DB2878">
                              <w:rPr>
                                <w:b/>
                              </w:rPr>
                              <w:t>Tools, Methoden</w:t>
                            </w:r>
                          </w:p>
                          <w:p w14:paraId="768999EF" w14:textId="77777777" w:rsidR="009D31FE" w:rsidRPr="00517AE5" w:rsidRDefault="009D31FE" w:rsidP="00DB2878">
                            <w:r>
                              <w:t>NFS</w:t>
                            </w:r>
                          </w:p>
                          <w:p w14:paraId="17E34D27" w14:textId="77777777" w:rsidR="009D31FE" w:rsidRPr="00517AE5" w:rsidRDefault="009D31FE" w:rsidP="007458B8">
                            <w:pPr>
                              <w:rPr>
                                <w:b/>
                              </w:rPr>
                            </w:pPr>
                          </w:p>
                          <w:p w14:paraId="0613973B" w14:textId="77777777" w:rsidR="009D31FE" w:rsidRPr="00A30E33" w:rsidRDefault="009D31FE" w:rsidP="007458B8">
                            <w:pPr>
                              <w:rPr>
                                <w:b/>
                              </w:rPr>
                            </w:pPr>
                            <w:r w:rsidRPr="00A30E33">
                              <w:rPr>
                                <w:b/>
                              </w:rPr>
                              <w:t>BUS, Kommunikation</w:t>
                            </w:r>
                          </w:p>
                          <w:p w14:paraId="395D440A" w14:textId="225AAD7B" w:rsidR="009D31FE" w:rsidRPr="00157F03" w:rsidRDefault="009D31FE" w:rsidP="00556E4F">
                            <w:r w:rsidRPr="00157F03">
                              <w:t>Ethernet</w:t>
                            </w:r>
                          </w:p>
                          <w:p w14:paraId="46A5971D" w14:textId="77777777" w:rsidR="009D31FE" w:rsidRPr="00157F03" w:rsidRDefault="009D31FE" w:rsidP="009D7E6D">
                            <w:pPr>
                              <w:rPr>
                                <w:b/>
                              </w:rPr>
                            </w:pPr>
                          </w:p>
                          <w:p w14:paraId="4F12CDDD" w14:textId="36467EEB" w:rsidR="009D31FE" w:rsidRDefault="009D31FE" w:rsidP="009D7E6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Prozesse</w:t>
                            </w:r>
                          </w:p>
                          <w:p w14:paraId="1F7089DA" w14:textId="59B84D76" w:rsidR="009D31FE" w:rsidRDefault="009D31FE" w:rsidP="009D7E6D">
                            <w:r w:rsidRPr="00035A02">
                              <w:t>Konzeptentwicklung</w:t>
                            </w:r>
                          </w:p>
                          <w:p w14:paraId="4F21E244" w14:textId="77777777" w:rsidR="009D31FE" w:rsidRDefault="009D31FE" w:rsidP="009D7E6D">
                            <w:pPr>
                              <w:rPr>
                                <w:b/>
                              </w:rPr>
                            </w:pPr>
                          </w:p>
                          <w:p w14:paraId="41571289" w14:textId="77777777" w:rsidR="009D31FE" w:rsidRPr="00416418" w:rsidRDefault="009D31FE" w:rsidP="009D7E6D">
                            <w:pPr>
                              <w:rPr>
                                <w:b/>
                              </w:rPr>
                            </w:pPr>
                            <w:r w:rsidRPr="00416418">
                              <w:rPr>
                                <w:b/>
                              </w:rPr>
                              <w:t>Weitere Fähigkeiten</w:t>
                            </w:r>
                          </w:p>
                          <w:p w14:paraId="6DE46D42" w14:textId="32C5B8E0" w:rsidR="009D31FE" w:rsidRPr="00A3157D" w:rsidRDefault="009D31FE" w:rsidP="007458B8">
                            <w:pPr>
                              <w:rPr>
                                <w:b/>
                              </w:rPr>
                            </w:pPr>
                            <w:r w:rsidRPr="00A3157D">
                              <w:t xml:space="preserve">F5 Big IP, </w:t>
                            </w:r>
                            <w:proofErr w:type="spellStart"/>
                            <w:r w:rsidRPr="00A3157D">
                              <w:t>Galera</w:t>
                            </w:r>
                            <w:proofErr w:type="spellEnd"/>
                            <w:r w:rsidRPr="00A3157D">
                              <w:t xml:space="preserve"> Cluster, HTTPS, </w:t>
                            </w:r>
                            <w:proofErr w:type="spellStart"/>
                            <w:r w:rsidRPr="00A3157D">
                              <w:t>Loadbalancer</w:t>
                            </w:r>
                            <w:proofErr w:type="spellEnd"/>
                            <w:r w:rsidRPr="00A3157D">
                              <w:t xml:space="preserve">, </w:t>
                            </w:r>
                            <w:proofErr w:type="spellStart"/>
                            <w:r w:rsidRPr="00A3157D">
                              <w:t>MongoDB</w:t>
                            </w:r>
                            <w:proofErr w:type="spellEnd"/>
                            <w:r w:rsidRPr="00A3157D">
                              <w:t xml:space="preserve">, Oracle 12c, PL/SQL, Quest </w:t>
                            </w:r>
                            <w:proofErr w:type="spellStart"/>
                            <w:r w:rsidRPr="00A3157D">
                              <w:t>Toad</w:t>
                            </w:r>
                            <w:proofErr w:type="spellEnd"/>
                            <w:r w:rsidRPr="00A3157D">
                              <w:t xml:space="preserve">, RS485, </w:t>
                            </w:r>
                            <w:proofErr w:type="spellStart"/>
                            <w:r w:rsidRPr="00A3157D">
                              <w:t>Scrum</w:t>
                            </w:r>
                            <w:proofErr w:type="spellEnd"/>
                            <w:r w:rsidRPr="00A3157D">
                              <w:t xml:space="preserve">, WAF, </w:t>
                            </w:r>
                            <w:proofErr w:type="spellStart"/>
                            <w:r w:rsidRPr="00A3157D">
                              <w:t>Webcache</w:t>
                            </w:r>
                            <w:proofErr w:type="spellEnd"/>
                            <w:r w:rsidRPr="00A3157D">
                              <w:t xml:space="preserve">, </w:t>
                            </w:r>
                            <w:proofErr w:type="spellStart"/>
                            <w:r w:rsidRPr="00A3157D">
                              <w:t>bash</w:t>
                            </w:r>
                            <w:proofErr w:type="spellEnd"/>
                          </w:p>
                          <w:p w14:paraId="171ACA87" w14:textId="77777777" w:rsidR="009D31FE" w:rsidRPr="00A3157D" w:rsidRDefault="009D31F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38030" id="Textfeld 9" o:spid="_x0000_s1033" type="#_x0000_t202" style="position:absolute;margin-left:117.15pt;margin-top:22.6pt;width:377.6pt;height:603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" filled="f" stroked="f">
                <v:textbox>
                  <w:txbxContent>
                    <w:p w14:paraId="7C9FB775" w14:textId="77777777" w:rsidR="009D31FE" w:rsidRDefault="009D31FE" w:rsidP="007458B8">
                      <w:pPr>
                        <w:rPr>
                          <w:b/>
                        </w:rPr>
                      </w:pPr>
                      <w:r w:rsidRPr="00517AE5">
                        <w:rPr>
                          <w:b/>
                        </w:rPr>
                        <w:t>Betriebssysteme</w:t>
                      </w:r>
                    </w:p>
                    <w:p w14:paraId="47056878" w14:textId="6D310FB3" w:rsidR="009D31FE" w:rsidRDefault="009D31FE" w:rsidP="007458B8">
                      <w:r w:rsidRPr="00035A02">
                        <w:t>Linux, Macintosh OSX, Sun Solaris, Windows</w:t>
                      </w:r>
                    </w:p>
                    <w:p w14:paraId="0E342830" w14:textId="77777777" w:rsidR="009D31FE" w:rsidRDefault="009D31FE" w:rsidP="007458B8"/>
                    <w:p w14:paraId="29397B84" w14:textId="77777777" w:rsidR="009D31FE" w:rsidRPr="00A3157D" w:rsidRDefault="009D31FE" w:rsidP="007458B8">
                      <w:pPr>
                        <w:rPr>
                          <w:b/>
                        </w:rPr>
                      </w:pPr>
                      <w:r w:rsidRPr="00A3157D">
                        <w:rPr>
                          <w:b/>
                        </w:rPr>
                        <w:t>Sprachen</w:t>
                      </w:r>
                    </w:p>
                    <w:p w14:paraId="5E2A6C74" w14:textId="58EAFCA8" w:rsidR="009D31FE" w:rsidRPr="00A3157D" w:rsidRDefault="009D31FE" w:rsidP="007458B8">
                      <w:r w:rsidRPr="00A3157D">
                        <w:t>Delphi, PL/1</w:t>
                      </w:r>
                    </w:p>
                    <w:p w14:paraId="49EBA899" w14:textId="77777777" w:rsidR="009D31FE" w:rsidRPr="00A3157D" w:rsidRDefault="009D31FE" w:rsidP="007458B8"/>
                    <w:p w14:paraId="1C8F9581" w14:textId="77777777" w:rsidR="009D31FE" w:rsidRPr="00517AE5" w:rsidRDefault="009D31FE" w:rsidP="00517AE5">
                      <w:pPr>
                        <w:rPr>
                          <w:b/>
                        </w:rPr>
                      </w:pPr>
                      <w:r w:rsidRPr="00517AE5">
                        <w:rPr>
                          <w:b/>
                        </w:rPr>
                        <w:t>Datenbanken</w:t>
                      </w:r>
                    </w:p>
                    <w:p w14:paraId="57908210" w14:textId="362EAD16" w:rsidR="009D31FE" w:rsidRPr="00A3157D" w:rsidRDefault="009D31FE" w:rsidP="00517AE5">
                      <w:pPr>
                        <w:rPr>
                          <w:lang w:val="en-US"/>
                        </w:rPr>
                      </w:pPr>
                      <w:r w:rsidRPr="00A3157D">
                        <w:rPr>
                          <w:lang w:val="en-US"/>
                        </w:rPr>
                        <w:t xml:space="preserve">Oracle, </w:t>
                      </w:r>
                      <w:proofErr w:type="spellStart"/>
                      <w:r w:rsidRPr="00A3157D">
                        <w:rPr>
                          <w:lang w:val="en-US"/>
                        </w:rPr>
                        <w:t>mySQL</w:t>
                      </w:r>
                      <w:proofErr w:type="spellEnd"/>
                    </w:p>
                    <w:p w14:paraId="37B2E415" w14:textId="77777777" w:rsidR="009D31FE" w:rsidRPr="00A3157D" w:rsidRDefault="009D31FE" w:rsidP="00517AE5">
                      <w:pPr>
                        <w:rPr>
                          <w:lang w:val="en-US"/>
                        </w:rPr>
                      </w:pPr>
                    </w:p>
                    <w:p w14:paraId="360B1B65" w14:textId="40DA368C" w:rsidR="009D31FE" w:rsidRPr="00A3157D" w:rsidRDefault="009D31FE" w:rsidP="00517AE5">
                      <w:pPr>
                        <w:rPr>
                          <w:b/>
                          <w:lang w:val="en-US"/>
                        </w:rPr>
                      </w:pPr>
                      <w:r w:rsidRPr="00A3157D">
                        <w:rPr>
                          <w:b/>
                          <w:lang w:val="en-US"/>
                        </w:rPr>
                        <w:t>DC/</w:t>
                      </w:r>
                      <w:proofErr w:type="spellStart"/>
                      <w:r w:rsidRPr="00A3157D">
                        <w:rPr>
                          <w:b/>
                          <w:lang w:val="en-US"/>
                        </w:rPr>
                        <w:t>Netze</w:t>
                      </w:r>
                      <w:proofErr w:type="spellEnd"/>
                    </w:p>
                    <w:p w14:paraId="6326B700" w14:textId="09529B4F" w:rsidR="009D31FE" w:rsidRPr="00A3157D" w:rsidRDefault="009D31FE" w:rsidP="00517AE5">
                      <w:pPr>
                        <w:rPr>
                          <w:lang w:val="en-US"/>
                        </w:rPr>
                      </w:pPr>
                      <w:r w:rsidRPr="00A3157D">
                        <w:rPr>
                          <w:lang w:val="en-US"/>
                        </w:rPr>
                        <w:t>Firewall, HTTP, ISDN, ISO/OSI, Internet, Intranet, LAN, SNMP</w:t>
                      </w:r>
                    </w:p>
                    <w:p w14:paraId="5F475583" w14:textId="77777777" w:rsidR="009D31FE" w:rsidRPr="00A3157D" w:rsidRDefault="009D31FE" w:rsidP="00517AE5">
                      <w:pPr>
                        <w:rPr>
                          <w:lang w:val="en-US"/>
                        </w:rPr>
                      </w:pPr>
                    </w:p>
                    <w:p w14:paraId="4EA86C9D" w14:textId="77777777" w:rsidR="009D31FE" w:rsidRPr="005753E5" w:rsidRDefault="009D31FE" w:rsidP="00154B2D">
                      <w:pPr>
                        <w:rPr>
                          <w:b/>
                          <w:lang w:val="en-US"/>
                        </w:rPr>
                      </w:pPr>
                      <w:r w:rsidRPr="005753E5">
                        <w:rPr>
                          <w:b/>
                          <w:lang w:val="en-US"/>
                        </w:rPr>
                        <w:t>Tools</w:t>
                      </w:r>
                    </w:p>
                    <w:p w14:paraId="06BAA58D" w14:textId="2FD21EF1" w:rsidR="009D31FE" w:rsidRDefault="009D31FE" w:rsidP="00154B2D">
                      <w:pPr>
                        <w:rPr>
                          <w:lang w:val="en-US"/>
                        </w:rPr>
                      </w:pPr>
                      <w:r w:rsidRPr="00035A02">
                        <w:rPr>
                          <w:lang w:val="en-US"/>
                        </w:rPr>
                        <w:t xml:space="preserve">Apache, </w:t>
                      </w:r>
                      <w:proofErr w:type="spellStart"/>
                      <w:r w:rsidRPr="00035A02">
                        <w:rPr>
                          <w:lang w:val="en-US"/>
                        </w:rPr>
                        <w:t>Datev</w:t>
                      </w:r>
                      <w:proofErr w:type="spellEnd"/>
                      <w:r w:rsidRPr="00035A02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035A02">
                        <w:rPr>
                          <w:lang w:val="en-US"/>
                        </w:rPr>
                        <w:t>Edifact</w:t>
                      </w:r>
                      <w:proofErr w:type="spellEnd"/>
                      <w:r w:rsidRPr="00035A02">
                        <w:rPr>
                          <w:lang w:val="en-US"/>
                        </w:rPr>
                        <w:t>, VMware ESX</w:t>
                      </w:r>
                    </w:p>
                    <w:p w14:paraId="2AF9E08A" w14:textId="77777777" w:rsidR="009D31FE" w:rsidRPr="00B34B36" w:rsidRDefault="009D31FE" w:rsidP="00154B2D">
                      <w:pPr>
                        <w:rPr>
                          <w:lang w:val="en-US"/>
                        </w:rPr>
                      </w:pPr>
                    </w:p>
                    <w:p w14:paraId="416DBE35" w14:textId="77777777" w:rsidR="009D31FE" w:rsidRPr="005753E5" w:rsidRDefault="009D31FE" w:rsidP="00BC41BF">
                      <w:pPr>
                        <w:rPr>
                          <w:b/>
                          <w:lang w:val="en-US"/>
                        </w:rPr>
                      </w:pPr>
                      <w:r w:rsidRPr="005753E5">
                        <w:rPr>
                          <w:b/>
                          <w:lang w:val="en-US"/>
                        </w:rPr>
                        <w:t>Hardware</w:t>
                      </w:r>
                    </w:p>
                    <w:p w14:paraId="0A356F1D" w14:textId="0B87C718" w:rsidR="009D31FE" w:rsidRDefault="009D31FE" w:rsidP="00BC41BF">
                      <w:pPr>
                        <w:rPr>
                          <w:lang w:val="en-US"/>
                        </w:rPr>
                      </w:pPr>
                      <w:r w:rsidRPr="00035A02">
                        <w:rPr>
                          <w:lang w:val="en-US"/>
                        </w:rPr>
                        <w:t>Apple Macintosh, Dell, Dell Server, HP, HP-Server</w:t>
                      </w:r>
                    </w:p>
                    <w:p w14:paraId="72EDA833" w14:textId="77777777" w:rsidR="009D31FE" w:rsidRPr="00B34B36" w:rsidRDefault="009D31FE" w:rsidP="00BC41BF">
                      <w:pPr>
                        <w:rPr>
                          <w:lang w:val="en-US"/>
                        </w:rPr>
                      </w:pPr>
                    </w:p>
                    <w:p w14:paraId="6C7F9BD1" w14:textId="77777777" w:rsidR="009D31FE" w:rsidRPr="00DB2878" w:rsidRDefault="009D31FE" w:rsidP="00DB2878">
                      <w:pPr>
                        <w:rPr>
                          <w:b/>
                        </w:rPr>
                      </w:pPr>
                      <w:r w:rsidRPr="00DB2878">
                        <w:rPr>
                          <w:b/>
                        </w:rPr>
                        <w:t>Tools, Methoden</w:t>
                      </w:r>
                    </w:p>
                    <w:p w14:paraId="768999EF" w14:textId="77777777" w:rsidR="009D31FE" w:rsidRPr="00517AE5" w:rsidRDefault="009D31FE" w:rsidP="00DB2878">
                      <w:r>
                        <w:t>NFS</w:t>
                      </w:r>
                    </w:p>
                    <w:p w14:paraId="17E34D27" w14:textId="77777777" w:rsidR="009D31FE" w:rsidRPr="00517AE5" w:rsidRDefault="009D31FE" w:rsidP="007458B8">
                      <w:pPr>
                        <w:rPr>
                          <w:b/>
                        </w:rPr>
                      </w:pPr>
                    </w:p>
                    <w:p w14:paraId="0613973B" w14:textId="77777777" w:rsidR="009D31FE" w:rsidRPr="00A30E33" w:rsidRDefault="009D31FE" w:rsidP="007458B8">
                      <w:pPr>
                        <w:rPr>
                          <w:b/>
                        </w:rPr>
                      </w:pPr>
                      <w:r w:rsidRPr="00A30E33">
                        <w:rPr>
                          <w:b/>
                        </w:rPr>
                        <w:t>BUS, Kommunikation</w:t>
                      </w:r>
                    </w:p>
                    <w:p w14:paraId="395D440A" w14:textId="225AAD7B" w:rsidR="009D31FE" w:rsidRPr="00157F03" w:rsidRDefault="009D31FE" w:rsidP="00556E4F">
                      <w:r w:rsidRPr="00157F03">
                        <w:t>Ethernet</w:t>
                      </w:r>
                    </w:p>
                    <w:p w14:paraId="46A5971D" w14:textId="77777777" w:rsidR="009D31FE" w:rsidRPr="00157F03" w:rsidRDefault="009D31FE" w:rsidP="009D7E6D">
                      <w:pPr>
                        <w:rPr>
                          <w:b/>
                        </w:rPr>
                      </w:pPr>
                    </w:p>
                    <w:p w14:paraId="4F12CDDD" w14:textId="36467EEB" w:rsidR="009D31FE" w:rsidRDefault="009D31FE" w:rsidP="009D7E6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Prozesse</w:t>
                      </w:r>
                    </w:p>
                    <w:p w14:paraId="1F7089DA" w14:textId="59B84D76" w:rsidR="009D31FE" w:rsidRDefault="009D31FE" w:rsidP="009D7E6D">
                      <w:r w:rsidRPr="00035A02">
                        <w:t>Konzeptentwicklung</w:t>
                      </w:r>
                    </w:p>
                    <w:p w14:paraId="4F21E244" w14:textId="77777777" w:rsidR="009D31FE" w:rsidRDefault="009D31FE" w:rsidP="009D7E6D">
                      <w:pPr>
                        <w:rPr>
                          <w:b/>
                        </w:rPr>
                      </w:pPr>
                    </w:p>
                    <w:p w14:paraId="41571289" w14:textId="77777777" w:rsidR="009D31FE" w:rsidRPr="00416418" w:rsidRDefault="009D31FE" w:rsidP="009D7E6D">
                      <w:pPr>
                        <w:rPr>
                          <w:b/>
                        </w:rPr>
                      </w:pPr>
                      <w:r w:rsidRPr="00416418">
                        <w:rPr>
                          <w:b/>
                        </w:rPr>
                        <w:t>Weitere Fähigkeiten</w:t>
                      </w:r>
                    </w:p>
                    <w:p w14:paraId="6DE46D42" w14:textId="32C5B8E0" w:rsidR="009D31FE" w:rsidRPr="00A3157D" w:rsidRDefault="009D31FE" w:rsidP="007458B8">
                      <w:pPr>
                        <w:rPr>
                          <w:b/>
                        </w:rPr>
                      </w:pPr>
                      <w:r w:rsidRPr="00A3157D">
                        <w:t xml:space="preserve">F5 Big IP, </w:t>
                      </w:r>
                      <w:proofErr w:type="spellStart"/>
                      <w:r w:rsidRPr="00A3157D">
                        <w:t>Galera</w:t>
                      </w:r>
                      <w:proofErr w:type="spellEnd"/>
                      <w:r w:rsidRPr="00A3157D">
                        <w:t xml:space="preserve"> Cluster, HTTPS, </w:t>
                      </w:r>
                      <w:proofErr w:type="spellStart"/>
                      <w:r w:rsidRPr="00A3157D">
                        <w:t>Loadbalancer</w:t>
                      </w:r>
                      <w:proofErr w:type="spellEnd"/>
                      <w:r w:rsidRPr="00A3157D">
                        <w:t xml:space="preserve">, </w:t>
                      </w:r>
                      <w:proofErr w:type="spellStart"/>
                      <w:r w:rsidRPr="00A3157D">
                        <w:t>MongoDB</w:t>
                      </w:r>
                      <w:proofErr w:type="spellEnd"/>
                      <w:r w:rsidRPr="00A3157D">
                        <w:t xml:space="preserve">, Oracle 12c, PL/SQL, Quest </w:t>
                      </w:r>
                      <w:proofErr w:type="spellStart"/>
                      <w:r w:rsidRPr="00A3157D">
                        <w:t>Toad</w:t>
                      </w:r>
                      <w:proofErr w:type="spellEnd"/>
                      <w:r w:rsidRPr="00A3157D">
                        <w:t xml:space="preserve">, RS485, </w:t>
                      </w:r>
                      <w:proofErr w:type="spellStart"/>
                      <w:r w:rsidRPr="00A3157D">
                        <w:t>Scrum</w:t>
                      </w:r>
                      <w:proofErr w:type="spellEnd"/>
                      <w:r w:rsidRPr="00A3157D">
                        <w:t xml:space="preserve">, WAF, </w:t>
                      </w:r>
                      <w:proofErr w:type="spellStart"/>
                      <w:r w:rsidRPr="00A3157D">
                        <w:t>Webcache</w:t>
                      </w:r>
                      <w:proofErr w:type="spellEnd"/>
                      <w:r w:rsidRPr="00A3157D">
                        <w:t xml:space="preserve">, </w:t>
                      </w:r>
                      <w:proofErr w:type="spellStart"/>
                      <w:r w:rsidRPr="00A3157D">
                        <w:t>bash</w:t>
                      </w:r>
                      <w:proofErr w:type="spellEnd"/>
                    </w:p>
                    <w:p w14:paraId="171ACA87" w14:textId="77777777" w:rsidR="009D31FE" w:rsidRPr="00A3157D" w:rsidRDefault="009D31FE"/>
                  </w:txbxContent>
                </v:textbox>
                <w10:wrap type="square"/>
              </v:shape>
            </w:pict>
          </mc:Fallback>
        </mc:AlternateContent>
      </w:r>
    </w:p>
    <w:p w14:paraId="139B77A4" w14:textId="5152AE35" w:rsidR="00751825" w:rsidRDefault="00751825">
      <w:pPr>
        <w:spacing w:before="160" w:after="320" w:line="360" w:lineRule="auto"/>
        <w:contextualSpacing w:val="0"/>
        <w:rPr>
          <w:sz w:val="24"/>
          <w:lang w:eastAsia="de-DE" w:bidi="ar-SA"/>
        </w:rPr>
      </w:pPr>
      <w:r>
        <w:rPr>
          <w:sz w:val="24"/>
          <w:lang w:eastAsia="de-DE" w:bidi="ar-SA"/>
        </w:rPr>
        <w:br w:type="page"/>
      </w:r>
    </w:p>
    <w:p w14:paraId="58A8845C" w14:textId="37A68F04" w:rsidR="00C57AB0" w:rsidRDefault="008970CA" w:rsidP="00C57AB0">
      <w:pPr>
        <w:rPr>
          <w:sz w:val="24"/>
          <w:lang w:eastAsia="de-DE" w:bidi="ar-SA"/>
        </w:rPr>
      </w:pPr>
      <w:r>
        <w:rPr>
          <w:noProof/>
          <w:sz w:val="24"/>
          <w:lang w:eastAsia="de-DE" w:bidi="ar-SA"/>
        </w:rPr>
        <w:lastRenderedPageBreak/>
        <w:drawing>
          <wp:anchor distT="0" distB="0" distL="114300" distR="114300" simplePos="0" relativeHeight="251917312" behindDoc="0" locked="0" layoutInCell="1" allowOverlap="1" wp14:anchorId="432D41AC" wp14:editId="4C402CED">
            <wp:simplePos x="0" y="0"/>
            <wp:positionH relativeFrom="column">
              <wp:posOffset>-49530</wp:posOffset>
            </wp:positionH>
            <wp:positionV relativeFrom="paragraph">
              <wp:posOffset>167005</wp:posOffset>
            </wp:positionV>
            <wp:extent cx="1358900" cy="8750300"/>
            <wp:effectExtent l="0" t="0" r="12700" b="12700"/>
            <wp:wrapNone/>
            <wp:docPr id="15" name="Bild 15" descr="../balken_projek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balken_projekt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900" cy="875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76DE">
        <w:rPr>
          <w:noProof/>
          <w:sz w:val="24"/>
          <w:lang w:eastAsia="de-DE" w:bidi="ar-SA"/>
        </w:rPr>
        <w:drawing>
          <wp:anchor distT="0" distB="0" distL="114300" distR="114300" simplePos="0" relativeHeight="251868160" behindDoc="1" locked="0" layoutInCell="1" allowOverlap="1" wp14:anchorId="1DFA5CCE" wp14:editId="41010C53">
            <wp:simplePos x="0" y="0"/>
            <wp:positionH relativeFrom="column">
              <wp:posOffset>-48895</wp:posOffset>
            </wp:positionH>
            <wp:positionV relativeFrom="paragraph">
              <wp:posOffset>172085</wp:posOffset>
            </wp:positionV>
            <wp:extent cx="1304071" cy="8397240"/>
            <wp:effectExtent l="0" t="0" r="0" b="0"/>
            <wp:wrapNone/>
            <wp:docPr id="133" name="Bild 133" descr="../balken_projek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balken_projekt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071" cy="839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3AB2"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0A380D" wp14:editId="207CC873">
                <wp:simplePos x="0" y="0"/>
                <wp:positionH relativeFrom="column">
                  <wp:posOffset>1505585</wp:posOffset>
                </wp:positionH>
                <wp:positionV relativeFrom="paragraph">
                  <wp:posOffset>292735</wp:posOffset>
                </wp:positionV>
                <wp:extent cx="4795520" cy="8333740"/>
                <wp:effectExtent l="0" t="0" r="0" b="0"/>
                <wp:wrapSquare wrapText="bothSides"/>
                <wp:docPr id="20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5520" cy="8333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 id="9">
                        <w:txbxContent>
                          <w:p w14:paraId="363E516B" w14:textId="513F1D78" w:rsidR="009D31FE" w:rsidRPr="00DB7C0A" w:rsidRDefault="009D31FE" w:rsidP="00A66CB3">
                            <w:r w:rsidRPr="00DB7C0A">
                              <w:rPr>
                                <w:b/>
                              </w:rPr>
                              <w:t>Zeitpunkt</w:t>
                            </w:r>
                            <w:r w:rsidRPr="00DB7C0A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Pr="00B974F0">
                              <w:t>10/2017 - 10/2017</w:t>
                            </w:r>
                          </w:p>
                          <w:p w14:paraId="0FC642E7" w14:textId="67F0B7FD" w:rsidR="009D31FE" w:rsidRPr="00DB7C0A" w:rsidRDefault="009D31FE" w:rsidP="00F13F61">
                            <w:pPr>
                              <w:rPr>
                                <w:b/>
                              </w:rPr>
                            </w:pPr>
                            <w:r w:rsidRPr="00DB7C0A">
                              <w:rPr>
                                <w:b/>
                              </w:rPr>
                              <w:t>Firma/ORT</w:t>
                            </w:r>
                            <w:r w:rsidRPr="00DB7C0A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Pr="00B974F0">
                              <w:t>The Cloud in München</w:t>
                            </w:r>
                          </w:p>
                          <w:p w14:paraId="192C62E6" w14:textId="77777777" w:rsidR="009D31FE" w:rsidRPr="00B974F0" w:rsidRDefault="009D31FE" w:rsidP="00B974F0">
                            <w:r w:rsidRPr="00B974F0">
                              <w:rPr>
                                <w:b/>
                              </w:rPr>
                              <w:t>Tätigkeit</w:t>
                            </w:r>
                            <w:r w:rsidRPr="00B974F0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Pr="00B974F0">
                              <w:t>Senior Analyst DBA MySQL Cluster</w:t>
                            </w:r>
                          </w:p>
                          <w:p w14:paraId="3F9DC043" w14:textId="6A4A3B2D" w:rsidR="009D31FE" w:rsidRPr="00A3157D" w:rsidRDefault="009D31FE" w:rsidP="00B974F0">
                            <w:r w:rsidRPr="00F13F61">
                              <w:rPr>
                                <w:b/>
                              </w:rPr>
                              <w:t>Kurzbeschreibung</w:t>
                            </w:r>
                            <w:r>
                              <w:rPr>
                                <w:b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14:paraId="649DFB47" w14:textId="77777777" w:rsidR="009D31FE" w:rsidRDefault="009D31FE" w:rsidP="00B974F0">
                            <w:r w:rsidRPr="00B974F0">
                              <w:rPr>
                                <w:b/>
                              </w:rPr>
                              <w:t>Aufgaben</w:t>
                            </w:r>
                            <w:r w:rsidRPr="00B974F0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Pr="00B974F0">
                              <w:t xml:space="preserve">Performanceoptimierungen bei diversen MySQL </w:t>
                            </w:r>
                          </w:p>
                          <w:p w14:paraId="17430C0F" w14:textId="77777777" w:rsidR="009D31FE" w:rsidRDefault="009D31FE" w:rsidP="00B974F0">
                            <w:pPr>
                              <w:ind w:left="1985"/>
                            </w:pPr>
                            <w:r w:rsidRPr="00B974F0">
                              <w:t>Instanzen im Clusterverbund</w:t>
                            </w:r>
                            <w:r>
                              <w:t xml:space="preserve"> </w:t>
                            </w:r>
                            <w:r w:rsidRPr="00B974F0">
                              <w:t xml:space="preserve">Konzeptionierung </w:t>
                            </w:r>
                          </w:p>
                          <w:p w14:paraId="3BD4B688" w14:textId="349A8982" w:rsidR="009D31FE" w:rsidRDefault="009D31FE" w:rsidP="00B974F0">
                            <w:pPr>
                              <w:ind w:left="1985"/>
                            </w:pPr>
                            <w:r w:rsidRPr="00B974F0">
                              <w:t>zukünftiger MySQL Instanzen</w:t>
                            </w:r>
                            <w:r>
                              <w:t xml:space="preserve"> </w:t>
                            </w:r>
                            <w:r w:rsidRPr="00B974F0">
                              <w:t xml:space="preserve">Backup- und </w:t>
                            </w:r>
                            <w:proofErr w:type="spellStart"/>
                            <w:r w:rsidRPr="00B974F0">
                              <w:t>Restore</w:t>
                            </w:r>
                            <w:proofErr w:type="spellEnd"/>
                            <w:r w:rsidRPr="00B974F0">
                              <w:t xml:space="preserve"> einrichten für die MySQL Instanzen</w:t>
                            </w:r>
                            <w:r>
                              <w:t xml:space="preserve"> </w:t>
                            </w:r>
                            <w:r w:rsidRPr="00B974F0">
                              <w:t>Automation der MySQL Instanzen</w:t>
                            </w:r>
                          </w:p>
                          <w:p w14:paraId="522C3EC8" w14:textId="77777777" w:rsidR="000468CF" w:rsidRPr="00B974F0" w:rsidRDefault="000468CF" w:rsidP="000468CF">
                            <w:pPr>
                              <w:pBdr>
                                <w:bottom w:val="single" w:sz="4" w:space="1" w:color="auto"/>
                              </w:pBdr>
                            </w:pPr>
                          </w:p>
                          <w:p w14:paraId="6A5ED03A" w14:textId="77777777" w:rsidR="009D31FE" w:rsidRDefault="009D31FE" w:rsidP="00A8074D">
                            <w:pPr>
                              <w:rPr>
                                <w:b/>
                              </w:rPr>
                            </w:pPr>
                          </w:p>
                          <w:p w14:paraId="4C9E2579" w14:textId="4333B519" w:rsidR="009D31FE" w:rsidRPr="00E37C43" w:rsidRDefault="009D31FE" w:rsidP="00A8074D">
                            <w:r w:rsidRPr="00E37C43">
                              <w:rPr>
                                <w:b/>
                              </w:rPr>
                              <w:t>Zeitpunkt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 w:rsidRPr="009158C9">
                              <w:t>7/2017 - 6/2018</w:t>
                            </w:r>
                          </w:p>
                          <w:p w14:paraId="6A10762A" w14:textId="16D852AB" w:rsidR="009D31FE" w:rsidRDefault="009D31FE" w:rsidP="00A8074D">
                            <w:r w:rsidRPr="00F13F61">
                              <w:rPr>
                                <w:b/>
                              </w:rPr>
                              <w:t>Firma/ORT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 w:rsidRPr="00F45F08">
                              <w:t>LKA Hessen</w:t>
                            </w:r>
                          </w:p>
                          <w:p w14:paraId="7746E41C" w14:textId="77777777" w:rsidR="009D31FE" w:rsidRPr="00F45F08" w:rsidRDefault="009D31FE" w:rsidP="00F45F08">
                            <w:r w:rsidRPr="00F45F08">
                              <w:rPr>
                                <w:b/>
                              </w:rPr>
                              <w:t>Tätigkeit</w:t>
                            </w:r>
                            <w:r w:rsidRPr="00F45F08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Pr="00F45F08">
                              <w:t xml:space="preserve">Senior Analyst Daten </w:t>
                            </w:r>
                          </w:p>
                          <w:p w14:paraId="5456E15D" w14:textId="01BA878F" w:rsidR="009D31FE" w:rsidRPr="00D06D52" w:rsidRDefault="009D31FE" w:rsidP="00F45F08">
                            <w:pPr>
                              <w:rPr>
                                <w:b/>
                              </w:rPr>
                            </w:pPr>
                            <w:r w:rsidRPr="00D06D52">
                              <w:rPr>
                                <w:b/>
                              </w:rPr>
                              <w:t xml:space="preserve">Kurzbeschreibung    </w:t>
                            </w:r>
                            <w:r w:rsidRPr="00F45F08">
                              <w:t>Behörden</w:t>
                            </w:r>
                          </w:p>
                          <w:p w14:paraId="113A79F9" w14:textId="77777777" w:rsidR="009D31FE" w:rsidRDefault="009D31FE" w:rsidP="00F45F08">
                            <w:r w:rsidRPr="005753E5">
                              <w:rPr>
                                <w:b/>
                              </w:rPr>
                              <w:t>Fähigkeiten</w:t>
                            </w:r>
                            <w:r w:rsidRPr="005753E5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Pr="00F45F08">
                              <w:t xml:space="preserve">Oracle, Oracle 12c </w:t>
                            </w:r>
                          </w:p>
                          <w:p w14:paraId="35FD467E" w14:textId="03E824A5" w:rsidR="009D31FE" w:rsidRDefault="009D31FE" w:rsidP="00F45F08">
                            <w:r w:rsidRPr="00B109C7">
                              <w:rPr>
                                <w:b/>
                              </w:rPr>
                              <w:t>Aufgaben</w:t>
                            </w:r>
                            <w:r w:rsidRPr="00B109C7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</w:p>
                          <w:p w14:paraId="44CD1846" w14:textId="77777777" w:rsidR="000468CF" w:rsidRDefault="000468CF" w:rsidP="000468CF">
                            <w:pPr>
                              <w:pBdr>
                                <w:bottom w:val="single" w:sz="4" w:space="1" w:color="auto"/>
                              </w:pBdr>
                            </w:pPr>
                          </w:p>
                          <w:p w14:paraId="2E619C3D" w14:textId="77777777" w:rsidR="009D31FE" w:rsidRDefault="009D31FE" w:rsidP="00A8074D">
                            <w:pPr>
                              <w:rPr>
                                <w:b/>
                              </w:rPr>
                            </w:pPr>
                          </w:p>
                          <w:p w14:paraId="381610D9" w14:textId="24A1848B" w:rsidR="009D31FE" w:rsidRPr="00E37C43" w:rsidRDefault="009D31FE" w:rsidP="00A8074D">
                            <w:r w:rsidRPr="00E37C43">
                              <w:rPr>
                                <w:b/>
                              </w:rPr>
                              <w:t>Zeitpunkt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 w:rsidRPr="00D46612">
                              <w:t>2/2017 - 3/2017</w:t>
                            </w:r>
                          </w:p>
                          <w:p w14:paraId="419121DC" w14:textId="4FD910A1" w:rsidR="009D31FE" w:rsidRDefault="009D31FE" w:rsidP="00A8074D">
                            <w:r w:rsidRPr="00F13F61">
                              <w:rPr>
                                <w:b/>
                              </w:rPr>
                              <w:t>Firma/ORT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 w:rsidRPr="00D46612">
                              <w:t>The Cloud in München</w:t>
                            </w:r>
                          </w:p>
                          <w:p w14:paraId="024CE8E6" w14:textId="77777777" w:rsidR="009D31FE" w:rsidRPr="00D46612" w:rsidRDefault="009D31FE" w:rsidP="00D46612">
                            <w:r w:rsidRPr="00D46612">
                              <w:rPr>
                                <w:b/>
                              </w:rPr>
                              <w:t>Tätigkeit</w:t>
                            </w:r>
                            <w:r w:rsidRPr="00D46612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Pr="00D46612">
                              <w:t xml:space="preserve">Senior Analyst DBA MySQL Cluster </w:t>
                            </w:r>
                          </w:p>
                          <w:p w14:paraId="5E43F26F" w14:textId="4D9EEC56" w:rsidR="009D31FE" w:rsidRPr="005753E5" w:rsidRDefault="009D31FE" w:rsidP="00D46612">
                            <w:r w:rsidRPr="005753E5">
                              <w:rPr>
                                <w:b/>
                              </w:rPr>
                              <w:t xml:space="preserve">Kurzbeschreibung    </w:t>
                            </w:r>
                            <w:proofErr w:type="spellStart"/>
                            <w:r w:rsidRPr="0038726F">
                              <w:t>Informations</w:t>
                            </w:r>
                            <w:proofErr w:type="spellEnd"/>
                            <w:r w:rsidRPr="0038726F">
                              <w:t xml:space="preserve"> Technologie</w:t>
                            </w:r>
                          </w:p>
                          <w:p w14:paraId="38BC6EF1" w14:textId="77777777" w:rsidR="009D31FE" w:rsidRDefault="009D31FE" w:rsidP="0038726F">
                            <w:r w:rsidRPr="005753E5">
                              <w:rPr>
                                <w:b/>
                              </w:rPr>
                              <w:t>Fähigkeiten</w:t>
                            </w:r>
                            <w:r w:rsidRPr="005753E5">
                              <w:rPr>
                                <w:b/>
                              </w:rPr>
                              <w:tab/>
                            </w:r>
                            <w:r w:rsidRPr="005753E5">
                              <w:t xml:space="preserve">          </w:t>
                            </w:r>
                            <w:proofErr w:type="spellStart"/>
                            <w:r w:rsidRPr="0038726F">
                              <w:t>mySQL</w:t>
                            </w:r>
                            <w:proofErr w:type="spellEnd"/>
                            <w:r w:rsidRPr="0038726F">
                              <w:t xml:space="preserve">, </w:t>
                            </w:r>
                            <w:proofErr w:type="spellStart"/>
                            <w:r w:rsidRPr="0038726F">
                              <w:t>Galera</w:t>
                            </w:r>
                            <w:proofErr w:type="spellEnd"/>
                            <w:r w:rsidRPr="0038726F">
                              <w:t xml:space="preserve"> Cluster </w:t>
                            </w:r>
                          </w:p>
                          <w:p w14:paraId="2C8F4B1A" w14:textId="77777777" w:rsidR="009D31FE" w:rsidRDefault="009D31FE" w:rsidP="0038726F">
                            <w:pPr>
                              <w:ind w:left="1985" w:hanging="1985"/>
                            </w:pPr>
                            <w:r w:rsidRPr="00AA5DFE">
                              <w:rPr>
                                <w:b/>
                              </w:rPr>
                              <w:t>Aufgaben</w:t>
                            </w:r>
                            <w:r>
                              <w:rPr>
                                <w:b/>
                              </w:rPr>
                              <w:t xml:space="preserve">                   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t xml:space="preserve">Performanceoptimierungen bei diversen MySQL </w:t>
                            </w:r>
                          </w:p>
                          <w:p w14:paraId="45B0D125" w14:textId="77777777" w:rsidR="009D31FE" w:rsidRDefault="009D31FE" w:rsidP="0038726F">
                            <w:pPr>
                              <w:ind w:left="1985" w:hanging="1985"/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t xml:space="preserve">Instanzen im Clusterverbund Konzeptionierung </w:t>
                            </w:r>
                          </w:p>
                          <w:p w14:paraId="29317FD2" w14:textId="281E6D74" w:rsidR="00A54D6E" w:rsidRDefault="009D31FE" w:rsidP="0038726F">
                            <w:pPr>
                              <w:ind w:left="1985" w:hanging="1985"/>
                            </w:pPr>
                            <w:r>
                              <w:tab/>
                              <w:t xml:space="preserve">zukünftiger MySQL Instanzen Backup- und </w:t>
                            </w:r>
                            <w:proofErr w:type="spellStart"/>
                            <w:r>
                              <w:t>Restore</w:t>
                            </w:r>
                            <w:proofErr w:type="spellEnd"/>
                            <w:r>
                              <w:t xml:space="preserve"> einrichten für die MySQL Instanzen Automation der MySQL Instanzen</w:t>
                            </w:r>
                          </w:p>
                          <w:p w14:paraId="6B015C40" w14:textId="77777777" w:rsidR="00A54D6E" w:rsidRPr="00220392" w:rsidRDefault="00A54D6E" w:rsidP="00A54D6E">
                            <w:pPr>
                              <w:pBdr>
                                <w:bottom w:val="single" w:sz="4" w:space="1" w:color="auto"/>
                              </w:pBdr>
                              <w:ind w:left="1985" w:hanging="1985"/>
                            </w:pPr>
                          </w:p>
                          <w:p w14:paraId="6ECBD6C2" w14:textId="77777777" w:rsidR="009D31FE" w:rsidRDefault="009D31FE" w:rsidP="00A0451B">
                            <w:pPr>
                              <w:rPr>
                                <w:b/>
                              </w:rPr>
                            </w:pPr>
                          </w:p>
                          <w:p w14:paraId="39868E9A" w14:textId="67688283" w:rsidR="009D31FE" w:rsidRPr="00220392" w:rsidRDefault="009D31FE" w:rsidP="00A0451B">
                            <w:r w:rsidRPr="00220392">
                              <w:rPr>
                                <w:b/>
                              </w:rPr>
                              <w:t>Zeitpunkt</w:t>
                            </w:r>
                            <w:r w:rsidRPr="00220392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Pr="00B71EDC">
                              <w:t>1/2017 - laufend</w:t>
                            </w:r>
                          </w:p>
                          <w:p w14:paraId="0CC57587" w14:textId="2F01EE4E" w:rsidR="009D31FE" w:rsidRPr="00466C23" w:rsidRDefault="009D31FE" w:rsidP="00A0451B">
                            <w:r w:rsidRPr="00220392">
                              <w:rPr>
                                <w:b/>
                              </w:rPr>
                              <w:t>Firma/ORT</w:t>
                            </w:r>
                            <w:r w:rsidRPr="00220392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Pr="00732623">
                              <w:t xml:space="preserve">Gronau IT </w:t>
                            </w:r>
                            <w:proofErr w:type="gramStart"/>
                            <w:r w:rsidRPr="00732623">
                              <w:t>Cloud Computing</w:t>
                            </w:r>
                            <w:proofErr w:type="gramEnd"/>
                            <w:r w:rsidRPr="00732623">
                              <w:t xml:space="preserve"> GmbH in Berlin</w:t>
                            </w:r>
                          </w:p>
                          <w:p w14:paraId="614B0A59" w14:textId="77777777" w:rsidR="009D31FE" w:rsidRDefault="009D31FE" w:rsidP="00732623">
                            <w:r w:rsidRPr="00732623">
                              <w:rPr>
                                <w:b/>
                              </w:rPr>
                              <w:t>Tätigkeit</w:t>
                            </w:r>
                            <w:r w:rsidRPr="00732623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Pr="00732623">
                              <w:t>Senior Datenanalyst, Datenbank Administrator,</w:t>
                            </w:r>
                          </w:p>
                          <w:p w14:paraId="68DE9A12" w14:textId="5FC31574" w:rsidR="009D31FE" w:rsidRPr="00732623" w:rsidRDefault="009D31FE" w:rsidP="00732623">
                            <w:pPr>
                              <w:ind w:left="1985" w:hanging="1985"/>
                            </w:pPr>
                            <w:r>
                              <w:tab/>
                            </w:r>
                            <w:proofErr w:type="spellStart"/>
                            <w:r w:rsidRPr="00732623">
                              <w:t>DevOps</w:t>
                            </w:r>
                            <w:proofErr w:type="spellEnd"/>
                            <w:r w:rsidRPr="00732623">
                              <w:t xml:space="preserve"> </w:t>
                            </w:r>
                          </w:p>
                          <w:p w14:paraId="5D8F50EF" w14:textId="0B0FD03B" w:rsidR="009D31FE" w:rsidRDefault="009D31FE" w:rsidP="00732623">
                            <w:r w:rsidRPr="00A0451B">
                              <w:rPr>
                                <w:b/>
                              </w:rPr>
                              <w:t xml:space="preserve">Kurzbeschreibung    </w:t>
                            </w:r>
                            <w:r w:rsidRPr="00732623">
                              <w:t xml:space="preserve">Beratungsunternehmen, </w:t>
                            </w:r>
                            <w:proofErr w:type="spellStart"/>
                            <w:r w:rsidRPr="00732623">
                              <w:t>Informations</w:t>
                            </w:r>
                            <w:proofErr w:type="spellEnd"/>
                            <w:r w:rsidRPr="00732623">
                              <w:t xml:space="preserve"> Technologie</w:t>
                            </w:r>
                          </w:p>
                          <w:p w14:paraId="58ACB094" w14:textId="77777777" w:rsidR="009D31FE" w:rsidRDefault="009D31FE" w:rsidP="00732623">
                            <w:r w:rsidRPr="006F4768">
                              <w:rPr>
                                <w:b/>
                              </w:rPr>
                              <w:t>Fähigkeiten</w:t>
                            </w:r>
                            <w:r w:rsidRPr="006F4768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Pr="00732623">
                              <w:t xml:space="preserve">Delphi, </w:t>
                            </w:r>
                            <w:proofErr w:type="spellStart"/>
                            <w:r w:rsidRPr="00732623">
                              <w:t>Edifact</w:t>
                            </w:r>
                            <w:proofErr w:type="spellEnd"/>
                            <w:r w:rsidRPr="00732623">
                              <w:t xml:space="preserve">, Englisch, Ethernet, Firewall, Internet, </w:t>
                            </w:r>
                          </w:p>
                          <w:p w14:paraId="1AF73E3F" w14:textId="77777777" w:rsidR="009D31FE" w:rsidRDefault="009D31FE" w:rsidP="00732623">
                            <w:pPr>
                              <w:ind w:left="1985"/>
                            </w:pPr>
                            <w:r w:rsidRPr="00732623">
                              <w:t xml:space="preserve">Intranet, Konzeptentwicklung, LAN, Windows, </w:t>
                            </w:r>
                          </w:p>
                          <w:p w14:paraId="36194A96" w14:textId="1A1BB036" w:rsidR="009D31FE" w:rsidRPr="00732623" w:rsidRDefault="009D31FE" w:rsidP="00732623">
                            <w:pPr>
                              <w:ind w:left="1985"/>
                            </w:pPr>
                            <w:proofErr w:type="spellStart"/>
                            <w:r w:rsidRPr="00732623">
                              <w:t>MongoDB</w:t>
                            </w:r>
                            <w:proofErr w:type="spellEnd"/>
                            <w:r w:rsidRPr="00732623">
                              <w:t xml:space="preserve">, </w:t>
                            </w:r>
                            <w:proofErr w:type="spellStart"/>
                            <w:r w:rsidRPr="00732623">
                              <w:t>bash</w:t>
                            </w:r>
                            <w:proofErr w:type="spellEnd"/>
                            <w:r w:rsidRPr="00732623">
                              <w:t xml:space="preserve">, Quest </w:t>
                            </w:r>
                            <w:proofErr w:type="spellStart"/>
                            <w:r w:rsidRPr="00732623">
                              <w:t>Toad</w:t>
                            </w:r>
                            <w:proofErr w:type="spellEnd"/>
                          </w:p>
                          <w:p w14:paraId="6B231DEC" w14:textId="3D3FDFBE" w:rsidR="009D31FE" w:rsidRDefault="009D31FE" w:rsidP="00C20293">
                            <w:r w:rsidRPr="00A0451B">
                              <w:rPr>
                                <w:b/>
                              </w:rPr>
                              <w:t>Aufgaben</w:t>
                            </w:r>
                            <w:r w:rsidRPr="00A0451B">
                              <w:tab/>
                              <w:t xml:space="preserve">          </w:t>
                            </w:r>
                            <w:proofErr w:type="spellStart"/>
                            <w:r>
                              <w:t>DevOps</w:t>
                            </w:r>
                            <w:proofErr w:type="spellEnd"/>
                            <w:r>
                              <w:t xml:space="preserve"> im Bereich MySQL, </w:t>
                            </w:r>
                            <w:proofErr w:type="spellStart"/>
                            <w:r>
                              <w:t>PostGRES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MongoDB</w:t>
                            </w:r>
                            <w:proofErr w:type="spellEnd"/>
                          </w:p>
                          <w:p w14:paraId="3C6357B9" w14:textId="77777777" w:rsidR="009D31FE" w:rsidRDefault="009D31FE" w:rsidP="00C20293">
                            <w:pPr>
                              <w:ind w:left="1985"/>
                            </w:pPr>
                            <w:r>
                              <w:t>Datenanalyst</w:t>
                            </w:r>
                          </w:p>
                          <w:p w14:paraId="4A2923C8" w14:textId="77777777" w:rsidR="009D31FE" w:rsidRDefault="009D31FE" w:rsidP="00C20293">
                            <w:pPr>
                              <w:ind w:left="1985"/>
                            </w:pPr>
                            <w:r>
                              <w:t xml:space="preserve">Data Lost </w:t>
                            </w:r>
                            <w:proofErr w:type="spellStart"/>
                            <w:r>
                              <w:t>Prevention</w:t>
                            </w:r>
                            <w:proofErr w:type="spellEnd"/>
                            <w:r>
                              <w:t>:</w:t>
                            </w:r>
                          </w:p>
                          <w:p w14:paraId="56776359" w14:textId="77777777" w:rsidR="009D31FE" w:rsidRDefault="009D31FE" w:rsidP="00C20293">
                            <w:pPr>
                              <w:ind w:left="1985"/>
                            </w:pPr>
                            <w:r>
                              <w:t xml:space="preserve">Dokumentieren, was wurde mit bestimmten Daten </w:t>
                            </w:r>
                          </w:p>
                          <w:p w14:paraId="274E85C0" w14:textId="3D2B39AE" w:rsidR="009D31FE" w:rsidRDefault="009D31FE" w:rsidP="00C20293">
                            <w:pPr>
                              <w:ind w:left="1985"/>
                            </w:pPr>
                            <w:r>
                              <w:t>gemacht,</w:t>
                            </w:r>
                          </w:p>
                          <w:p w14:paraId="0A6DE547" w14:textId="77777777" w:rsidR="009D31FE" w:rsidRDefault="009D31FE" w:rsidP="00C20293">
                            <w:pPr>
                              <w:ind w:left="1985"/>
                            </w:pPr>
                            <w:r>
                              <w:t xml:space="preserve">Anwenderinformation, Sensibilisierung im Umgang mit vertraulichen Daten, z. B. durch </w:t>
                            </w:r>
                            <w:proofErr w:type="gramStart"/>
                            <w:r>
                              <w:t>ein Popup</w:t>
                            </w:r>
                            <w:proofErr w:type="gramEnd"/>
                          </w:p>
                          <w:p w14:paraId="3FC17008" w14:textId="77777777" w:rsidR="009D31FE" w:rsidRDefault="009D31FE" w:rsidP="00C20293">
                            <w:pPr>
                              <w:ind w:left="1985"/>
                            </w:pPr>
                            <w:r>
                              <w:t xml:space="preserve">Bestätigung des Anwenders einholen, z. B. durch ein </w:t>
                            </w:r>
                          </w:p>
                          <w:p w14:paraId="3501960E" w14:textId="7AF3CB6E" w:rsidR="009D31FE" w:rsidRDefault="009D31FE" w:rsidP="00C20293">
                            <w:pPr>
                              <w:ind w:left="1985"/>
                            </w:pPr>
                            <w:r>
                              <w:t>Eingabefeld im Popup</w:t>
                            </w:r>
                          </w:p>
                          <w:p w14:paraId="18E678F2" w14:textId="77777777" w:rsidR="009D31FE" w:rsidRDefault="009D31FE" w:rsidP="00C20293">
                            <w:pPr>
                              <w:ind w:left="1985"/>
                            </w:pPr>
                            <w:r>
                              <w:t>Blocken sämtlicher Aktionen, die mit Daten möglich sind</w:t>
                            </w:r>
                          </w:p>
                          <w:p w14:paraId="5CBA97EE" w14:textId="77777777" w:rsidR="009D31FE" w:rsidRDefault="009D31FE" w:rsidP="00C20293">
                            <w:pPr>
                              <w:ind w:left="1985"/>
                            </w:pPr>
                            <w:r>
                              <w:t>Alarmieren</w:t>
                            </w:r>
                          </w:p>
                          <w:p w14:paraId="38E8050A" w14:textId="7D637241" w:rsidR="009D31FE" w:rsidRDefault="009D31FE" w:rsidP="00C20293">
                            <w:pPr>
                              <w:ind w:left="1985"/>
                            </w:pPr>
                            <w:r>
                              <w:t xml:space="preserve">Quest </w:t>
                            </w:r>
                            <w:proofErr w:type="spellStart"/>
                            <w:r>
                              <w:t>Toad</w:t>
                            </w:r>
                            <w:proofErr w:type="spellEnd"/>
                          </w:p>
                          <w:p w14:paraId="32425C7F" w14:textId="77777777" w:rsidR="00520255" w:rsidRPr="006F4768" w:rsidRDefault="00520255" w:rsidP="00520255">
                            <w:pPr>
                              <w:pBdr>
                                <w:bottom w:val="single" w:sz="4" w:space="1" w:color="auto"/>
                              </w:pBdr>
                              <w:ind w:left="1985" w:hanging="1985"/>
                            </w:pPr>
                          </w:p>
                          <w:p w14:paraId="3860CA81" w14:textId="77777777" w:rsidR="009D31FE" w:rsidRDefault="009D31FE" w:rsidP="00323345">
                            <w:pPr>
                              <w:rPr>
                                <w:b/>
                              </w:rPr>
                            </w:pPr>
                          </w:p>
                          <w:p w14:paraId="69B1B9A4" w14:textId="77777777" w:rsidR="009D31FE" w:rsidRDefault="009D31FE" w:rsidP="00CB49C1">
                            <w:pPr>
                              <w:ind w:left="1985" w:hanging="1985"/>
                            </w:pPr>
                            <w:r>
                              <w:rPr>
                                <w:b/>
                              </w:rPr>
                              <w:t>Zeitpunkt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 w:rsidRPr="00E31CE1">
                              <w:t xml:space="preserve">7/2012 - 12/2015 </w:t>
                            </w:r>
                          </w:p>
                          <w:p w14:paraId="5AF4E3A2" w14:textId="09071254" w:rsidR="009D31FE" w:rsidRDefault="009D31FE" w:rsidP="00CB49C1">
                            <w:pPr>
                              <w:ind w:left="1985" w:hanging="1985"/>
                            </w:pPr>
                            <w:r w:rsidRPr="00323345">
                              <w:rPr>
                                <w:b/>
                              </w:rPr>
                              <w:t>Firma/ORT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 w:rsidRPr="00E31CE1">
                              <w:t xml:space="preserve">DB </w:t>
                            </w:r>
                            <w:proofErr w:type="spellStart"/>
                            <w:r w:rsidRPr="00E31CE1">
                              <w:t>Rent</w:t>
                            </w:r>
                            <w:proofErr w:type="spellEnd"/>
                            <w:r w:rsidRPr="00E31CE1">
                              <w:t xml:space="preserve"> GmbH in Halle/Frankfurt</w:t>
                            </w:r>
                          </w:p>
                          <w:p w14:paraId="14A490DD" w14:textId="1CA78C89" w:rsidR="009D31FE" w:rsidRPr="003A2844" w:rsidRDefault="009D31FE" w:rsidP="00E31CE1">
                            <w:pPr>
                              <w:ind w:left="1985" w:right="1" w:hanging="1985"/>
                            </w:pPr>
                            <w:r w:rsidRPr="00E31CE1">
                              <w:rPr>
                                <w:b/>
                              </w:rPr>
                              <w:t xml:space="preserve">Tätigkeit                     </w:t>
                            </w:r>
                            <w:r w:rsidRPr="00E31CE1">
                              <w:rPr>
                                <w:b/>
                              </w:rPr>
                              <w:tab/>
                            </w:r>
                            <w:r w:rsidRPr="00E31CE1">
                              <w:t>Senior Datenbank Analyst</w:t>
                            </w:r>
                          </w:p>
                          <w:p w14:paraId="4DB7B8E0" w14:textId="129C6045" w:rsidR="009D31FE" w:rsidRDefault="009D31FE" w:rsidP="00A25A67">
                            <w:pPr>
                              <w:ind w:left="1985" w:hanging="1985"/>
                            </w:pPr>
                            <w:r w:rsidRPr="00323345">
                              <w:rPr>
                                <w:b/>
                              </w:rPr>
                              <w:t xml:space="preserve">Kurzbeschreibung    </w:t>
                            </w:r>
                            <w:r w:rsidRPr="00E31CE1">
                              <w:t xml:space="preserve">Bahn, </w:t>
                            </w:r>
                            <w:proofErr w:type="spellStart"/>
                            <w:r w:rsidRPr="00E31CE1">
                              <w:t>Informations</w:t>
                            </w:r>
                            <w:proofErr w:type="spellEnd"/>
                            <w:r w:rsidRPr="00E31CE1">
                              <w:t xml:space="preserve"> Technologie, Transportwesen</w:t>
                            </w:r>
                          </w:p>
                          <w:p w14:paraId="16890CCE" w14:textId="77777777" w:rsidR="009D31FE" w:rsidRDefault="009D31FE" w:rsidP="00E31CE1">
                            <w:pPr>
                              <w:ind w:left="1985" w:hanging="1985"/>
                            </w:pPr>
                            <w:r w:rsidRPr="003A2844">
                              <w:rPr>
                                <w:b/>
                              </w:rPr>
                              <w:t>Fähigkeiten</w:t>
                            </w:r>
                            <w:r w:rsidRPr="003A2844">
                              <w:rPr>
                                <w:b/>
                              </w:rPr>
                              <w:tab/>
                            </w:r>
                            <w:r w:rsidRPr="00E31CE1">
                              <w:t xml:space="preserve">Linux, Quest </w:t>
                            </w:r>
                            <w:proofErr w:type="spellStart"/>
                            <w:r w:rsidRPr="00E31CE1">
                              <w:t>Toad</w:t>
                            </w:r>
                            <w:proofErr w:type="spellEnd"/>
                            <w:r w:rsidRPr="00E31CE1">
                              <w:t xml:space="preserve">, </w:t>
                            </w:r>
                            <w:proofErr w:type="spellStart"/>
                            <w:r w:rsidRPr="00E31CE1">
                              <w:t>Scrum</w:t>
                            </w:r>
                            <w:proofErr w:type="spellEnd"/>
                            <w:r w:rsidRPr="00E31CE1">
                              <w:t xml:space="preserve">, Sun Solaris, VMware ESX, WAF, Windows </w:t>
                            </w:r>
                          </w:p>
                          <w:p w14:paraId="73D85D1B" w14:textId="77777777" w:rsidR="009D31FE" w:rsidRDefault="009D31FE" w:rsidP="00E31CE1">
                            <w:pPr>
                              <w:ind w:left="1985" w:hanging="1985"/>
                            </w:pPr>
                            <w:r w:rsidRPr="00323345">
                              <w:rPr>
                                <w:b/>
                              </w:rPr>
                              <w:t>Aufgaben</w:t>
                            </w:r>
                            <w:r w:rsidRPr="00323345">
                              <w:tab/>
                            </w:r>
                            <w:r>
                              <w:t xml:space="preserve">Datenbank-Administrator MySQL-Datenbanken </w:t>
                            </w:r>
                          </w:p>
                          <w:p w14:paraId="6BD90329" w14:textId="4E78DAA1" w:rsidR="009D31FE" w:rsidRDefault="009D31FE" w:rsidP="00E31CE1">
                            <w:pPr>
                              <w:ind w:left="1985"/>
                            </w:pPr>
                            <w:r>
                              <w:t xml:space="preserve">(60 </w:t>
                            </w:r>
                            <w:proofErr w:type="spellStart"/>
                            <w:r>
                              <w:t>Instancen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0D683C37" w14:textId="77777777" w:rsidR="009D31FE" w:rsidRDefault="009D31FE" w:rsidP="00E31CE1">
                            <w:pPr>
                              <w:ind w:left="1985"/>
                            </w:pPr>
                            <w:r>
                              <w:t xml:space="preserve">Datenbank-Administrator </w:t>
                            </w:r>
                            <w:proofErr w:type="spellStart"/>
                            <w:r>
                              <w:t>PostGRES</w:t>
                            </w:r>
                            <w:proofErr w:type="spellEnd"/>
                            <w:r>
                              <w:t xml:space="preserve">-Datenbanken </w:t>
                            </w:r>
                          </w:p>
                          <w:p w14:paraId="7F5B2B16" w14:textId="72DAC8C5" w:rsidR="009D31FE" w:rsidRDefault="009D31FE" w:rsidP="00E31CE1">
                            <w:pPr>
                              <w:ind w:left="1985"/>
                            </w:pPr>
                            <w:r>
                              <w:t xml:space="preserve">(7 </w:t>
                            </w:r>
                            <w:proofErr w:type="spellStart"/>
                            <w:r>
                              <w:t>Instancen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6790DA1C" w14:textId="77777777" w:rsidR="009D31FE" w:rsidRDefault="009D31FE" w:rsidP="00E31CE1">
                            <w:pPr>
                              <w:ind w:left="1985"/>
                            </w:pPr>
                            <w:r>
                              <w:t xml:space="preserve">Datenbank-Administrator </w:t>
                            </w:r>
                            <w:proofErr w:type="spellStart"/>
                            <w:r>
                              <w:t>NoSQL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MongoDB</w:t>
                            </w:r>
                            <w:proofErr w:type="spellEnd"/>
                            <w:r>
                              <w:t xml:space="preserve"> Datenbanken (3 Cluster)</w:t>
                            </w:r>
                          </w:p>
                          <w:p w14:paraId="3B0C4C66" w14:textId="77777777" w:rsidR="009D31FE" w:rsidRDefault="009D31FE" w:rsidP="00E31CE1">
                            <w:pPr>
                              <w:ind w:left="1985"/>
                            </w:pPr>
                            <w:r>
                              <w:t xml:space="preserve">Sicherstellung mehrerer Replikationsketten, </w:t>
                            </w:r>
                          </w:p>
                          <w:p w14:paraId="61DBB1EE" w14:textId="77777777" w:rsidR="009D31FE" w:rsidRPr="00E31CE1" w:rsidRDefault="009D31FE" w:rsidP="00E31CE1">
                            <w:pPr>
                              <w:ind w:left="1985"/>
                              <w:rPr>
                                <w:lang w:val="en-US"/>
                              </w:rPr>
                            </w:pPr>
                            <w:r w:rsidRPr="00E31CE1">
                              <w:rPr>
                                <w:lang w:val="en-US"/>
                              </w:rPr>
                              <w:t>Backup/Recovery</w:t>
                            </w:r>
                          </w:p>
                          <w:p w14:paraId="4445DF3D" w14:textId="77777777" w:rsidR="009D31FE" w:rsidRPr="00E31CE1" w:rsidRDefault="009D31FE" w:rsidP="00E31CE1">
                            <w:pPr>
                              <w:ind w:left="1985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E31CE1">
                              <w:rPr>
                                <w:lang w:val="en-US"/>
                              </w:rPr>
                              <w:t>Clusterbetrieb</w:t>
                            </w:r>
                            <w:proofErr w:type="spellEnd"/>
                          </w:p>
                          <w:p w14:paraId="4791F097" w14:textId="77777777" w:rsidR="009D31FE" w:rsidRPr="00E31CE1" w:rsidRDefault="009D31FE" w:rsidP="00E31CE1">
                            <w:pPr>
                              <w:ind w:left="1985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E31CE1">
                              <w:rPr>
                                <w:lang w:val="en-US"/>
                              </w:rPr>
                              <w:t>Perfomance</w:t>
                            </w:r>
                            <w:proofErr w:type="spellEnd"/>
                            <w:r w:rsidRPr="00E31CE1">
                              <w:rPr>
                                <w:lang w:val="en-US"/>
                              </w:rPr>
                              <w:t xml:space="preserve"> Tuning</w:t>
                            </w:r>
                          </w:p>
                          <w:p w14:paraId="44C7AAFF" w14:textId="77777777" w:rsidR="009D31FE" w:rsidRPr="00E31CE1" w:rsidRDefault="009D31FE" w:rsidP="00E31CE1">
                            <w:pPr>
                              <w:ind w:left="1985"/>
                              <w:rPr>
                                <w:lang w:val="en-US"/>
                              </w:rPr>
                            </w:pPr>
                            <w:r w:rsidRPr="00E31CE1">
                              <w:rPr>
                                <w:lang w:val="en-US"/>
                              </w:rPr>
                              <w:t>Upgrading, 24/7-Betrieb</w:t>
                            </w:r>
                          </w:p>
                          <w:p w14:paraId="3AF7BFD2" w14:textId="77777777" w:rsidR="009D31FE" w:rsidRDefault="009D31FE" w:rsidP="00E31CE1">
                            <w:pPr>
                              <w:ind w:left="1985"/>
                            </w:pPr>
                            <w:proofErr w:type="spellStart"/>
                            <w:r>
                              <w:t>VMWare-Infrastrukuradministration</w:t>
                            </w:r>
                            <w:proofErr w:type="spellEnd"/>
                          </w:p>
                          <w:p w14:paraId="4D86A432" w14:textId="77777777" w:rsidR="009D31FE" w:rsidRDefault="009D31FE" w:rsidP="00E31CE1">
                            <w:pPr>
                              <w:ind w:left="1985"/>
                            </w:pPr>
                            <w:r>
                              <w:t>Festlegung und Umsetzung der Härtungsmaßnahmen bei den Datenbanken</w:t>
                            </w:r>
                          </w:p>
                          <w:p w14:paraId="0FC52035" w14:textId="4155E1E3" w:rsidR="009D31FE" w:rsidRDefault="009D31FE" w:rsidP="00E31CE1">
                            <w:pPr>
                              <w:ind w:left="1985"/>
                            </w:pPr>
                            <w:r>
                              <w:t xml:space="preserve">Quest </w:t>
                            </w:r>
                            <w:proofErr w:type="spellStart"/>
                            <w:r>
                              <w:t>Toad</w:t>
                            </w:r>
                            <w:proofErr w:type="spellEnd"/>
                          </w:p>
                          <w:p w14:paraId="621C1254" w14:textId="77777777" w:rsidR="009D31FE" w:rsidRDefault="009D31FE" w:rsidP="00520255">
                            <w:pPr>
                              <w:pBdr>
                                <w:bottom w:val="single" w:sz="4" w:space="1" w:color="auto"/>
                              </w:pBdr>
                              <w:ind w:left="1985" w:hanging="1985"/>
                            </w:pPr>
                          </w:p>
                          <w:p w14:paraId="7905A0AF" w14:textId="77777777" w:rsidR="009D31FE" w:rsidRDefault="009D31FE" w:rsidP="007B118E">
                            <w:pPr>
                              <w:rPr>
                                <w:b/>
                              </w:rPr>
                            </w:pPr>
                          </w:p>
                          <w:p w14:paraId="02157CEA" w14:textId="037D5F70" w:rsidR="009D31FE" w:rsidRPr="00E37C43" w:rsidRDefault="009D31FE" w:rsidP="007B118E">
                            <w:r w:rsidRPr="00E37C43">
                              <w:rPr>
                                <w:b/>
                              </w:rPr>
                              <w:t>Zeitpunkt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 w:rsidRPr="004635CE">
                              <w:t>8/2000 - 8/2011</w:t>
                            </w:r>
                          </w:p>
                          <w:p w14:paraId="0D65DF2C" w14:textId="058FB4C3" w:rsidR="009D31FE" w:rsidRDefault="009D31FE" w:rsidP="007B118E">
                            <w:r w:rsidRPr="00F13F61">
                              <w:rPr>
                                <w:b/>
                              </w:rPr>
                              <w:t>Firma/ORT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 w:rsidRPr="004635CE">
                              <w:t>VAPS EDV Service &amp; Vertrieb GmbH</w:t>
                            </w:r>
                          </w:p>
                          <w:p w14:paraId="78D0C2D2" w14:textId="77777777" w:rsidR="009D31FE" w:rsidRDefault="009D31FE" w:rsidP="007B118E">
                            <w:r w:rsidRPr="005753E5">
                              <w:rPr>
                                <w:b/>
                              </w:rPr>
                              <w:t>Tätigkeit</w:t>
                            </w:r>
                            <w:r w:rsidRPr="005753E5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Pr="004635CE">
                              <w:t xml:space="preserve">Senior Softwareentwickler und Oracle System </w:t>
                            </w:r>
                          </w:p>
                          <w:p w14:paraId="71D162BA" w14:textId="77777777" w:rsidR="009D31FE" w:rsidRDefault="009D31FE" w:rsidP="004635CE">
                            <w:pPr>
                              <w:ind w:left="1985" w:hanging="1985"/>
                            </w:pPr>
                            <w:r>
                              <w:tab/>
                            </w:r>
                            <w:r w:rsidRPr="004635CE">
                              <w:t>Administrator</w:t>
                            </w:r>
                          </w:p>
                          <w:p w14:paraId="24D2D055" w14:textId="08C57DF9" w:rsidR="009D31FE" w:rsidRDefault="009D31FE" w:rsidP="004635CE">
                            <w:pPr>
                              <w:ind w:left="1985" w:hanging="1985"/>
                            </w:pPr>
                            <w:r w:rsidRPr="00FD7B53">
                              <w:rPr>
                                <w:b/>
                              </w:rPr>
                              <w:t xml:space="preserve">Kurzbeschreibung    </w:t>
                            </w:r>
                            <w:r w:rsidRPr="004635CE">
                              <w:t xml:space="preserve">Anlagenbau, Automobilbranche </w:t>
                            </w:r>
                          </w:p>
                          <w:p w14:paraId="33F3F865" w14:textId="77777777" w:rsidR="009D31FE" w:rsidRDefault="009D31FE" w:rsidP="00A41B1B">
                            <w:r w:rsidRPr="00A41B1B">
                              <w:rPr>
                                <w:b/>
                              </w:rPr>
                              <w:t>Fähigkeiten</w:t>
                            </w:r>
                            <w:r w:rsidRPr="00A41B1B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Pr="006350D1">
                              <w:t xml:space="preserve">Firewall, HTTP, WAF, F5 Big IP, PL/SQL, </w:t>
                            </w:r>
                          </w:p>
                          <w:p w14:paraId="2BEB8618" w14:textId="318D1A27" w:rsidR="009D31FE" w:rsidRDefault="009D31FE" w:rsidP="006350D1">
                            <w:pPr>
                              <w:ind w:firstLine="1985"/>
                            </w:pPr>
                            <w:proofErr w:type="spellStart"/>
                            <w:r w:rsidRPr="006350D1">
                              <w:t>Loadbalancer</w:t>
                            </w:r>
                            <w:proofErr w:type="spellEnd"/>
                            <w:r w:rsidRPr="006350D1">
                              <w:t xml:space="preserve">, </w:t>
                            </w:r>
                            <w:proofErr w:type="spellStart"/>
                            <w:r w:rsidRPr="006350D1">
                              <w:t>Webcache</w:t>
                            </w:r>
                            <w:proofErr w:type="spellEnd"/>
                            <w:r w:rsidRPr="006350D1">
                              <w:t xml:space="preserve">, HTTPS </w:t>
                            </w:r>
                          </w:p>
                          <w:p w14:paraId="3FEA9A16" w14:textId="77777777" w:rsidR="009D31FE" w:rsidRDefault="009D31FE" w:rsidP="006350D1">
                            <w:r w:rsidRPr="002E3A51">
                              <w:rPr>
                                <w:b/>
                              </w:rPr>
                              <w:t>Aufgaben</w:t>
                            </w:r>
                            <w:r w:rsidRPr="002E3A51">
                              <w:tab/>
                              <w:t xml:space="preserve">          </w:t>
                            </w:r>
                            <w:r>
                              <w:t xml:space="preserve">Bei der VAPS war ich zuständig für fast alle </w:t>
                            </w:r>
                          </w:p>
                          <w:p w14:paraId="0FE22BA4" w14:textId="77777777" w:rsidR="009D31FE" w:rsidRDefault="009D31FE" w:rsidP="003131F8">
                            <w:pPr>
                              <w:ind w:left="1985"/>
                            </w:pPr>
                            <w:r>
                              <w:t xml:space="preserve">Softwareprojekte, die innerhalb des Firmenverbundes abgewickelt werden. Des </w:t>
                            </w:r>
                            <w:proofErr w:type="spellStart"/>
                            <w:proofErr w:type="gramStart"/>
                            <w:r>
                              <w:t>weiteren</w:t>
                            </w:r>
                            <w:proofErr w:type="spellEnd"/>
                            <w:proofErr w:type="gramEnd"/>
                            <w:r>
                              <w:t xml:space="preserve"> der 3rd-Level-</w:t>
                            </w:r>
                          </w:p>
                          <w:p w14:paraId="098A40D6" w14:textId="77777777" w:rsidR="009D31FE" w:rsidRDefault="009D31FE" w:rsidP="003131F8">
                            <w:pPr>
                              <w:ind w:left="1985"/>
                            </w:pPr>
                            <w:r>
                              <w:t xml:space="preserve">Support für alle Programme und Module, die in der </w:t>
                            </w:r>
                          </w:p>
                          <w:p w14:paraId="6F0F7F41" w14:textId="77777777" w:rsidR="009D31FE" w:rsidRDefault="009D31FE" w:rsidP="003131F8">
                            <w:pPr>
                              <w:ind w:left="1985"/>
                            </w:pPr>
                            <w:r>
                              <w:t xml:space="preserve">Entwicklungsabteilung erstellt wurden. Auch die </w:t>
                            </w:r>
                          </w:p>
                          <w:p w14:paraId="34C9E1F0" w14:textId="77777777" w:rsidR="009D31FE" w:rsidRDefault="009D31FE" w:rsidP="003131F8">
                            <w:pPr>
                              <w:ind w:left="1985"/>
                            </w:pPr>
                            <w:r>
                              <w:t xml:space="preserve">Überwachung, die Administration sowie </w:t>
                            </w:r>
                          </w:p>
                          <w:p w14:paraId="13720221" w14:textId="77777777" w:rsidR="009D31FE" w:rsidRDefault="009D31FE" w:rsidP="003131F8">
                            <w:pPr>
                              <w:ind w:left="1985"/>
                            </w:pPr>
                            <w:r>
                              <w:t>Backup/</w:t>
                            </w:r>
                            <w:proofErr w:type="spellStart"/>
                            <w:r>
                              <w:t>Recovery</w:t>
                            </w:r>
                            <w:proofErr w:type="spellEnd"/>
                            <w:r>
                              <w:t xml:space="preserve"> unserer Oracle-Datenbanken und </w:t>
                            </w:r>
                          </w:p>
                          <w:p w14:paraId="7DB841C0" w14:textId="77777777" w:rsidR="009D31FE" w:rsidRDefault="009D31FE" w:rsidP="003131F8">
                            <w:pPr>
                              <w:ind w:left="1985"/>
                            </w:pPr>
                            <w:r>
                              <w:t xml:space="preserve">Applikationsserver fielen in mein Aufgabengebiet. Im Einsatz waren Datenbanken der Versionen 8.1.7.4, 9i, 10g sowie 11g. Den Oracle IAS begleitete ich von der Europaeinführung </w:t>
                            </w:r>
                            <w:proofErr w:type="spellStart"/>
                            <w:r>
                              <w:t>WebDB</w:t>
                            </w:r>
                            <w:proofErr w:type="spellEnd"/>
                            <w:r>
                              <w:t xml:space="preserve"> im Jahr 2000 bis zur </w:t>
                            </w:r>
                          </w:p>
                          <w:p w14:paraId="3D68645F" w14:textId="20BF6B6C" w:rsidR="009D31FE" w:rsidRDefault="009D31FE" w:rsidP="003131F8">
                            <w:pPr>
                              <w:ind w:left="1985"/>
                            </w:pPr>
                            <w:r>
                              <w:t>Version 10g.</w:t>
                            </w:r>
                          </w:p>
                          <w:p w14:paraId="68DF53CC" w14:textId="77777777" w:rsidR="009D31FE" w:rsidRDefault="009D31FE" w:rsidP="003131F8">
                            <w:pPr>
                              <w:ind w:left="1985"/>
                            </w:pPr>
                          </w:p>
                          <w:p w14:paraId="09829278" w14:textId="77777777" w:rsidR="009D31FE" w:rsidRPr="00183CA9" w:rsidRDefault="009D31FE" w:rsidP="003131F8">
                            <w:pPr>
                              <w:ind w:left="1985"/>
                              <w:rPr>
                                <w:b/>
                              </w:rPr>
                            </w:pPr>
                            <w:r w:rsidRPr="00183CA9">
                              <w:rPr>
                                <w:b/>
                              </w:rPr>
                              <w:t>Projekt:</w:t>
                            </w:r>
                            <w:r w:rsidRPr="00183CA9">
                              <w:rPr>
                                <w:b/>
                              </w:rPr>
                              <w:tab/>
                            </w:r>
                          </w:p>
                          <w:p w14:paraId="5A9E974B" w14:textId="7139C7AE" w:rsidR="009D31FE" w:rsidRPr="00A3157D" w:rsidRDefault="009D31FE" w:rsidP="003131F8">
                            <w:pPr>
                              <w:ind w:left="1985"/>
                              <w:rPr>
                                <w:b/>
                              </w:rPr>
                            </w:pPr>
                            <w:r w:rsidRPr="00A3157D">
                              <w:rPr>
                                <w:b/>
                              </w:rPr>
                              <w:t xml:space="preserve">Oracle Internet </w:t>
                            </w:r>
                            <w:proofErr w:type="spellStart"/>
                            <w:r w:rsidRPr="00A3157D">
                              <w:rPr>
                                <w:b/>
                              </w:rPr>
                              <w:t>Application</w:t>
                            </w:r>
                            <w:proofErr w:type="spellEnd"/>
                            <w:r w:rsidRPr="00A3157D">
                              <w:rPr>
                                <w:b/>
                              </w:rPr>
                              <w:t xml:space="preserve"> Server/Portal</w:t>
                            </w:r>
                          </w:p>
                          <w:p w14:paraId="50AE3FFE" w14:textId="77777777" w:rsidR="009D31FE" w:rsidRDefault="009D31FE" w:rsidP="003131F8">
                            <w:pPr>
                              <w:ind w:left="1985"/>
                            </w:pPr>
                            <w:r>
                              <w:t>Tätigkeiten:</w:t>
                            </w:r>
                            <w:r>
                              <w:tab/>
                            </w:r>
                          </w:p>
                          <w:p w14:paraId="09DDE05E" w14:textId="77777777" w:rsidR="009D31FE" w:rsidRDefault="009D31FE" w:rsidP="003131F8">
                            <w:pPr>
                              <w:ind w:left="1985"/>
                            </w:pPr>
                            <w:r>
                              <w:t xml:space="preserve">Das Projekt begann in der VAPS als Pilot für </w:t>
                            </w:r>
                          </w:p>
                          <w:p w14:paraId="111EFE74" w14:textId="1FF51B3D" w:rsidR="009D31FE" w:rsidRDefault="009D31FE" w:rsidP="003131F8">
                            <w:pPr>
                              <w:ind w:left="1985"/>
                            </w:pPr>
                            <w:r>
                              <w:t xml:space="preserve">Deutschland in der Version </w:t>
                            </w:r>
                            <w:proofErr w:type="spellStart"/>
                            <w:r>
                              <w:t>WebDb</w:t>
                            </w:r>
                            <w:proofErr w:type="spellEnd"/>
                            <w:r>
                              <w:t xml:space="preserve"> 3.2. im Jahr 2000. </w:t>
                            </w:r>
                          </w:p>
                          <w:p w14:paraId="66992379" w14:textId="77777777" w:rsidR="009D31FE" w:rsidRDefault="009D31FE" w:rsidP="00D83D79">
                            <w:pPr>
                              <w:ind w:left="1985"/>
                            </w:pPr>
                            <w:r>
                              <w:t>•</w:t>
                            </w:r>
                            <w:r>
                              <w:tab/>
                              <w:t>Administration des Servers unter Sun OS/</w:t>
                            </w:r>
                            <w:proofErr w:type="spellStart"/>
                            <w:r>
                              <w:t>SuSE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6D145253" w14:textId="4DDE1E1E" w:rsidR="009D31FE" w:rsidRDefault="009D31FE" w:rsidP="00D83D79">
                            <w:pPr>
                              <w:ind w:left="1985"/>
                            </w:pPr>
                            <w:r>
                              <w:t>Linux/Windows</w:t>
                            </w:r>
                          </w:p>
                          <w:p w14:paraId="3FA71E1B" w14:textId="77777777" w:rsidR="009D31FE" w:rsidRDefault="009D31FE" w:rsidP="003131F8">
                            <w:pPr>
                              <w:ind w:left="1985"/>
                            </w:pPr>
                            <w:r>
                              <w:t>•</w:t>
                            </w:r>
                            <w:r>
                              <w:tab/>
                              <w:t>Backup/</w:t>
                            </w:r>
                            <w:proofErr w:type="spellStart"/>
                            <w:r>
                              <w:t>Recovery</w:t>
                            </w:r>
                            <w:proofErr w:type="spellEnd"/>
                            <w:r>
                              <w:t xml:space="preserve"> mit mehreren Anwendungsfällen</w:t>
                            </w:r>
                          </w:p>
                          <w:p w14:paraId="093AD7A4" w14:textId="77777777" w:rsidR="009D31FE" w:rsidRDefault="009D31FE" w:rsidP="003131F8">
                            <w:pPr>
                              <w:ind w:left="1985"/>
                            </w:pPr>
                            <w:r>
                              <w:t>•</w:t>
                            </w:r>
                            <w:r>
                              <w:tab/>
                              <w:t>Migration des IAS auf Version 9i im Jahr 2003</w:t>
                            </w:r>
                          </w:p>
                          <w:p w14:paraId="316F5C49" w14:textId="77777777" w:rsidR="009D31FE" w:rsidRDefault="009D31FE" w:rsidP="003131F8">
                            <w:pPr>
                              <w:ind w:left="1985"/>
                            </w:pPr>
                            <w:r>
                              <w:t>•</w:t>
                            </w:r>
                            <w:r>
                              <w:tab/>
                            </w:r>
                            <w:proofErr w:type="spellStart"/>
                            <w:r>
                              <w:t>Patchmanagement</w:t>
                            </w:r>
                            <w:proofErr w:type="spellEnd"/>
                            <w:r>
                              <w:t xml:space="preserve"> für OS, DB und IAS</w:t>
                            </w:r>
                          </w:p>
                          <w:p w14:paraId="18342EB8" w14:textId="77777777" w:rsidR="009D31FE" w:rsidRDefault="009D31FE" w:rsidP="003131F8">
                            <w:pPr>
                              <w:ind w:left="1985"/>
                            </w:pPr>
                            <w:r>
                              <w:t>•</w:t>
                            </w:r>
                            <w:r>
                              <w:tab/>
                              <w:t>Mehrfacher Systemumzug auf neue Hardware/OS</w:t>
                            </w:r>
                          </w:p>
                          <w:p w14:paraId="3E2786CE" w14:textId="77777777" w:rsidR="009D31FE" w:rsidRDefault="009D31FE" w:rsidP="003131F8">
                            <w:pPr>
                              <w:ind w:left="1985"/>
                            </w:pPr>
                            <w:r>
                              <w:t>•</w:t>
                            </w:r>
                            <w:r>
                              <w:tab/>
                              <w:t xml:space="preserve">Migration des IAS auf </w:t>
                            </w:r>
                            <w:proofErr w:type="spellStart"/>
                            <w:r>
                              <w:t>VMWare</w:t>
                            </w:r>
                            <w:proofErr w:type="spellEnd"/>
                            <w:r>
                              <w:t xml:space="preserve"> Infrastructure in </w:t>
                            </w:r>
                          </w:p>
                          <w:p w14:paraId="24F10649" w14:textId="5D363944" w:rsidR="009D31FE" w:rsidRDefault="009D31FE" w:rsidP="003131F8">
                            <w:pPr>
                              <w:ind w:left="1985"/>
                            </w:pPr>
                            <w:r>
                              <w:t>Version 10g</w:t>
                            </w:r>
                          </w:p>
                          <w:p w14:paraId="13F1F647" w14:textId="77777777" w:rsidR="009D31FE" w:rsidRDefault="009D31FE" w:rsidP="003131F8">
                            <w:pPr>
                              <w:ind w:left="1985"/>
                            </w:pPr>
                            <w:r>
                              <w:t>•</w:t>
                            </w:r>
                            <w:r>
                              <w:tab/>
                              <w:t xml:space="preserve">Entwicklung von Anwendungen in </w:t>
                            </w:r>
                          </w:p>
                          <w:p w14:paraId="4D8AF643" w14:textId="043FD3C7" w:rsidR="009D31FE" w:rsidRDefault="009D31FE" w:rsidP="003131F8">
                            <w:pPr>
                              <w:ind w:left="1985"/>
                            </w:pPr>
                            <w:r>
                              <w:t>Mehrbetriebsumgebungen</w:t>
                            </w:r>
                          </w:p>
                          <w:p w14:paraId="3C58B2B8" w14:textId="77777777" w:rsidR="009D31FE" w:rsidRDefault="009D31FE" w:rsidP="003131F8">
                            <w:pPr>
                              <w:ind w:left="1985"/>
                            </w:pPr>
                            <w:r>
                              <w:t>•</w:t>
                            </w:r>
                            <w:r>
                              <w:tab/>
                              <w:t xml:space="preserve">Einbindung diverser externer Systeme in das </w:t>
                            </w:r>
                          </w:p>
                          <w:p w14:paraId="671636B6" w14:textId="1FAC2641" w:rsidR="009D31FE" w:rsidRDefault="009D31FE" w:rsidP="003131F8">
                            <w:pPr>
                              <w:ind w:left="1985"/>
                            </w:pPr>
                            <w:r>
                              <w:t>SSO-Konzept des IAS</w:t>
                            </w:r>
                          </w:p>
                          <w:p w14:paraId="11E38282" w14:textId="77777777" w:rsidR="009D31FE" w:rsidRDefault="009D31FE" w:rsidP="003131F8">
                            <w:pPr>
                              <w:ind w:left="1985"/>
                            </w:pPr>
                            <w:r>
                              <w:t>•</w:t>
                            </w:r>
                            <w:r>
                              <w:tab/>
                              <w:t xml:space="preserve">Mitarbeit bei der Konzeptionierung des Netzwerkes, </w:t>
                            </w:r>
                          </w:p>
                          <w:p w14:paraId="5A3DE42B" w14:textId="2A443E7E" w:rsidR="009D31FE" w:rsidRDefault="009D31FE" w:rsidP="003131F8">
                            <w:pPr>
                              <w:ind w:left="1985"/>
                            </w:pPr>
                            <w:r>
                              <w:t>der WAF und der DMZ</w:t>
                            </w:r>
                          </w:p>
                          <w:p w14:paraId="367ED957" w14:textId="77777777" w:rsidR="009D31FE" w:rsidRDefault="009D31FE" w:rsidP="003131F8">
                            <w:pPr>
                              <w:ind w:left="1985"/>
                            </w:pPr>
                            <w:r>
                              <w:t>Technologien:</w:t>
                            </w:r>
                            <w:r>
                              <w:tab/>
                            </w:r>
                          </w:p>
                          <w:p w14:paraId="13672FB9" w14:textId="3B649CA6" w:rsidR="009D31FE" w:rsidRPr="004A1EE7" w:rsidRDefault="009D31FE" w:rsidP="003131F8">
                            <w:pPr>
                              <w:ind w:left="1985"/>
                              <w:rPr>
                                <w:lang w:val="en-US"/>
                              </w:rPr>
                            </w:pPr>
                            <w:r w:rsidRPr="004A1EE7">
                              <w:rPr>
                                <w:lang w:val="en-US"/>
                              </w:rPr>
                              <w:t>WAF, Firewall, DMZ, F5, Big IP</w:t>
                            </w:r>
                          </w:p>
                          <w:p w14:paraId="789E8779" w14:textId="77777777" w:rsidR="009D31FE" w:rsidRPr="004A1EE7" w:rsidRDefault="009D31FE" w:rsidP="003131F8">
                            <w:pPr>
                              <w:ind w:left="1985"/>
                              <w:rPr>
                                <w:lang w:val="en-US"/>
                              </w:rPr>
                            </w:pPr>
                          </w:p>
                          <w:p w14:paraId="5B1812F2" w14:textId="77777777" w:rsidR="009D31FE" w:rsidRPr="00183CA9" w:rsidRDefault="009D31FE" w:rsidP="003131F8">
                            <w:pPr>
                              <w:ind w:left="1985"/>
                              <w:rPr>
                                <w:b/>
                              </w:rPr>
                            </w:pPr>
                            <w:r w:rsidRPr="00183CA9">
                              <w:rPr>
                                <w:b/>
                              </w:rPr>
                              <w:t>Projekt:</w:t>
                            </w:r>
                            <w:r w:rsidRPr="00183CA9">
                              <w:rPr>
                                <w:b/>
                              </w:rPr>
                              <w:tab/>
                            </w:r>
                          </w:p>
                          <w:p w14:paraId="09B7050F" w14:textId="7FECA3DE" w:rsidR="009D31FE" w:rsidRPr="00183CA9" w:rsidRDefault="009D31FE" w:rsidP="003131F8">
                            <w:pPr>
                              <w:ind w:left="1985"/>
                              <w:rPr>
                                <w:b/>
                              </w:rPr>
                            </w:pPr>
                            <w:r w:rsidRPr="00183CA9">
                              <w:rPr>
                                <w:b/>
                              </w:rPr>
                              <w:t xml:space="preserve">Euromobil </w:t>
                            </w:r>
                            <w:proofErr w:type="spellStart"/>
                            <w:r w:rsidRPr="00183CA9">
                              <w:rPr>
                                <w:b/>
                              </w:rPr>
                              <w:t>Autovermietsoftware</w:t>
                            </w:r>
                            <w:proofErr w:type="spellEnd"/>
                            <w:r w:rsidRPr="00183CA9">
                              <w:rPr>
                                <w:b/>
                              </w:rPr>
                              <w:t xml:space="preserve"> (jetzt </w:t>
                            </w:r>
                            <w:proofErr w:type="spellStart"/>
                            <w:r w:rsidRPr="00183CA9">
                              <w:rPr>
                                <w:b/>
                              </w:rPr>
                              <w:t>Rent</w:t>
                            </w:r>
                            <w:proofErr w:type="spellEnd"/>
                            <w:r w:rsidRPr="00183CA9">
                              <w:rPr>
                                <w:b/>
                              </w:rPr>
                              <w:t>-a-car)</w:t>
                            </w:r>
                          </w:p>
                          <w:p w14:paraId="34577841" w14:textId="77777777" w:rsidR="009D31FE" w:rsidRDefault="009D31FE" w:rsidP="003131F8">
                            <w:pPr>
                              <w:ind w:left="1985"/>
                            </w:pPr>
                            <w:r>
                              <w:t>Tätigkeiten:</w:t>
                            </w:r>
                            <w:r>
                              <w:tab/>
                            </w:r>
                          </w:p>
                          <w:p w14:paraId="4D49C6EC" w14:textId="1AAD3227" w:rsidR="009D31FE" w:rsidRDefault="009D31FE" w:rsidP="003131F8">
                            <w:pPr>
                              <w:ind w:left="1985"/>
                            </w:pPr>
                            <w:r>
                              <w:t>Konzeptionierung, Implementierung</w:t>
                            </w:r>
                          </w:p>
                          <w:p w14:paraId="745EED6D" w14:textId="77777777" w:rsidR="009D31FE" w:rsidRDefault="009D31FE" w:rsidP="004A1EE7">
                            <w:pPr>
                              <w:ind w:left="1985"/>
                            </w:pPr>
                          </w:p>
                          <w:p w14:paraId="171E2811" w14:textId="77777777" w:rsidR="009D31FE" w:rsidRDefault="009D31FE" w:rsidP="004A1EE7">
                            <w:pPr>
                              <w:ind w:left="1985"/>
                            </w:pPr>
                            <w:r>
                              <w:t>•</w:t>
                            </w:r>
                            <w:r>
                              <w:tab/>
                              <w:t xml:space="preserve">Entwicklung eines Clients zur Datenmigration der Euromobildaten von Miete 5 in eine zentrale Oracle-Datenbank für die Version 6 der Euromobil </w:t>
                            </w:r>
                          </w:p>
                          <w:p w14:paraId="22612799" w14:textId="7AF3C1CE" w:rsidR="009D31FE" w:rsidRDefault="009D31FE" w:rsidP="004A1EE7">
                            <w:pPr>
                              <w:ind w:left="1985"/>
                            </w:pPr>
                            <w:proofErr w:type="spellStart"/>
                            <w:r>
                              <w:t>Autovermietsoftware</w:t>
                            </w:r>
                            <w:proofErr w:type="spellEnd"/>
                          </w:p>
                          <w:p w14:paraId="78C75685" w14:textId="77777777" w:rsidR="009D31FE" w:rsidRDefault="009D31FE" w:rsidP="003131F8">
                            <w:pPr>
                              <w:ind w:left="1985"/>
                            </w:pPr>
                            <w:r>
                              <w:t>•</w:t>
                            </w:r>
                            <w:r>
                              <w:tab/>
                              <w:t xml:space="preserve">Entwicklung, Design und Implementation des </w:t>
                            </w:r>
                          </w:p>
                          <w:p w14:paraId="0438E696" w14:textId="124F2A20" w:rsidR="009D31FE" w:rsidRDefault="009D31FE" w:rsidP="003131F8">
                            <w:pPr>
                              <w:ind w:left="1985"/>
                            </w:pPr>
                            <w:r>
                              <w:t>Datenbankprototypen</w:t>
                            </w:r>
                          </w:p>
                          <w:p w14:paraId="15F2BF58" w14:textId="77777777" w:rsidR="009D31FE" w:rsidRDefault="009D31FE" w:rsidP="003131F8">
                            <w:pPr>
                              <w:ind w:left="1985"/>
                            </w:pPr>
                            <w:r>
                              <w:t>•</w:t>
                            </w:r>
                            <w:r>
                              <w:tab/>
                              <w:t>Entwicklung des Applikationsprototypen in PL/SQL</w:t>
                            </w:r>
                          </w:p>
                          <w:p w14:paraId="1CA344F3" w14:textId="77777777" w:rsidR="009D31FE" w:rsidRDefault="009D31FE" w:rsidP="003131F8">
                            <w:pPr>
                              <w:ind w:left="1985"/>
                            </w:pPr>
                            <w:r>
                              <w:t>•</w:t>
                            </w:r>
                            <w:r>
                              <w:tab/>
                              <w:t>Entwicklung eines Clients zur Datenmigration der Euromobildaten von Miete 5 in die zentrale Datenbank für die Version 6 der Euromobil Autovermietungssoftware</w:t>
                            </w:r>
                          </w:p>
                          <w:p w14:paraId="3E98D7AC" w14:textId="77777777" w:rsidR="009D31FE" w:rsidRDefault="009D31FE" w:rsidP="003131F8">
                            <w:pPr>
                              <w:ind w:left="1985"/>
                            </w:pPr>
                            <w:r>
                              <w:t>•</w:t>
                            </w:r>
                            <w:r>
                              <w:tab/>
                              <w:t>Entwicklung der kompletten Backend-Software</w:t>
                            </w:r>
                          </w:p>
                          <w:p w14:paraId="020FC035" w14:textId="77777777" w:rsidR="009D31FE" w:rsidRDefault="009D31FE" w:rsidP="003131F8">
                            <w:pPr>
                              <w:ind w:left="1985"/>
                            </w:pPr>
                            <w:r>
                              <w:t>•</w:t>
                            </w:r>
                            <w:r>
                              <w:tab/>
                              <w:t xml:space="preserve">Neukonzeptionierung, Datenbankdesign, </w:t>
                            </w:r>
                          </w:p>
                          <w:p w14:paraId="0896C092" w14:textId="314D55AC" w:rsidR="009D31FE" w:rsidRDefault="009D31FE" w:rsidP="003131F8">
                            <w:pPr>
                              <w:ind w:left="1985"/>
                            </w:pPr>
                            <w:r>
                              <w:t>Implementierung Miete 7</w:t>
                            </w:r>
                          </w:p>
                          <w:p w14:paraId="5902085B" w14:textId="77777777" w:rsidR="009D31FE" w:rsidRDefault="009D31FE" w:rsidP="003131F8">
                            <w:pPr>
                              <w:ind w:left="1985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6350D1">
                              <w:rPr>
                                <w:lang w:val="en-US"/>
                              </w:rPr>
                              <w:t>Technologien</w:t>
                            </w:r>
                            <w:proofErr w:type="spellEnd"/>
                            <w:r w:rsidRPr="006350D1">
                              <w:rPr>
                                <w:lang w:val="en-US"/>
                              </w:rPr>
                              <w:t>:</w:t>
                            </w:r>
                            <w:r w:rsidRPr="006350D1">
                              <w:rPr>
                                <w:lang w:val="en-US"/>
                              </w:rPr>
                              <w:tab/>
                            </w:r>
                          </w:p>
                          <w:p w14:paraId="1A6667C6" w14:textId="3E0779E1" w:rsidR="009D31FE" w:rsidRPr="006350D1" w:rsidRDefault="009D31FE" w:rsidP="003131F8">
                            <w:pPr>
                              <w:ind w:left="1985"/>
                              <w:rPr>
                                <w:lang w:val="en-US"/>
                              </w:rPr>
                            </w:pPr>
                            <w:r w:rsidRPr="006350D1">
                              <w:rPr>
                                <w:lang w:val="en-US"/>
                              </w:rPr>
                              <w:t xml:space="preserve">HTTPS, PL/SQL, Delphi, </w:t>
                            </w:r>
                            <w:proofErr w:type="spellStart"/>
                            <w:r w:rsidRPr="006350D1">
                              <w:rPr>
                                <w:lang w:val="en-US"/>
                              </w:rPr>
                              <w:t>Webcache</w:t>
                            </w:r>
                            <w:proofErr w:type="spellEnd"/>
                            <w:r w:rsidRPr="006350D1">
                              <w:rPr>
                                <w:lang w:val="en-US"/>
                              </w:rPr>
                              <w:t xml:space="preserve">, WAF, </w:t>
                            </w:r>
                            <w:proofErr w:type="spellStart"/>
                            <w:r w:rsidRPr="006350D1">
                              <w:rPr>
                                <w:lang w:val="en-US"/>
                              </w:rPr>
                              <w:t>Loadbalancer</w:t>
                            </w:r>
                            <w:proofErr w:type="spellEnd"/>
                          </w:p>
                          <w:p w14:paraId="65A7DC63" w14:textId="77777777" w:rsidR="009D31FE" w:rsidRPr="006350D1" w:rsidRDefault="009D31FE" w:rsidP="003131F8">
                            <w:pPr>
                              <w:ind w:left="1985"/>
                              <w:rPr>
                                <w:lang w:val="en-US"/>
                              </w:rPr>
                            </w:pPr>
                          </w:p>
                          <w:p w14:paraId="76D017E2" w14:textId="77777777" w:rsidR="009D31FE" w:rsidRPr="00183CA9" w:rsidRDefault="009D31FE" w:rsidP="00183CA9">
                            <w:pPr>
                              <w:ind w:left="1985"/>
                              <w:rPr>
                                <w:b/>
                              </w:rPr>
                            </w:pPr>
                            <w:r w:rsidRPr="00183CA9">
                              <w:rPr>
                                <w:b/>
                              </w:rPr>
                              <w:t xml:space="preserve">Projekt: </w:t>
                            </w:r>
                          </w:p>
                          <w:p w14:paraId="73BEAA69" w14:textId="2831205B" w:rsidR="009D31FE" w:rsidRPr="00183CA9" w:rsidRDefault="009D31FE" w:rsidP="00183CA9">
                            <w:pPr>
                              <w:ind w:left="1985"/>
                              <w:rPr>
                                <w:b/>
                              </w:rPr>
                            </w:pPr>
                            <w:r w:rsidRPr="00183CA9">
                              <w:rPr>
                                <w:b/>
                              </w:rPr>
                              <w:t>AMIS Time</w:t>
                            </w:r>
                          </w:p>
                          <w:p w14:paraId="749C8649" w14:textId="77777777" w:rsidR="009D31FE" w:rsidRDefault="009D31FE" w:rsidP="00183CA9">
                            <w:pPr>
                              <w:ind w:left="1985"/>
                            </w:pPr>
                            <w:r>
                              <w:t xml:space="preserve">Es handelt sich um </w:t>
                            </w:r>
                            <w:proofErr w:type="gramStart"/>
                            <w:r>
                              <w:t>eine Client</w:t>
                            </w:r>
                            <w:proofErr w:type="gramEnd"/>
                            <w:r>
                              <w:t>/Server-Anwendung zur Volkswagen internen Zeiterfassung.</w:t>
                            </w:r>
                          </w:p>
                          <w:p w14:paraId="7FB30238" w14:textId="77777777" w:rsidR="009D31FE" w:rsidRDefault="009D31FE" w:rsidP="00183CA9">
                            <w:pPr>
                              <w:ind w:left="1985"/>
                            </w:pPr>
                            <w:r>
                              <w:t xml:space="preserve">Als Client kommt ein Touchscreen zur Zeiterfassung beim Kunden zum Einsatz. Die Daten werden vom </w:t>
                            </w:r>
                          </w:p>
                          <w:p w14:paraId="097ACA8A" w14:textId="77777777" w:rsidR="009D31FE" w:rsidRDefault="009D31FE" w:rsidP="00183CA9">
                            <w:pPr>
                              <w:ind w:left="1985"/>
                            </w:pPr>
                            <w:r>
                              <w:t xml:space="preserve">Server gesammelt, aufbereitet und an das führende SAP-System weitergerecht. Dort wird die </w:t>
                            </w:r>
                          </w:p>
                          <w:p w14:paraId="36D0C4E4" w14:textId="77777777" w:rsidR="009D31FE" w:rsidRDefault="009D31FE" w:rsidP="00183CA9">
                            <w:pPr>
                              <w:ind w:left="1985"/>
                            </w:pPr>
                            <w:r>
                              <w:t xml:space="preserve">Zeiterfassung direkt bei der Lohnberechnung mit </w:t>
                            </w:r>
                          </w:p>
                          <w:p w14:paraId="33D8A05F" w14:textId="021E33A7" w:rsidR="009D31FE" w:rsidRDefault="009D31FE" w:rsidP="00183CA9">
                            <w:pPr>
                              <w:ind w:left="1985"/>
                            </w:pPr>
                            <w:r>
                              <w:t>einbezogen.</w:t>
                            </w:r>
                          </w:p>
                          <w:p w14:paraId="188D2E1D" w14:textId="77777777" w:rsidR="009D31FE" w:rsidRDefault="009D31FE" w:rsidP="00183CA9">
                            <w:pPr>
                              <w:ind w:left="1985"/>
                            </w:pPr>
                            <w:r>
                              <w:t>Tätigkeiten:</w:t>
                            </w:r>
                          </w:p>
                          <w:p w14:paraId="5BB03275" w14:textId="77777777" w:rsidR="009D31FE" w:rsidRDefault="009D31FE" w:rsidP="00183CA9">
                            <w:pPr>
                              <w:ind w:left="1985"/>
                            </w:pPr>
                            <w:r>
                              <w:t>•</w:t>
                            </w:r>
                            <w:r>
                              <w:tab/>
                              <w:t xml:space="preserve">Zeiterfassungsterminal für Autohäuser mit </w:t>
                            </w:r>
                          </w:p>
                          <w:p w14:paraId="7B2EBA97" w14:textId="118C9377" w:rsidR="009D31FE" w:rsidRDefault="009D31FE" w:rsidP="00183CA9">
                            <w:pPr>
                              <w:ind w:left="1985"/>
                            </w:pPr>
                            <w:r>
                              <w:t>zentralem Server HTML</w:t>
                            </w:r>
                          </w:p>
                          <w:p w14:paraId="4AB92B91" w14:textId="77777777" w:rsidR="009D31FE" w:rsidRDefault="009D31FE" w:rsidP="00183CA9">
                            <w:pPr>
                              <w:ind w:left="1985"/>
                            </w:pPr>
                            <w:r>
                              <w:t>•</w:t>
                            </w:r>
                            <w:r>
                              <w:tab/>
                              <w:t xml:space="preserve">Erstellung </w:t>
                            </w:r>
                            <w:proofErr w:type="gramStart"/>
                            <w:r>
                              <w:t>des Prototypen</w:t>
                            </w:r>
                            <w:proofErr w:type="gramEnd"/>
                            <w:r>
                              <w:t xml:space="preserve"> in PL/SQL und Oracle-DB</w:t>
                            </w:r>
                          </w:p>
                          <w:p w14:paraId="3CC92521" w14:textId="77777777" w:rsidR="009D31FE" w:rsidRDefault="009D31FE" w:rsidP="00183CA9">
                            <w:pPr>
                              <w:ind w:left="1985"/>
                            </w:pPr>
                            <w:r>
                              <w:t>•</w:t>
                            </w:r>
                            <w:r>
                              <w:tab/>
                              <w:t>Erstellung der Serverapplikation in PHP mit MySQL-DB auf Ubuntu-Linux</w:t>
                            </w:r>
                          </w:p>
                          <w:p w14:paraId="0BA23976" w14:textId="77777777" w:rsidR="009D31FE" w:rsidRDefault="009D31FE" w:rsidP="00183CA9">
                            <w:pPr>
                              <w:ind w:left="1985"/>
                            </w:pPr>
                            <w:r>
                              <w:t>•</w:t>
                            </w:r>
                            <w:r>
                              <w:tab/>
                              <w:t>Entwicklung der SAP-Schnittstellen in PHP</w:t>
                            </w:r>
                          </w:p>
                          <w:p w14:paraId="69830881" w14:textId="77777777" w:rsidR="009D31FE" w:rsidRDefault="009D31FE" w:rsidP="00183CA9">
                            <w:pPr>
                              <w:ind w:left="1985"/>
                            </w:pPr>
                            <w:r>
                              <w:t>•</w:t>
                            </w:r>
                            <w:r>
                              <w:tab/>
                              <w:t>Entwicklung der SAP-seitigen Schnittstellen in ABAP</w:t>
                            </w:r>
                          </w:p>
                          <w:p w14:paraId="3FDB7904" w14:textId="77777777" w:rsidR="009D31FE" w:rsidRDefault="009D31FE" w:rsidP="00183CA9">
                            <w:pPr>
                              <w:ind w:left="1985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6350D1">
                              <w:rPr>
                                <w:lang w:val="en-US"/>
                              </w:rPr>
                              <w:t>Technologien</w:t>
                            </w:r>
                            <w:proofErr w:type="spellEnd"/>
                            <w:r w:rsidRPr="006350D1">
                              <w:rPr>
                                <w:lang w:val="en-US"/>
                              </w:rPr>
                              <w:tab/>
                            </w:r>
                          </w:p>
                          <w:p w14:paraId="0EB6EDF5" w14:textId="77777777" w:rsidR="009D31FE" w:rsidRDefault="009D31FE" w:rsidP="00183CA9">
                            <w:pPr>
                              <w:ind w:left="1985"/>
                              <w:rPr>
                                <w:lang w:val="en-US"/>
                              </w:rPr>
                            </w:pPr>
                            <w:r w:rsidRPr="006350D1">
                              <w:rPr>
                                <w:lang w:val="en-US"/>
                              </w:rPr>
                              <w:t xml:space="preserve">ABAP, PL/SQL, PHP, HTML, RPC, RFID, VMWare, </w:t>
                            </w:r>
                          </w:p>
                          <w:p w14:paraId="62EA363F" w14:textId="1AD390BF" w:rsidR="009D31FE" w:rsidRPr="00A3157D" w:rsidRDefault="009D31FE" w:rsidP="00183CA9">
                            <w:pPr>
                              <w:ind w:left="1985"/>
                              <w:rPr>
                                <w:lang w:val="en-US"/>
                              </w:rPr>
                            </w:pPr>
                            <w:r w:rsidRPr="00A3157D">
                              <w:rPr>
                                <w:lang w:val="en-US"/>
                              </w:rPr>
                              <w:t>Security, VPN</w:t>
                            </w:r>
                          </w:p>
                          <w:p w14:paraId="4E2FF29E" w14:textId="77777777" w:rsidR="009D31FE" w:rsidRPr="00A3157D" w:rsidRDefault="009D31FE" w:rsidP="00183CA9">
                            <w:pPr>
                              <w:ind w:left="1985"/>
                              <w:rPr>
                                <w:lang w:val="en-US"/>
                              </w:rPr>
                            </w:pPr>
                          </w:p>
                          <w:p w14:paraId="4164A077" w14:textId="77777777" w:rsidR="009D31FE" w:rsidRPr="00183CA9" w:rsidRDefault="009D31FE" w:rsidP="00183CA9">
                            <w:pPr>
                              <w:ind w:left="1985"/>
                              <w:rPr>
                                <w:b/>
                              </w:rPr>
                            </w:pPr>
                            <w:r w:rsidRPr="00183CA9">
                              <w:rPr>
                                <w:b/>
                              </w:rPr>
                              <w:t>Projekt:</w:t>
                            </w:r>
                            <w:r w:rsidRPr="00183CA9">
                              <w:rPr>
                                <w:b/>
                              </w:rPr>
                              <w:tab/>
                            </w:r>
                          </w:p>
                          <w:p w14:paraId="3958327B" w14:textId="4C6CCE18" w:rsidR="009D31FE" w:rsidRPr="00183CA9" w:rsidRDefault="009D31FE" w:rsidP="00183CA9">
                            <w:pPr>
                              <w:ind w:left="1985"/>
                              <w:rPr>
                                <w:b/>
                              </w:rPr>
                            </w:pPr>
                            <w:r w:rsidRPr="00183CA9">
                              <w:rPr>
                                <w:b/>
                              </w:rPr>
                              <w:t>Mandantenfähige Seminarverwaltung</w:t>
                            </w:r>
                          </w:p>
                          <w:p w14:paraId="10C89DAC" w14:textId="77777777" w:rsidR="009D31FE" w:rsidRDefault="009D31FE" w:rsidP="00183CA9">
                            <w:pPr>
                              <w:ind w:left="1985"/>
                            </w:pPr>
                            <w:r>
                              <w:t xml:space="preserve">Das Tool erlaubt durch Zusammenklicken das Erstellen eines kompletten Seminarkalenders. Die gebuchten </w:t>
                            </w:r>
                          </w:p>
                          <w:p w14:paraId="1937D86E" w14:textId="77777777" w:rsidR="009D31FE" w:rsidRDefault="009D31FE" w:rsidP="00183CA9">
                            <w:pPr>
                              <w:ind w:left="1985"/>
                            </w:pPr>
                            <w:r>
                              <w:t xml:space="preserve">Seminare werden je nach Auslastung berechnet und </w:t>
                            </w:r>
                          </w:p>
                          <w:p w14:paraId="07957200" w14:textId="0E76C51D" w:rsidR="009D31FE" w:rsidRDefault="009D31FE" w:rsidP="00183CA9">
                            <w:pPr>
                              <w:ind w:left="1985"/>
                            </w:pPr>
                            <w:r>
                              <w:t>direkt im SAP-System fakturiert.</w:t>
                            </w:r>
                          </w:p>
                          <w:p w14:paraId="0B433143" w14:textId="77777777" w:rsidR="009D31FE" w:rsidRDefault="009D31FE" w:rsidP="00183CA9">
                            <w:pPr>
                              <w:ind w:left="1985"/>
                            </w:pPr>
                            <w:r>
                              <w:t>Tätigkeiten:</w:t>
                            </w:r>
                            <w:r>
                              <w:tab/>
                            </w:r>
                          </w:p>
                          <w:p w14:paraId="2BC580DA" w14:textId="77777777" w:rsidR="009D31FE" w:rsidRDefault="009D31FE" w:rsidP="00183CA9">
                            <w:pPr>
                              <w:ind w:left="1985"/>
                            </w:pPr>
                            <w:r>
                              <w:t>•</w:t>
                            </w:r>
                            <w:r>
                              <w:tab/>
                              <w:t>Erfassung der Anforderungen aller beteiligten Firmen</w:t>
                            </w:r>
                          </w:p>
                          <w:p w14:paraId="52ECF6CC" w14:textId="77777777" w:rsidR="009D31FE" w:rsidRDefault="009D31FE" w:rsidP="00183CA9">
                            <w:pPr>
                              <w:ind w:left="1985"/>
                            </w:pPr>
                            <w:r>
                              <w:t>•</w:t>
                            </w:r>
                            <w:r>
                              <w:tab/>
                              <w:t>Konzeptionierung des Datenmodells</w:t>
                            </w:r>
                          </w:p>
                          <w:p w14:paraId="67C4D483" w14:textId="77777777" w:rsidR="009D31FE" w:rsidRDefault="009D31FE" w:rsidP="00183CA9">
                            <w:pPr>
                              <w:ind w:left="1985"/>
                            </w:pPr>
                            <w:r>
                              <w:t>•</w:t>
                            </w:r>
                            <w:r>
                              <w:tab/>
                              <w:t xml:space="preserve">Erstellung </w:t>
                            </w:r>
                            <w:proofErr w:type="gramStart"/>
                            <w:r>
                              <w:t>des Prototypen</w:t>
                            </w:r>
                            <w:proofErr w:type="gramEnd"/>
                            <w:r>
                              <w:t xml:space="preserve"> in PL/SQL und Oracle-DB</w:t>
                            </w:r>
                          </w:p>
                          <w:p w14:paraId="05198EB8" w14:textId="77777777" w:rsidR="009D31FE" w:rsidRDefault="009D31FE" w:rsidP="00183CA9">
                            <w:pPr>
                              <w:ind w:left="1985"/>
                            </w:pPr>
                            <w:r>
                              <w:t>•</w:t>
                            </w:r>
                            <w:r>
                              <w:tab/>
                              <w:t>Erstellung des Web-</w:t>
                            </w:r>
                            <w:proofErr w:type="spellStart"/>
                            <w:r>
                              <w:t>Frontends</w:t>
                            </w:r>
                            <w:proofErr w:type="spellEnd"/>
                            <w:r>
                              <w:t xml:space="preserve"> für die Kunden</w:t>
                            </w:r>
                          </w:p>
                          <w:p w14:paraId="4084D640" w14:textId="77777777" w:rsidR="009D31FE" w:rsidRDefault="009D31FE" w:rsidP="00183CA9">
                            <w:pPr>
                              <w:ind w:left="1985"/>
                            </w:pPr>
                            <w:r>
                              <w:t>•</w:t>
                            </w:r>
                            <w:r>
                              <w:tab/>
                              <w:t>Entwicklung der SAP-Schnittstellen</w:t>
                            </w:r>
                          </w:p>
                          <w:p w14:paraId="431C31F0" w14:textId="77777777" w:rsidR="009D31FE" w:rsidRDefault="009D31FE" w:rsidP="00183CA9">
                            <w:pPr>
                              <w:ind w:left="1985"/>
                            </w:pPr>
                          </w:p>
                          <w:p w14:paraId="052B58E5" w14:textId="77777777" w:rsidR="009D31FE" w:rsidRPr="00183CA9" w:rsidRDefault="009D31FE" w:rsidP="00183CA9">
                            <w:pPr>
                              <w:ind w:left="1985"/>
                              <w:rPr>
                                <w:b/>
                              </w:rPr>
                            </w:pPr>
                            <w:r w:rsidRPr="00183CA9">
                              <w:rPr>
                                <w:b/>
                              </w:rPr>
                              <w:t>Projekt:</w:t>
                            </w:r>
                            <w:r w:rsidRPr="00183CA9">
                              <w:rPr>
                                <w:b/>
                              </w:rPr>
                              <w:tab/>
                            </w:r>
                          </w:p>
                          <w:p w14:paraId="2BB4921D" w14:textId="6AFE0B6D" w:rsidR="009D31FE" w:rsidRPr="00183CA9" w:rsidRDefault="009D31FE" w:rsidP="00183CA9">
                            <w:pPr>
                              <w:ind w:left="1985"/>
                              <w:rPr>
                                <w:b/>
                              </w:rPr>
                            </w:pPr>
                            <w:proofErr w:type="spellStart"/>
                            <w:r w:rsidRPr="00183CA9">
                              <w:rPr>
                                <w:b/>
                              </w:rPr>
                              <w:t>IPAccounting</w:t>
                            </w:r>
                            <w:proofErr w:type="spellEnd"/>
                          </w:p>
                          <w:p w14:paraId="2F094451" w14:textId="77777777" w:rsidR="009D31FE" w:rsidRDefault="009D31FE" w:rsidP="00183CA9">
                            <w:pPr>
                              <w:ind w:left="1985"/>
                            </w:pPr>
                            <w:r>
                              <w:t>Arbeitgeber:</w:t>
                            </w:r>
                            <w:r>
                              <w:tab/>
                            </w:r>
                          </w:p>
                          <w:p w14:paraId="495638C7" w14:textId="118EAAAD" w:rsidR="009D31FE" w:rsidRDefault="009D31FE" w:rsidP="00183CA9">
                            <w:pPr>
                              <w:ind w:left="1985"/>
                            </w:pPr>
                            <w:r>
                              <w:t>VAPS EDV Service &amp; Vertrieb GmbH, Tochter ACS GmbH</w:t>
                            </w:r>
                          </w:p>
                          <w:p w14:paraId="0BCD06C2" w14:textId="29365AC2" w:rsidR="009D31FE" w:rsidRDefault="009D31FE" w:rsidP="00183CA9">
                            <w:pPr>
                              <w:ind w:left="1985"/>
                            </w:pPr>
                            <w:r>
                              <w:t>Projektbeschreibung:</w:t>
                            </w:r>
                          </w:p>
                          <w:p w14:paraId="5388F97F" w14:textId="77777777" w:rsidR="009D31FE" w:rsidRDefault="009D31FE" w:rsidP="00183CA9">
                            <w:pPr>
                              <w:ind w:left="1985"/>
                            </w:pPr>
                            <w:r>
                              <w:t>Die Tochter der VAPS betreibt ein VPN für die Partner des VW-Audi-Konzerns. Um die Datenströme zu überwachen und Abweichungen aufzuspüren wurden alle Router-Logs in einer Oracle-Datenbank erfasst und aufbereitet.</w:t>
                            </w:r>
                          </w:p>
                          <w:p w14:paraId="48D85FBE" w14:textId="77777777" w:rsidR="009D31FE" w:rsidRDefault="009D31FE" w:rsidP="00183CA9">
                            <w:pPr>
                              <w:ind w:left="1985"/>
                            </w:pPr>
                            <w:r>
                              <w:t xml:space="preserve">Tätigkeiten: </w:t>
                            </w:r>
                          </w:p>
                          <w:p w14:paraId="2FDDD75D" w14:textId="77777777" w:rsidR="009D31FE" w:rsidRDefault="009D31FE" w:rsidP="00183CA9">
                            <w:pPr>
                              <w:ind w:left="1985"/>
                            </w:pPr>
                            <w:r>
                              <w:t>•</w:t>
                            </w:r>
                            <w:r>
                              <w:tab/>
                              <w:t>Erfassung der Anforderungen</w:t>
                            </w:r>
                          </w:p>
                          <w:p w14:paraId="6C9BCE5E" w14:textId="77777777" w:rsidR="009D31FE" w:rsidRDefault="009D31FE" w:rsidP="00183CA9">
                            <w:pPr>
                              <w:ind w:left="1985"/>
                            </w:pPr>
                            <w:r>
                              <w:t>•</w:t>
                            </w:r>
                            <w:r>
                              <w:tab/>
                              <w:t>Erstellung und Implementierung des Datenmodells</w:t>
                            </w:r>
                          </w:p>
                          <w:p w14:paraId="3048E635" w14:textId="77777777" w:rsidR="009D31FE" w:rsidRDefault="009D31FE" w:rsidP="00183CA9">
                            <w:pPr>
                              <w:ind w:left="1985"/>
                            </w:pPr>
                            <w:r>
                              <w:t>•</w:t>
                            </w:r>
                            <w:r>
                              <w:tab/>
                              <w:t>Erstellung des Benutzer-</w:t>
                            </w:r>
                            <w:proofErr w:type="spellStart"/>
                            <w:r>
                              <w:t>Frontends</w:t>
                            </w:r>
                            <w:proofErr w:type="spellEnd"/>
                          </w:p>
                          <w:p w14:paraId="254488E3" w14:textId="77777777" w:rsidR="009D31FE" w:rsidRDefault="009D31FE" w:rsidP="00183CA9">
                            <w:pPr>
                              <w:ind w:left="1985"/>
                            </w:pPr>
                            <w:r>
                              <w:t>•</w:t>
                            </w:r>
                            <w:r>
                              <w:tab/>
                              <w:t xml:space="preserve">Einrichtung, Wartung und Administration der </w:t>
                            </w:r>
                          </w:p>
                          <w:p w14:paraId="77B4550B" w14:textId="51444016" w:rsidR="009D31FE" w:rsidRPr="00A3157D" w:rsidRDefault="009D31FE" w:rsidP="00183CA9">
                            <w:pPr>
                              <w:ind w:left="1985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A3157D">
                              <w:rPr>
                                <w:lang w:val="en-US"/>
                              </w:rPr>
                              <w:t>Datenbank</w:t>
                            </w:r>
                            <w:proofErr w:type="spellEnd"/>
                          </w:p>
                          <w:p w14:paraId="5C2F865F" w14:textId="77777777" w:rsidR="009D31FE" w:rsidRPr="006350D1" w:rsidRDefault="009D31FE" w:rsidP="00183CA9">
                            <w:pPr>
                              <w:ind w:left="1985"/>
                              <w:rPr>
                                <w:lang w:val="en-US"/>
                              </w:rPr>
                            </w:pPr>
                            <w:r w:rsidRPr="006350D1">
                              <w:rPr>
                                <w:lang w:val="en-US"/>
                              </w:rPr>
                              <w:t>•</w:t>
                            </w:r>
                            <w:r w:rsidRPr="006350D1">
                              <w:rPr>
                                <w:lang w:val="en-US"/>
                              </w:rPr>
                              <w:tab/>
                              <w:t>Performance-Tuning</w:t>
                            </w:r>
                          </w:p>
                          <w:p w14:paraId="2642E2A0" w14:textId="77777777" w:rsidR="009D31FE" w:rsidRPr="006350D1" w:rsidRDefault="009D31FE" w:rsidP="00183CA9">
                            <w:pPr>
                              <w:ind w:left="1985"/>
                              <w:rPr>
                                <w:lang w:val="en-US"/>
                              </w:rPr>
                            </w:pPr>
                            <w:r w:rsidRPr="006350D1">
                              <w:rPr>
                                <w:lang w:val="en-US"/>
                              </w:rPr>
                              <w:t>•</w:t>
                            </w:r>
                            <w:r w:rsidRPr="006350D1">
                              <w:rPr>
                                <w:lang w:val="en-US"/>
                              </w:rPr>
                              <w:tab/>
                              <w:t>Backup/Recovery und Patching</w:t>
                            </w:r>
                          </w:p>
                          <w:p w14:paraId="425B5ABE" w14:textId="77777777" w:rsidR="009D31FE" w:rsidRDefault="009D31FE" w:rsidP="00183CA9">
                            <w:pPr>
                              <w:ind w:left="1985"/>
                            </w:pPr>
                            <w:r>
                              <w:t>Technologien:</w:t>
                            </w:r>
                            <w:r>
                              <w:tab/>
                            </w:r>
                          </w:p>
                          <w:p w14:paraId="6EFCCE1E" w14:textId="45B50131" w:rsidR="009D31FE" w:rsidRDefault="009D31FE" w:rsidP="00183CA9">
                            <w:pPr>
                              <w:ind w:left="1985"/>
                            </w:pPr>
                            <w:r>
                              <w:t>SVG, PL/SQL, Externe Tabellen, HTML</w:t>
                            </w:r>
                          </w:p>
                          <w:p w14:paraId="737C455D" w14:textId="77777777" w:rsidR="009D31FE" w:rsidRDefault="009D31FE" w:rsidP="00183CA9">
                            <w:pPr>
                              <w:ind w:left="1985"/>
                            </w:pPr>
                          </w:p>
                          <w:p w14:paraId="4BFB8A4B" w14:textId="77777777" w:rsidR="009D31FE" w:rsidRPr="00183CA9" w:rsidRDefault="009D31FE" w:rsidP="00183CA9">
                            <w:pPr>
                              <w:ind w:left="1985"/>
                              <w:rPr>
                                <w:b/>
                              </w:rPr>
                            </w:pPr>
                            <w:r w:rsidRPr="00183CA9">
                              <w:rPr>
                                <w:b/>
                              </w:rPr>
                              <w:t>Projekt:</w:t>
                            </w:r>
                            <w:r w:rsidRPr="00183CA9">
                              <w:rPr>
                                <w:b/>
                              </w:rPr>
                              <w:tab/>
                            </w:r>
                          </w:p>
                          <w:p w14:paraId="57ED9331" w14:textId="0BF542C1" w:rsidR="009D31FE" w:rsidRPr="00183CA9" w:rsidRDefault="009D31FE" w:rsidP="00183CA9">
                            <w:pPr>
                              <w:ind w:left="1985"/>
                              <w:rPr>
                                <w:b/>
                              </w:rPr>
                            </w:pPr>
                            <w:proofErr w:type="spellStart"/>
                            <w:r w:rsidRPr="00183CA9">
                              <w:rPr>
                                <w:b/>
                              </w:rPr>
                              <w:t>PhoneCommunity</w:t>
                            </w:r>
                            <w:proofErr w:type="spellEnd"/>
                            <w:r w:rsidRPr="00183CA9">
                              <w:rPr>
                                <w:b/>
                              </w:rPr>
                              <w:t xml:space="preserve"> Festnetz/Mobil, </w:t>
                            </w:r>
                            <w:proofErr w:type="spellStart"/>
                            <w:r w:rsidRPr="00183CA9">
                              <w:rPr>
                                <w:b/>
                              </w:rPr>
                              <w:t>VPNAbrechnung</w:t>
                            </w:r>
                            <w:proofErr w:type="spellEnd"/>
                          </w:p>
                          <w:p w14:paraId="5034B44A" w14:textId="77777777" w:rsidR="009D31FE" w:rsidRDefault="009D31FE" w:rsidP="00183CA9">
                            <w:pPr>
                              <w:ind w:left="1985"/>
                            </w:pPr>
                            <w:r>
                              <w:t>Position:</w:t>
                            </w:r>
                            <w:r>
                              <w:tab/>
                              <w:t>Betreuung, Entwicklung</w:t>
                            </w:r>
                          </w:p>
                          <w:p w14:paraId="7D749225" w14:textId="77777777" w:rsidR="009D31FE" w:rsidRDefault="009D31FE" w:rsidP="00183CA9">
                            <w:pPr>
                              <w:ind w:left="1985"/>
                            </w:pPr>
                            <w:r>
                              <w:t xml:space="preserve">Einzelverbindungsabrechnungen unserer Festnetzsparte und der Mobilfunksparte über das Oracle Portal den </w:t>
                            </w:r>
                          </w:p>
                          <w:p w14:paraId="10F558FF" w14:textId="7C178083" w:rsidR="009D31FE" w:rsidRDefault="009D31FE" w:rsidP="00183CA9">
                            <w:pPr>
                              <w:ind w:left="1985"/>
                            </w:pPr>
                            <w:r>
                              <w:t>Kunden zur Verfügung stellen</w:t>
                            </w:r>
                          </w:p>
                          <w:p w14:paraId="2F63E782" w14:textId="77777777" w:rsidR="009D31FE" w:rsidRDefault="009D31FE" w:rsidP="00183CA9">
                            <w:pPr>
                              <w:ind w:left="1985"/>
                            </w:pPr>
                            <w:r>
                              <w:t xml:space="preserve">Tätigkeiten: </w:t>
                            </w:r>
                          </w:p>
                          <w:p w14:paraId="5B68F90B" w14:textId="77777777" w:rsidR="009D31FE" w:rsidRDefault="009D31FE" w:rsidP="00183CA9">
                            <w:pPr>
                              <w:ind w:left="1985"/>
                            </w:pPr>
                            <w:r>
                              <w:t>•</w:t>
                            </w:r>
                            <w:r>
                              <w:tab/>
                              <w:t xml:space="preserve">Erweitern der Portalapplikation gemäß den </w:t>
                            </w:r>
                          </w:p>
                          <w:p w14:paraId="26B53AE6" w14:textId="224C4A43" w:rsidR="009D31FE" w:rsidRDefault="009D31FE" w:rsidP="00183CA9">
                            <w:pPr>
                              <w:ind w:left="1985"/>
                            </w:pPr>
                            <w:r>
                              <w:t>Anforderungen</w:t>
                            </w:r>
                          </w:p>
                          <w:p w14:paraId="11A146C6" w14:textId="77777777" w:rsidR="009D31FE" w:rsidRDefault="009D31FE" w:rsidP="00183CA9">
                            <w:pPr>
                              <w:ind w:left="1985"/>
                            </w:pPr>
                            <w:r>
                              <w:t>•</w:t>
                            </w:r>
                            <w:r>
                              <w:tab/>
                              <w:t>Import der Rohdaten der Telekom</w:t>
                            </w:r>
                          </w:p>
                          <w:p w14:paraId="7324DCC3" w14:textId="77777777" w:rsidR="009D31FE" w:rsidRDefault="009D31FE" w:rsidP="00183CA9">
                            <w:pPr>
                              <w:ind w:left="1985"/>
                            </w:pPr>
                            <w:r>
                              <w:t>•</w:t>
                            </w:r>
                            <w:r>
                              <w:tab/>
                              <w:t>Performance-Tuning</w:t>
                            </w:r>
                          </w:p>
                          <w:p w14:paraId="683625F0" w14:textId="77777777" w:rsidR="009D31FE" w:rsidRDefault="009D31FE" w:rsidP="00183CA9">
                            <w:pPr>
                              <w:ind w:left="1985"/>
                            </w:pPr>
                            <w:r>
                              <w:t>•</w:t>
                            </w:r>
                            <w:r>
                              <w:tab/>
                              <w:t>Erstellung der SAP-Schnittstellen (per LSMW)</w:t>
                            </w:r>
                          </w:p>
                          <w:p w14:paraId="005A6732" w14:textId="77777777" w:rsidR="009D31FE" w:rsidRDefault="009D31FE" w:rsidP="00183CA9">
                            <w:pPr>
                              <w:ind w:left="1985"/>
                            </w:pPr>
                          </w:p>
                          <w:p w14:paraId="5F4BAA28" w14:textId="77777777" w:rsidR="009D31FE" w:rsidRPr="008D7330" w:rsidRDefault="009D31FE" w:rsidP="00183CA9">
                            <w:pPr>
                              <w:ind w:left="1985"/>
                              <w:rPr>
                                <w:b/>
                              </w:rPr>
                            </w:pPr>
                            <w:r w:rsidRPr="008D7330">
                              <w:rPr>
                                <w:b/>
                              </w:rPr>
                              <w:t>Projekt:</w:t>
                            </w:r>
                            <w:r w:rsidRPr="008D7330">
                              <w:rPr>
                                <w:b/>
                              </w:rPr>
                              <w:tab/>
                            </w:r>
                          </w:p>
                          <w:p w14:paraId="4E17B924" w14:textId="74CBB591" w:rsidR="009D31FE" w:rsidRPr="008D7330" w:rsidRDefault="009D31FE" w:rsidP="00183CA9">
                            <w:pPr>
                              <w:ind w:left="1985"/>
                              <w:rPr>
                                <w:b/>
                              </w:rPr>
                            </w:pPr>
                            <w:r w:rsidRPr="008D7330">
                              <w:rPr>
                                <w:b/>
                              </w:rPr>
                              <w:t xml:space="preserve">Rechnungslegung für </w:t>
                            </w:r>
                            <w:proofErr w:type="spellStart"/>
                            <w:r w:rsidRPr="008D7330">
                              <w:rPr>
                                <w:b/>
                              </w:rPr>
                              <w:t>PhoneCommunity</w:t>
                            </w:r>
                            <w:proofErr w:type="spellEnd"/>
                          </w:p>
                          <w:p w14:paraId="7F2670B1" w14:textId="77777777" w:rsidR="009D31FE" w:rsidRDefault="009D31FE" w:rsidP="00183CA9">
                            <w:pPr>
                              <w:ind w:left="1985"/>
                            </w:pPr>
                            <w:r>
                              <w:t>Position:</w:t>
                            </w:r>
                            <w:r>
                              <w:tab/>
                              <w:t>Projektleitung, Entwicklung</w:t>
                            </w:r>
                          </w:p>
                          <w:p w14:paraId="4601713D" w14:textId="77777777" w:rsidR="009D31FE" w:rsidRDefault="009D31FE" w:rsidP="00183CA9">
                            <w:pPr>
                              <w:ind w:left="1985"/>
                            </w:pPr>
                          </w:p>
                          <w:p w14:paraId="40620ADA" w14:textId="77777777" w:rsidR="009D31FE" w:rsidRDefault="009D31FE" w:rsidP="00183CA9">
                            <w:pPr>
                              <w:ind w:left="1985"/>
                            </w:pPr>
                          </w:p>
                          <w:p w14:paraId="0C4710EF" w14:textId="77777777" w:rsidR="009D31FE" w:rsidRDefault="009D31FE" w:rsidP="00183CA9">
                            <w:pPr>
                              <w:ind w:left="1985"/>
                            </w:pPr>
                          </w:p>
                          <w:p w14:paraId="00BE359C" w14:textId="1D615C18" w:rsidR="009D31FE" w:rsidRDefault="009D31FE" w:rsidP="00183CA9">
                            <w:pPr>
                              <w:ind w:left="1985"/>
                            </w:pPr>
                            <w:proofErr w:type="spellStart"/>
                            <w:r>
                              <w:t>Projekbeschreibung</w:t>
                            </w:r>
                            <w:proofErr w:type="spellEnd"/>
                            <w:r>
                              <w:t>:</w:t>
                            </w:r>
                          </w:p>
                          <w:p w14:paraId="1C1B462A" w14:textId="77777777" w:rsidR="009D31FE" w:rsidRDefault="009D31FE" w:rsidP="00183CA9">
                            <w:pPr>
                              <w:ind w:left="1985"/>
                            </w:pPr>
                            <w:r>
                              <w:t xml:space="preserve">Hauptanforderung war das Einlesen der Rechnungsrohdaten der Telekom im </w:t>
                            </w:r>
                            <w:proofErr w:type="spellStart"/>
                            <w:r>
                              <w:t>Edifactformat</w:t>
                            </w:r>
                            <w:proofErr w:type="spellEnd"/>
                            <w:r>
                              <w:t xml:space="preserve"> und der Einzelverbindungsnachweise der 400 verschiedenen Kostenstellen. Nach dem Import und der Aufbereitung wurden Rechnungen für die 400 Kunden im SAP-System gestellt. Mit enthalten sind ein Pauschaltarifsystem und ein modulares Rabattsystem.</w:t>
                            </w:r>
                          </w:p>
                          <w:p w14:paraId="5D5F7E57" w14:textId="77777777" w:rsidR="009D31FE" w:rsidRDefault="009D31FE" w:rsidP="000C0094">
                            <w:pPr>
                              <w:ind w:left="1985"/>
                            </w:pPr>
                            <w:r>
                              <w:t>Tätigkeiten:</w:t>
                            </w:r>
                          </w:p>
                          <w:p w14:paraId="337EC714" w14:textId="77777777" w:rsidR="009D31FE" w:rsidRDefault="009D31FE" w:rsidP="000C0094">
                            <w:pPr>
                              <w:ind w:left="1985"/>
                            </w:pPr>
                            <w:r>
                              <w:t>•</w:t>
                            </w:r>
                            <w:r>
                              <w:tab/>
                              <w:t>komplette Projektabwicklung</w:t>
                            </w:r>
                          </w:p>
                          <w:p w14:paraId="21A828FA" w14:textId="77777777" w:rsidR="009D31FE" w:rsidRDefault="009D31FE" w:rsidP="000C0094">
                            <w:pPr>
                              <w:ind w:left="1985"/>
                            </w:pPr>
                            <w:r>
                              <w:t>•</w:t>
                            </w:r>
                            <w:r>
                              <w:tab/>
                              <w:t xml:space="preserve">Datenbankdesign- und </w:t>
                            </w:r>
                            <w:proofErr w:type="spellStart"/>
                            <w:r>
                              <w:t>implementierung</w:t>
                            </w:r>
                            <w:proofErr w:type="spellEnd"/>
                          </w:p>
                          <w:p w14:paraId="4B38C913" w14:textId="77777777" w:rsidR="009D31FE" w:rsidRDefault="009D31FE" w:rsidP="000C0094">
                            <w:pPr>
                              <w:ind w:left="1985"/>
                            </w:pPr>
                            <w:r>
                              <w:t>•</w:t>
                            </w:r>
                            <w:r>
                              <w:tab/>
                              <w:t xml:space="preserve">Applikationsdesign- und </w:t>
                            </w:r>
                            <w:proofErr w:type="spellStart"/>
                            <w:r>
                              <w:t>implementierung</w:t>
                            </w:r>
                            <w:proofErr w:type="spellEnd"/>
                          </w:p>
                          <w:p w14:paraId="5C86B7F7" w14:textId="77777777" w:rsidR="009D31FE" w:rsidRDefault="009D31FE" w:rsidP="000C0094">
                            <w:pPr>
                              <w:ind w:left="1985"/>
                            </w:pPr>
                            <w:r>
                              <w:t>•</w:t>
                            </w:r>
                            <w:r>
                              <w:tab/>
                              <w:t>Umsetzung auf der Oracle-Datenbank in PL/SQL</w:t>
                            </w:r>
                          </w:p>
                          <w:p w14:paraId="42611993" w14:textId="16E270D5" w:rsidR="009D31FE" w:rsidRDefault="009D31FE" w:rsidP="000C0094">
                            <w:pPr>
                              <w:ind w:left="1985"/>
                            </w:pPr>
                            <w:r>
                              <w:t>Technologien:</w:t>
                            </w:r>
                            <w:r>
                              <w:tab/>
                            </w:r>
                          </w:p>
                          <w:p w14:paraId="374C654F" w14:textId="221EE922" w:rsidR="009D31FE" w:rsidRPr="00A3157D" w:rsidRDefault="009D31FE" w:rsidP="000C0094">
                            <w:pPr>
                              <w:ind w:left="1985"/>
                            </w:pPr>
                            <w:proofErr w:type="spellStart"/>
                            <w:r w:rsidRPr="00A3157D">
                              <w:t>Edifact</w:t>
                            </w:r>
                            <w:proofErr w:type="spellEnd"/>
                            <w:r w:rsidRPr="00A3157D">
                              <w:t>, PL/SQL, SAP-LSMW, HTML, SSO</w:t>
                            </w:r>
                          </w:p>
                          <w:p w14:paraId="08D754BB" w14:textId="77777777" w:rsidR="009D31FE" w:rsidRPr="00A3157D" w:rsidRDefault="009D31FE" w:rsidP="000C0094">
                            <w:pPr>
                              <w:ind w:left="1985"/>
                            </w:pPr>
                          </w:p>
                          <w:p w14:paraId="080F46B1" w14:textId="77777777" w:rsidR="009D31FE" w:rsidRPr="000C0094" w:rsidRDefault="009D31FE" w:rsidP="000C0094">
                            <w:pPr>
                              <w:ind w:left="1985"/>
                              <w:rPr>
                                <w:b/>
                              </w:rPr>
                            </w:pPr>
                            <w:r w:rsidRPr="000C0094">
                              <w:rPr>
                                <w:b/>
                              </w:rPr>
                              <w:t>Projekt:</w:t>
                            </w:r>
                            <w:r w:rsidRPr="000C0094">
                              <w:rPr>
                                <w:b/>
                              </w:rPr>
                              <w:tab/>
                            </w:r>
                          </w:p>
                          <w:p w14:paraId="47DA32EB" w14:textId="4D17A754" w:rsidR="009D31FE" w:rsidRPr="000C0094" w:rsidRDefault="009D31FE" w:rsidP="000C0094">
                            <w:pPr>
                              <w:ind w:left="1985"/>
                              <w:rPr>
                                <w:b/>
                              </w:rPr>
                            </w:pPr>
                            <w:r w:rsidRPr="000C0094">
                              <w:rPr>
                                <w:b/>
                              </w:rPr>
                              <w:t>Benutzerverwaltung des Handels</w:t>
                            </w:r>
                          </w:p>
                          <w:p w14:paraId="1F7B0FBE" w14:textId="77777777" w:rsidR="009D31FE" w:rsidRDefault="009D31FE" w:rsidP="000C0094">
                            <w:pPr>
                              <w:ind w:left="1985"/>
                            </w:pPr>
                            <w:r>
                              <w:t xml:space="preserve">Die Partner des VW-Audi-Konzerns sind in einem VPN-Netzwerk miteinander verbunden. Dieses VPN hat Schnittstellen zu externen Emailservern, den </w:t>
                            </w:r>
                          </w:p>
                          <w:p w14:paraId="18E048ED" w14:textId="4F17B7C6" w:rsidR="009D31FE" w:rsidRDefault="009D31FE" w:rsidP="000C0094">
                            <w:pPr>
                              <w:ind w:left="1985"/>
                            </w:pPr>
                            <w:r>
                              <w:t>Spamfiltern, dem Internet und dem VW-Adress-LDAP.</w:t>
                            </w:r>
                          </w:p>
                          <w:p w14:paraId="5BF21945" w14:textId="77777777" w:rsidR="009D31FE" w:rsidRDefault="009D31FE" w:rsidP="000C0094">
                            <w:pPr>
                              <w:ind w:left="1985"/>
                            </w:pPr>
                            <w:r>
                              <w:t xml:space="preserve">In der Benutzerverwaltung können die Partner selbst ihre Zugangsdaten pflegen oder zusätzliche Dienste </w:t>
                            </w:r>
                          </w:p>
                          <w:p w14:paraId="7954DACB" w14:textId="77777777" w:rsidR="009D31FE" w:rsidRDefault="009D31FE" w:rsidP="000C0094">
                            <w:pPr>
                              <w:ind w:left="1985"/>
                            </w:pPr>
                            <w:r>
                              <w:t xml:space="preserve">bestellen, wie Email-Weiterleitung, Spamfilter etc. </w:t>
                            </w:r>
                          </w:p>
                          <w:p w14:paraId="79C94C43" w14:textId="77777777" w:rsidR="009D31FE" w:rsidRDefault="009D31FE" w:rsidP="000C0094">
                            <w:pPr>
                              <w:ind w:left="1985"/>
                            </w:pPr>
                            <w:r>
                              <w:t xml:space="preserve">Es erfolgt ein Datenexport für die Rechnungslegung </w:t>
                            </w:r>
                          </w:p>
                          <w:p w14:paraId="6F5A609F" w14:textId="3A7FADA9" w:rsidR="009D31FE" w:rsidRDefault="009D31FE" w:rsidP="000C0094">
                            <w:pPr>
                              <w:ind w:left="1985"/>
                            </w:pPr>
                            <w:r>
                              <w:t>ins SAP-System.</w:t>
                            </w:r>
                          </w:p>
                          <w:p w14:paraId="79399A43" w14:textId="77777777" w:rsidR="009D31FE" w:rsidRDefault="009D31FE" w:rsidP="000C0094">
                            <w:pPr>
                              <w:ind w:left="1985"/>
                            </w:pPr>
                            <w:r>
                              <w:t>Position:</w:t>
                            </w:r>
                            <w:r>
                              <w:tab/>
                              <w:t>Projektleitung, Entwicklung</w:t>
                            </w:r>
                          </w:p>
                          <w:p w14:paraId="31DFE8C3" w14:textId="77777777" w:rsidR="009D31FE" w:rsidRDefault="009D31FE" w:rsidP="000C0094">
                            <w:pPr>
                              <w:ind w:left="1985"/>
                            </w:pPr>
                            <w:r>
                              <w:t>Tätigkeiten:</w:t>
                            </w:r>
                          </w:p>
                          <w:p w14:paraId="75F15462" w14:textId="77777777" w:rsidR="009D31FE" w:rsidRDefault="009D31FE" w:rsidP="000C0094">
                            <w:pPr>
                              <w:ind w:left="1985"/>
                            </w:pPr>
                            <w:r>
                              <w:t>•</w:t>
                            </w:r>
                            <w:r>
                              <w:tab/>
                              <w:t>komplette Projektabwicklung</w:t>
                            </w:r>
                          </w:p>
                          <w:p w14:paraId="463F21BF" w14:textId="77777777" w:rsidR="009D31FE" w:rsidRDefault="009D31FE" w:rsidP="000C0094">
                            <w:pPr>
                              <w:ind w:left="1985"/>
                            </w:pPr>
                            <w:r>
                              <w:t>•</w:t>
                            </w:r>
                            <w:r>
                              <w:tab/>
                              <w:t xml:space="preserve">Datenbankdesign- und </w:t>
                            </w:r>
                            <w:proofErr w:type="spellStart"/>
                            <w:r>
                              <w:t>implementierung</w:t>
                            </w:r>
                            <w:proofErr w:type="spellEnd"/>
                          </w:p>
                          <w:p w14:paraId="7EFE76D2" w14:textId="77777777" w:rsidR="009D31FE" w:rsidRDefault="009D31FE" w:rsidP="000C0094">
                            <w:pPr>
                              <w:ind w:left="1985"/>
                            </w:pPr>
                            <w:r>
                              <w:t>•</w:t>
                            </w:r>
                            <w:r>
                              <w:tab/>
                              <w:t xml:space="preserve">Applikationsdesign- und </w:t>
                            </w:r>
                            <w:proofErr w:type="spellStart"/>
                            <w:r>
                              <w:t>implementierung</w:t>
                            </w:r>
                            <w:proofErr w:type="spellEnd"/>
                          </w:p>
                          <w:p w14:paraId="03215FB6" w14:textId="77777777" w:rsidR="009D31FE" w:rsidRDefault="009D31FE" w:rsidP="000C0094">
                            <w:pPr>
                              <w:ind w:left="1985"/>
                            </w:pPr>
                            <w:r>
                              <w:t>•</w:t>
                            </w:r>
                            <w:r>
                              <w:tab/>
                              <w:t>Mehr-System-Design</w:t>
                            </w:r>
                          </w:p>
                          <w:p w14:paraId="326181B0" w14:textId="77777777" w:rsidR="009D31FE" w:rsidRDefault="009D31FE" w:rsidP="000C0094">
                            <w:pPr>
                              <w:ind w:left="1985"/>
                            </w:pPr>
                            <w:r>
                              <w:t>•</w:t>
                            </w:r>
                            <w:r>
                              <w:tab/>
                              <w:t>Implementierung einer kompletten Businesslogik</w:t>
                            </w:r>
                          </w:p>
                          <w:p w14:paraId="61B91C19" w14:textId="77777777" w:rsidR="009D31FE" w:rsidRDefault="009D31FE" w:rsidP="000C0094">
                            <w:pPr>
                              <w:ind w:left="1985"/>
                            </w:pPr>
                            <w:r>
                              <w:t>•</w:t>
                            </w:r>
                            <w:r>
                              <w:tab/>
                              <w:t>Umsetzung auf der Oracle-Datenbank in PL/SQL</w:t>
                            </w:r>
                          </w:p>
                          <w:p w14:paraId="4F360808" w14:textId="77777777" w:rsidR="009D31FE" w:rsidRDefault="009D31FE" w:rsidP="000C0094">
                            <w:pPr>
                              <w:ind w:left="1985"/>
                            </w:pPr>
                            <w:r>
                              <w:t>•</w:t>
                            </w:r>
                            <w:r>
                              <w:tab/>
                              <w:t xml:space="preserve">Doppelt abgesicherte Schnittstellen zum führenden SAP-System als auch zu den nachgelagerten </w:t>
                            </w:r>
                          </w:p>
                          <w:p w14:paraId="1577CFCA" w14:textId="66DEFA5D" w:rsidR="009D31FE" w:rsidRPr="00A3157D" w:rsidRDefault="009D31FE" w:rsidP="000C0094">
                            <w:pPr>
                              <w:ind w:left="1985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A3157D">
                              <w:rPr>
                                <w:lang w:val="en-US"/>
                              </w:rPr>
                              <w:t>Mailservern</w:t>
                            </w:r>
                            <w:proofErr w:type="spellEnd"/>
                            <w:r w:rsidRPr="00A3157D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A3157D">
                              <w:rPr>
                                <w:lang w:val="en-US"/>
                              </w:rPr>
                              <w:t>Proxyservern</w:t>
                            </w:r>
                            <w:proofErr w:type="spellEnd"/>
                            <w:r w:rsidRPr="00A3157D">
                              <w:rPr>
                                <w:lang w:val="en-US"/>
                              </w:rPr>
                              <w:t xml:space="preserve"> und </w:t>
                            </w:r>
                            <w:proofErr w:type="spellStart"/>
                            <w:r w:rsidRPr="00A3157D">
                              <w:rPr>
                                <w:lang w:val="en-US"/>
                              </w:rPr>
                              <w:t>Spamfiltern</w:t>
                            </w:r>
                            <w:proofErr w:type="spellEnd"/>
                          </w:p>
                          <w:p w14:paraId="306B30A8" w14:textId="77777777" w:rsidR="009D31FE" w:rsidRPr="003131F8" w:rsidRDefault="009D31FE" w:rsidP="000C0094">
                            <w:pPr>
                              <w:ind w:left="1985"/>
                              <w:rPr>
                                <w:lang w:val="en-US"/>
                              </w:rPr>
                            </w:pPr>
                            <w:r w:rsidRPr="003131F8">
                              <w:rPr>
                                <w:lang w:val="en-US"/>
                              </w:rPr>
                              <w:t>•</w:t>
                            </w:r>
                            <w:r w:rsidRPr="003131F8">
                              <w:rPr>
                                <w:lang w:val="en-US"/>
                              </w:rPr>
                              <w:tab/>
                              <w:t>3rd-level-Support</w:t>
                            </w:r>
                          </w:p>
                          <w:p w14:paraId="1B366052" w14:textId="77777777" w:rsidR="009D31FE" w:rsidRPr="003131F8" w:rsidRDefault="009D31FE" w:rsidP="000C0094">
                            <w:pPr>
                              <w:ind w:left="1985"/>
                              <w:rPr>
                                <w:lang w:val="en-US"/>
                              </w:rPr>
                            </w:pPr>
                            <w:r w:rsidRPr="003131F8">
                              <w:rPr>
                                <w:lang w:val="en-US"/>
                              </w:rPr>
                              <w:t>•</w:t>
                            </w:r>
                            <w:r w:rsidRPr="003131F8">
                              <w:rPr>
                                <w:lang w:val="en-US"/>
                              </w:rPr>
                              <w:tab/>
                              <w:t>Administration, Backup/Recovery</w:t>
                            </w:r>
                          </w:p>
                          <w:p w14:paraId="1019E19D" w14:textId="77777777" w:rsidR="009D31FE" w:rsidRDefault="009D31FE" w:rsidP="000C0094">
                            <w:pPr>
                              <w:ind w:left="1985"/>
                            </w:pPr>
                            <w:r>
                              <w:t>Technologien</w:t>
                            </w:r>
                            <w:r>
                              <w:tab/>
                              <w:t>PL/SQL, HTML, SSO, externe Tabellen</w:t>
                            </w:r>
                          </w:p>
                          <w:p w14:paraId="4BF103E0" w14:textId="77777777" w:rsidR="009D31FE" w:rsidRDefault="009D31FE" w:rsidP="000C0094">
                            <w:pPr>
                              <w:ind w:left="1985"/>
                            </w:pPr>
                          </w:p>
                          <w:p w14:paraId="782E78EB" w14:textId="77777777" w:rsidR="009D31FE" w:rsidRDefault="009D31FE" w:rsidP="000C0094">
                            <w:pPr>
                              <w:ind w:left="1985"/>
                            </w:pPr>
                          </w:p>
                          <w:p w14:paraId="399FCA23" w14:textId="77777777" w:rsidR="009D31FE" w:rsidRDefault="009D31FE" w:rsidP="000C0094">
                            <w:pPr>
                              <w:ind w:left="1985"/>
                              <w:rPr>
                                <w:b/>
                              </w:rPr>
                            </w:pPr>
                          </w:p>
                          <w:p w14:paraId="1D42088E" w14:textId="77777777" w:rsidR="009D31FE" w:rsidRPr="00C16616" w:rsidRDefault="009D31FE" w:rsidP="000C0094">
                            <w:pPr>
                              <w:ind w:left="1985"/>
                              <w:rPr>
                                <w:b/>
                              </w:rPr>
                            </w:pPr>
                            <w:r w:rsidRPr="00C16616">
                              <w:rPr>
                                <w:b/>
                              </w:rPr>
                              <w:t>Projekt:</w:t>
                            </w:r>
                            <w:r w:rsidRPr="00C16616">
                              <w:rPr>
                                <w:b/>
                              </w:rPr>
                              <w:tab/>
                            </w:r>
                          </w:p>
                          <w:p w14:paraId="29E1D9B1" w14:textId="094EF533" w:rsidR="009D31FE" w:rsidRPr="00C16616" w:rsidRDefault="009D31FE" w:rsidP="000C0094">
                            <w:pPr>
                              <w:ind w:left="1985"/>
                              <w:rPr>
                                <w:b/>
                              </w:rPr>
                            </w:pPr>
                            <w:r w:rsidRPr="00C16616">
                              <w:rPr>
                                <w:b/>
                              </w:rPr>
                              <w:t xml:space="preserve">Bug-Trackingsystem für externe </w:t>
                            </w:r>
                            <w:proofErr w:type="spellStart"/>
                            <w:r w:rsidRPr="00C16616">
                              <w:rPr>
                                <w:b/>
                              </w:rPr>
                              <w:t>SAPEntwickler</w:t>
                            </w:r>
                            <w:proofErr w:type="spellEnd"/>
                          </w:p>
                          <w:p w14:paraId="58691AC4" w14:textId="77777777" w:rsidR="009D31FE" w:rsidRDefault="009D31FE" w:rsidP="000C0094">
                            <w:pPr>
                              <w:ind w:left="1985"/>
                            </w:pPr>
                            <w:r>
                              <w:t>Position:</w:t>
                            </w:r>
                            <w:r>
                              <w:tab/>
                              <w:t>Entwickler/Projektleiter</w:t>
                            </w:r>
                          </w:p>
                          <w:p w14:paraId="35214F30" w14:textId="77777777" w:rsidR="009D31FE" w:rsidRDefault="009D31FE" w:rsidP="000C0094">
                            <w:pPr>
                              <w:ind w:left="1985"/>
                            </w:pPr>
                            <w:r>
                              <w:t xml:space="preserve">Tätigkeiten: </w:t>
                            </w:r>
                          </w:p>
                          <w:p w14:paraId="5334A546" w14:textId="59E7BDFA" w:rsidR="009D31FE" w:rsidRDefault="009D31FE" w:rsidP="000C0094">
                            <w:pPr>
                              <w:ind w:left="1985"/>
                            </w:pPr>
                            <w:r>
                              <w:t>komplette Projektabwicklung</w:t>
                            </w:r>
                          </w:p>
                          <w:p w14:paraId="25B540A1" w14:textId="77777777" w:rsidR="009D31FE" w:rsidRDefault="009D31FE" w:rsidP="000C0094">
                            <w:pPr>
                              <w:ind w:left="1985"/>
                            </w:pPr>
                          </w:p>
                          <w:p w14:paraId="357D1DEE" w14:textId="77777777" w:rsidR="009D31FE" w:rsidRDefault="009D31FE" w:rsidP="000C0094">
                            <w:pPr>
                              <w:ind w:left="1985"/>
                            </w:pPr>
                          </w:p>
                          <w:p w14:paraId="2A6FFBFC" w14:textId="77777777" w:rsidR="009D31FE" w:rsidRPr="00C16616" w:rsidRDefault="009D31FE" w:rsidP="000C0094">
                            <w:pPr>
                              <w:ind w:left="1985"/>
                              <w:rPr>
                                <w:b/>
                              </w:rPr>
                            </w:pPr>
                            <w:r w:rsidRPr="00C16616">
                              <w:rPr>
                                <w:b/>
                              </w:rPr>
                              <w:t>Projekt:</w:t>
                            </w:r>
                            <w:r w:rsidRPr="00C16616">
                              <w:rPr>
                                <w:b/>
                              </w:rPr>
                              <w:tab/>
                            </w:r>
                          </w:p>
                          <w:p w14:paraId="1BF20B34" w14:textId="2522B60F" w:rsidR="009D31FE" w:rsidRPr="00C16616" w:rsidRDefault="009D31FE" w:rsidP="000C0094">
                            <w:pPr>
                              <w:ind w:left="1985"/>
                              <w:rPr>
                                <w:b/>
                              </w:rPr>
                            </w:pPr>
                            <w:r w:rsidRPr="00C16616">
                              <w:rPr>
                                <w:b/>
                              </w:rPr>
                              <w:t>B2B-Fahrzeugbörse in PL/SQL</w:t>
                            </w:r>
                          </w:p>
                          <w:p w14:paraId="2FA49844" w14:textId="77777777" w:rsidR="009D31FE" w:rsidRDefault="009D31FE" w:rsidP="000C0094">
                            <w:pPr>
                              <w:ind w:left="1985"/>
                            </w:pPr>
                            <w:r>
                              <w:t>Position:</w:t>
                            </w:r>
                            <w:r>
                              <w:tab/>
                              <w:t>Entwickler/Projektleiter</w:t>
                            </w:r>
                          </w:p>
                          <w:p w14:paraId="3FAF2A2D" w14:textId="77777777" w:rsidR="009D31FE" w:rsidRDefault="009D31FE" w:rsidP="000C0094">
                            <w:pPr>
                              <w:ind w:left="1985"/>
                            </w:pPr>
                            <w:r>
                              <w:t xml:space="preserve">Tätigkeiten: </w:t>
                            </w:r>
                          </w:p>
                          <w:p w14:paraId="58724264" w14:textId="3DF1DA30" w:rsidR="009D31FE" w:rsidRDefault="009D31FE" w:rsidP="000C0094">
                            <w:pPr>
                              <w:ind w:left="1985"/>
                            </w:pPr>
                            <w:r>
                              <w:t>komplette Projektabwicklung</w:t>
                            </w:r>
                          </w:p>
                          <w:p w14:paraId="3269E06E" w14:textId="77777777" w:rsidR="009D31FE" w:rsidRDefault="009D31FE" w:rsidP="006350D1"/>
                          <w:p w14:paraId="22D3973B" w14:textId="77777777" w:rsidR="009D31FE" w:rsidRDefault="009D31FE" w:rsidP="006350D1"/>
                          <w:p w14:paraId="024C351D" w14:textId="77777777" w:rsidR="009D31FE" w:rsidRPr="00C16616" w:rsidRDefault="009D31FE" w:rsidP="00C16616">
                            <w:pPr>
                              <w:ind w:left="1985"/>
                              <w:rPr>
                                <w:b/>
                              </w:rPr>
                            </w:pPr>
                            <w:r w:rsidRPr="00C16616">
                              <w:rPr>
                                <w:b/>
                              </w:rPr>
                              <w:t>Projekt:</w:t>
                            </w:r>
                            <w:r w:rsidRPr="00C16616">
                              <w:rPr>
                                <w:b/>
                              </w:rPr>
                              <w:tab/>
                            </w:r>
                          </w:p>
                          <w:p w14:paraId="2A5D7FE9" w14:textId="409E4C90" w:rsidR="009D31FE" w:rsidRPr="00C16616" w:rsidRDefault="009D31FE" w:rsidP="00C16616">
                            <w:pPr>
                              <w:ind w:left="1985"/>
                              <w:rPr>
                                <w:b/>
                              </w:rPr>
                            </w:pPr>
                            <w:r w:rsidRPr="00C16616">
                              <w:rPr>
                                <w:b/>
                              </w:rPr>
                              <w:t>Euromobilabrechnungen online</w:t>
                            </w:r>
                          </w:p>
                          <w:p w14:paraId="6000E070" w14:textId="77777777" w:rsidR="009D31FE" w:rsidRDefault="009D31FE" w:rsidP="00C16616">
                            <w:pPr>
                              <w:ind w:left="1985"/>
                            </w:pPr>
                            <w:r>
                              <w:t>Position:</w:t>
                            </w:r>
                            <w:r>
                              <w:tab/>
                              <w:t>Projektleitung, Entwicklung</w:t>
                            </w:r>
                          </w:p>
                          <w:p w14:paraId="1CAF1DE1" w14:textId="77777777" w:rsidR="009D31FE" w:rsidRDefault="009D31FE" w:rsidP="00C16616">
                            <w:pPr>
                              <w:ind w:left="1985"/>
                            </w:pPr>
                            <w:proofErr w:type="spellStart"/>
                            <w:r>
                              <w:t>Projekbeschreibung</w:t>
                            </w:r>
                            <w:proofErr w:type="spellEnd"/>
                          </w:p>
                          <w:p w14:paraId="5290ABBD" w14:textId="77777777" w:rsidR="009D31FE" w:rsidRDefault="009D31FE" w:rsidP="00C16616">
                            <w:pPr>
                              <w:ind w:left="1985"/>
                            </w:pPr>
                            <w:r>
                              <w:t xml:space="preserve">Die Partner bekommen hier Ihre Rechnungen für </w:t>
                            </w:r>
                          </w:p>
                          <w:p w14:paraId="0519F784" w14:textId="1319535F" w:rsidR="009D31FE" w:rsidRDefault="009D31FE" w:rsidP="00C16616">
                            <w:pPr>
                              <w:ind w:left="1985"/>
                            </w:pPr>
                            <w:r>
                              <w:t>Lizenzen, Versicherungen und Marketingrückvergütung online bereitgestellt.</w:t>
                            </w:r>
                          </w:p>
                          <w:p w14:paraId="50392DF6" w14:textId="77777777" w:rsidR="009D31FE" w:rsidRDefault="009D31FE" w:rsidP="00C16616">
                            <w:pPr>
                              <w:ind w:left="1985"/>
                            </w:pPr>
                            <w:r>
                              <w:t>Tätigkeiten:</w:t>
                            </w:r>
                          </w:p>
                          <w:p w14:paraId="3CA51A3F" w14:textId="77777777" w:rsidR="009D31FE" w:rsidRDefault="009D31FE" w:rsidP="00C16616">
                            <w:pPr>
                              <w:ind w:left="1985"/>
                            </w:pPr>
                            <w:r>
                              <w:t>•</w:t>
                            </w:r>
                            <w:r>
                              <w:tab/>
                              <w:t>komplette Projektabwicklung</w:t>
                            </w:r>
                          </w:p>
                          <w:p w14:paraId="13EBFE8B" w14:textId="77777777" w:rsidR="009D31FE" w:rsidRDefault="009D31FE" w:rsidP="00C16616">
                            <w:pPr>
                              <w:ind w:left="1985"/>
                            </w:pPr>
                            <w:r>
                              <w:t>•</w:t>
                            </w:r>
                            <w:r>
                              <w:tab/>
                              <w:t xml:space="preserve">Applikations- und datenbankdesign- und </w:t>
                            </w:r>
                          </w:p>
                          <w:p w14:paraId="24ECC199" w14:textId="5F90D6E3" w:rsidR="009D31FE" w:rsidRDefault="009D31FE" w:rsidP="00C16616">
                            <w:pPr>
                              <w:ind w:left="1985"/>
                            </w:pPr>
                            <w:proofErr w:type="spellStart"/>
                            <w:r>
                              <w:t>implementierung</w:t>
                            </w:r>
                            <w:proofErr w:type="spellEnd"/>
                          </w:p>
                          <w:p w14:paraId="29CBD4D6" w14:textId="77777777" w:rsidR="009D31FE" w:rsidRDefault="009D31FE" w:rsidP="00C16616">
                            <w:pPr>
                              <w:ind w:left="1985"/>
                            </w:pPr>
                            <w:r>
                              <w:t>•</w:t>
                            </w:r>
                            <w:r>
                              <w:tab/>
                              <w:t>Umsetzung auf der Oracle-Datenbank in PL/SQL</w:t>
                            </w:r>
                          </w:p>
                          <w:p w14:paraId="7A27B804" w14:textId="0BB0EFCF" w:rsidR="009D31FE" w:rsidRDefault="009D31FE" w:rsidP="00C16616">
                            <w:pPr>
                              <w:ind w:left="1985"/>
                            </w:pPr>
                            <w:r>
                              <w:t>Technologien</w:t>
                            </w:r>
                            <w:r>
                              <w:tab/>
                              <w:t>PL/SQL, HTML, SSO</w:t>
                            </w:r>
                          </w:p>
                          <w:p w14:paraId="0646FBA4" w14:textId="77777777" w:rsidR="009D31FE" w:rsidRDefault="009D31FE" w:rsidP="00520255">
                            <w:pPr>
                              <w:pBdr>
                                <w:bottom w:val="single" w:sz="4" w:space="1" w:color="auto"/>
                              </w:pBdr>
                            </w:pPr>
                          </w:p>
                          <w:p w14:paraId="5512A50D" w14:textId="77777777" w:rsidR="009D31FE" w:rsidRDefault="009D31FE" w:rsidP="00EC11DA">
                            <w:pPr>
                              <w:rPr>
                                <w:b/>
                              </w:rPr>
                            </w:pPr>
                          </w:p>
                          <w:p w14:paraId="1AC621E8" w14:textId="3978372A" w:rsidR="009D31FE" w:rsidRPr="00E37C43" w:rsidRDefault="009D31FE" w:rsidP="00EC11DA">
                            <w:r w:rsidRPr="00E37C43">
                              <w:rPr>
                                <w:b/>
                              </w:rPr>
                              <w:t>Zeitpunkt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 w:rsidRPr="006E07CE">
                              <w:t>8/1998 - 7/2000</w:t>
                            </w:r>
                          </w:p>
                          <w:p w14:paraId="3E0F8026" w14:textId="4768D5AD" w:rsidR="009D31FE" w:rsidRDefault="009D31FE" w:rsidP="00EC11DA">
                            <w:r w:rsidRPr="00F13F61">
                              <w:rPr>
                                <w:b/>
                              </w:rPr>
                              <w:t>Firma/ORT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 w:rsidRPr="006E07CE">
                              <w:t>RCS GmbH</w:t>
                            </w:r>
                          </w:p>
                          <w:p w14:paraId="7881BEA5" w14:textId="77777777" w:rsidR="009D31FE" w:rsidRDefault="009D31FE" w:rsidP="00806098">
                            <w:r w:rsidRPr="005753E5">
                              <w:rPr>
                                <w:b/>
                              </w:rPr>
                              <w:t>Tätigkeit</w:t>
                            </w:r>
                            <w:r w:rsidRPr="005753E5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Pr="006E07CE">
                              <w:t xml:space="preserve">Softwareentwicklung in Delphi, Konzeption und </w:t>
                            </w:r>
                          </w:p>
                          <w:p w14:paraId="59B75293" w14:textId="247BC4DE" w:rsidR="009D31FE" w:rsidRPr="005753E5" w:rsidRDefault="009D31FE" w:rsidP="006E07CE">
                            <w:pPr>
                              <w:ind w:firstLine="1985"/>
                            </w:pPr>
                            <w:r w:rsidRPr="006E07CE">
                              <w:t>Umsetzung neuer Module, Erstellung von Schnittstellen</w:t>
                            </w:r>
                          </w:p>
                          <w:p w14:paraId="68E7B248" w14:textId="33533CEE" w:rsidR="009D31FE" w:rsidRDefault="009D31FE" w:rsidP="00EC11DA">
                            <w:r w:rsidRPr="00FD7B53">
                              <w:rPr>
                                <w:b/>
                              </w:rPr>
                              <w:t xml:space="preserve">Kurzbeschreibung    </w:t>
                            </w:r>
                          </w:p>
                          <w:p w14:paraId="5CE42769" w14:textId="44F9843F" w:rsidR="009D31FE" w:rsidRPr="006E07CE" w:rsidRDefault="009D31FE" w:rsidP="00806098">
                            <w:r w:rsidRPr="00EC11DA">
                              <w:rPr>
                                <w:b/>
                              </w:rPr>
                              <w:t>Fähigkeiten</w:t>
                            </w:r>
                            <w:r w:rsidRPr="00EC11DA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proofErr w:type="spellStart"/>
                            <w:r w:rsidRPr="006E07CE">
                              <w:t>Datev</w:t>
                            </w:r>
                            <w:proofErr w:type="spellEnd"/>
                            <w:r w:rsidRPr="006E07CE">
                              <w:t>, RS485</w:t>
                            </w:r>
                          </w:p>
                          <w:p w14:paraId="45904D55" w14:textId="77777777" w:rsidR="009D31FE" w:rsidRDefault="009D31FE" w:rsidP="006E07CE">
                            <w:r w:rsidRPr="002D2658">
                              <w:rPr>
                                <w:b/>
                              </w:rPr>
                              <w:t>Aufgaben</w:t>
                            </w:r>
                            <w:r w:rsidRPr="002D2658">
                              <w:tab/>
                              <w:t xml:space="preserve">        </w:t>
                            </w:r>
                            <w:r>
                              <w:t xml:space="preserve">  Projekt</w:t>
                            </w:r>
                            <w:r>
                              <w:tab/>
                              <w:t>RCS-Auftrag</w:t>
                            </w:r>
                          </w:p>
                          <w:p w14:paraId="4BF39C9B" w14:textId="6624AD11" w:rsidR="009D31FE" w:rsidRDefault="009D31FE" w:rsidP="006E07CE">
                            <w:pPr>
                              <w:ind w:left="1985"/>
                            </w:pPr>
                            <w:r>
                              <w:t>Bei dem Projekt RCS-Auftrag handelt es sich um eine komplexe Auftragsverarbeitungssoftware.</w:t>
                            </w:r>
                          </w:p>
                          <w:p w14:paraId="45F0441A" w14:textId="77777777" w:rsidR="009D31FE" w:rsidRDefault="009D31FE" w:rsidP="00F2064C">
                            <w:pPr>
                              <w:ind w:left="1985"/>
                            </w:pPr>
                            <w:r>
                              <w:t xml:space="preserve">Mein Anteil waren u.a. Teile der Lagerverwaltung, des Vorbestellmoduls, spezielle Anpassungen für Kundenschnittstellen und die Schnittstellen in diverse </w:t>
                            </w:r>
                          </w:p>
                          <w:p w14:paraId="7F18DB76" w14:textId="2D717469" w:rsidR="009D31FE" w:rsidRDefault="009D31FE" w:rsidP="00F2064C">
                            <w:pPr>
                              <w:ind w:left="1985"/>
                            </w:pPr>
                            <w:proofErr w:type="spellStart"/>
                            <w:r>
                              <w:t>FiBu</w:t>
                            </w:r>
                            <w:proofErr w:type="spellEnd"/>
                            <w:r>
                              <w:t>-Systeme (</w:t>
                            </w:r>
                            <w:proofErr w:type="spellStart"/>
                            <w:r>
                              <w:t>Varial</w:t>
                            </w:r>
                            <w:proofErr w:type="spellEnd"/>
                            <w:r>
                              <w:t xml:space="preserve">, Komet, </w:t>
                            </w:r>
                            <w:proofErr w:type="spellStart"/>
                            <w:r>
                              <w:t>Datev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1FFA09A0" w14:textId="77777777" w:rsidR="009D31FE" w:rsidRDefault="009D31FE" w:rsidP="00EC11DA">
                            <w:pPr>
                              <w:rPr>
                                <w:b/>
                              </w:rPr>
                            </w:pPr>
                          </w:p>
                          <w:p w14:paraId="577F8565" w14:textId="77777777" w:rsidR="009D31FE" w:rsidRDefault="009D31FE" w:rsidP="00EC11DA">
                            <w:pPr>
                              <w:ind w:firstLine="1985"/>
                            </w:pPr>
                          </w:p>
                          <w:p w14:paraId="543FC51D" w14:textId="77777777" w:rsidR="009D31FE" w:rsidRDefault="009D31FE" w:rsidP="00D52717">
                            <w:pPr>
                              <w:rPr>
                                <w:b/>
                              </w:rPr>
                            </w:pPr>
                          </w:p>
                          <w:p w14:paraId="67A5DED1" w14:textId="3E7399E3" w:rsidR="009D31FE" w:rsidRDefault="009D31FE" w:rsidP="00D52717"/>
                          <w:p w14:paraId="22AFBD1D" w14:textId="748BA740" w:rsidR="009D31FE" w:rsidRPr="00323345" w:rsidRDefault="009D31FE" w:rsidP="008616F3">
                            <w:pPr>
                              <w:ind w:firstLine="1985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A380D" id="Textfeld 20" o:spid="_x0000_s1034" type="#_x0000_t202" style="position:absolute;margin-left:118.55pt;margin-top:23.05pt;width:377.6pt;height:656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" filled="f" stroked="f">
                <v:textbox style="mso-next-textbox:#Textfeld 221">
                  <w:txbxContent>
                    <w:p w14:paraId="363E516B" w14:textId="513F1D78" w:rsidR="009D31FE" w:rsidRPr="00DB7C0A" w:rsidRDefault="009D31FE" w:rsidP="00A66CB3">
                      <w:r w:rsidRPr="00DB7C0A">
                        <w:rPr>
                          <w:b/>
                        </w:rPr>
                        <w:t>Zeitpunkt</w:t>
                      </w:r>
                      <w:r w:rsidRPr="00DB7C0A">
                        <w:rPr>
                          <w:b/>
                        </w:rPr>
                        <w:tab/>
                        <w:t xml:space="preserve">          </w:t>
                      </w:r>
                      <w:r w:rsidRPr="00B974F0">
                        <w:t>10/2017 - 10/2017</w:t>
                      </w:r>
                    </w:p>
                    <w:p w14:paraId="0FC642E7" w14:textId="67F0B7FD" w:rsidR="009D31FE" w:rsidRPr="00DB7C0A" w:rsidRDefault="009D31FE" w:rsidP="00F13F61">
                      <w:pPr>
                        <w:rPr>
                          <w:b/>
                        </w:rPr>
                      </w:pPr>
                      <w:r w:rsidRPr="00DB7C0A">
                        <w:rPr>
                          <w:b/>
                        </w:rPr>
                        <w:t>Firma/ORT</w:t>
                      </w:r>
                      <w:r w:rsidRPr="00DB7C0A">
                        <w:rPr>
                          <w:b/>
                        </w:rPr>
                        <w:tab/>
                        <w:t xml:space="preserve">          </w:t>
                      </w:r>
                      <w:r w:rsidRPr="00B974F0">
                        <w:t>The Cloud in München</w:t>
                      </w:r>
                    </w:p>
                    <w:p w14:paraId="192C62E6" w14:textId="77777777" w:rsidR="009D31FE" w:rsidRPr="00B974F0" w:rsidRDefault="009D31FE" w:rsidP="00B974F0">
                      <w:r w:rsidRPr="00B974F0">
                        <w:rPr>
                          <w:b/>
                        </w:rPr>
                        <w:t>Tätigkeit</w:t>
                      </w:r>
                      <w:r w:rsidRPr="00B974F0">
                        <w:rPr>
                          <w:b/>
                        </w:rPr>
                        <w:tab/>
                        <w:t xml:space="preserve">          </w:t>
                      </w:r>
                      <w:r w:rsidRPr="00B974F0">
                        <w:t>Senior Analyst DBA MySQL Cluster</w:t>
                      </w:r>
                    </w:p>
                    <w:p w14:paraId="3F9DC043" w14:textId="6A4A3B2D" w:rsidR="009D31FE" w:rsidRPr="00A3157D" w:rsidRDefault="009D31FE" w:rsidP="00B974F0">
                      <w:r w:rsidRPr="00F13F61">
                        <w:rPr>
                          <w:b/>
                        </w:rPr>
                        <w:t>Kurzbeschreibung</w:t>
                      </w:r>
                      <w:r>
                        <w:rPr>
                          <w:b/>
                        </w:rPr>
                        <w:t xml:space="preserve">   </w:t>
                      </w:r>
                      <w:r>
                        <w:rPr>
                          <w:b/>
                        </w:rPr>
                        <w:tab/>
                      </w:r>
                    </w:p>
                    <w:p w14:paraId="649DFB47" w14:textId="77777777" w:rsidR="009D31FE" w:rsidRDefault="009D31FE" w:rsidP="00B974F0">
                      <w:r w:rsidRPr="00B974F0">
                        <w:rPr>
                          <w:b/>
                        </w:rPr>
                        <w:t>Aufgaben</w:t>
                      </w:r>
                      <w:r w:rsidRPr="00B974F0">
                        <w:rPr>
                          <w:b/>
                        </w:rPr>
                        <w:tab/>
                        <w:t xml:space="preserve">          </w:t>
                      </w:r>
                      <w:r w:rsidRPr="00B974F0">
                        <w:t xml:space="preserve">Performanceoptimierungen bei diversen MySQL </w:t>
                      </w:r>
                    </w:p>
                    <w:p w14:paraId="17430C0F" w14:textId="77777777" w:rsidR="009D31FE" w:rsidRDefault="009D31FE" w:rsidP="00B974F0">
                      <w:pPr>
                        <w:ind w:left="1985"/>
                      </w:pPr>
                      <w:r w:rsidRPr="00B974F0">
                        <w:t>Instanzen im Clusterverbund</w:t>
                      </w:r>
                      <w:r>
                        <w:t xml:space="preserve"> </w:t>
                      </w:r>
                      <w:r w:rsidRPr="00B974F0">
                        <w:t xml:space="preserve">Konzeptionierung </w:t>
                      </w:r>
                    </w:p>
                    <w:p w14:paraId="3BD4B688" w14:textId="349A8982" w:rsidR="009D31FE" w:rsidRDefault="009D31FE" w:rsidP="00B974F0">
                      <w:pPr>
                        <w:ind w:left="1985"/>
                      </w:pPr>
                      <w:r w:rsidRPr="00B974F0">
                        <w:t>zukünftiger MySQL Instanzen</w:t>
                      </w:r>
                      <w:r>
                        <w:t xml:space="preserve"> </w:t>
                      </w:r>
                      <w:r w:rsidRPr="00B974F0">
                        <w:t xml:space="preserve">Backup- und </w:t>
                      </w:r>
                      <w:proofErr w:type="spellStart"/>
                      <w:r w:rsidRPr="00B974F0">
                        <w:t>Restore</w:t>
                      </w:r>
                      <w:proofErr w:type="spellEnd"/>
                      <w:r w:rsidRPr="00B974F0">
                        <w:t xml:space="preserve"> einrichten für die MySQL Instanzen</w:t>
                      </w:r>
                      <w:r>
                        <w:t xml:space="preserve"> </w:t>
                      </w:r>
                      <w:r w:rsidRPr="00B974F0">
                        <w:t>Automation der MySQL Instanzen</w:t>
                      </w:r>
                    </w:p>
                    <w:p w14:paraId="522C3EC8" w14:textId="77777777" w:rsidR="000468CF" w:rsidRPr="00B974F0" w:rsidRDefault="000468CF" w:rsidP="000468CF">
                      <w:pPr>
                        <w:pBdr>
                          <w:bottom w:val="single" w:sz="4" w:space="1" w:color="auto"/>
                        </w:pBdr>
                      </w:pPr>
                    </w:p>
                    <w:p w14:paraId="6A5ED03A" w14:textId="77777777" w:rsidR="009D31FE" w:rsidRDefault="009D31FE" w:rsidP="00A8074D">
                      <w:pPr>
                        <w:rPr>
                          <w:b/>
                        </w:rPr>
                      </w:pPr>
                    </w:p>
                    <w:p w14:paraId="4C9E2579" w14:textId="4333B519" w:rsidR="009D31FE" w:rsidRPr="00E37C43" w:rsidRDefault="009D31FE" w:rsidP="00A8074D">
                      <w:r w:rsidRPr="00E37C43">
                        <w:rPr>
                          <w:b/>
                        </w:rPr>
                        <w:t>Zeitpunkt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 w:rsidRPr="009158C9">
                        <w:t>7/2017 - 6/2018</w:t>
                      </w:r>
                    </w:p>
                    <w:p w14:paraId="6A10762A" w14:textId="16D852AB" w:rsidR="009D31FE" w:rsidRDefault="009D31FE" w:rsidP="00A8074D">
                      <w:r w:rsidRPr="00F13F61">
                        <w:rPr>
                          <w:b/>
                        </w:rPr>
                        <w:t>Firma/ORT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 w:rsidRPr="00F45F08">
                        <w:t>LKA Hessen</w:t>
                      </w:r>
                    </w:p>
                    <w:p w14:paraId="7746E41C" w14:textId="77777777" w:rsidR="009D31FE" w:rsidRPr="00F45F08" w:rsidRDefault="009D31FE" w:rsidP="00F45F08">
                      <w:r w:rsidRPr="00F45F08">
                        <w:rPr>
                          <w:b/>
                        </w:rPr>
                        <w:t>Tätigkeit</w:t>
                      </w:r>
                      <w:r w:rsidRPr="00F45F08">
                        <w:rPr>
                          <w:b/>
                        </w:rPr>
                        <w:tab/>
                        <w:t xml:space="preserve">          </w:t>
                      </w:r>
                      <w:r w:rsidRPr="00F45F08">
                        <w:t xml:space="preserve">Senior Analyst Daten </w:t>
                      </w:r>
                    </w:p>
                    <w:p w14:paraId="5456E15D" w14:textId="01BA878F" w:rsidR="009D31FE" w:rsidRPr="00D06D52" w:rsidRDefault="009D31FE" w:rsidP="00F45F08">
                      <w:pPr>
                        <w:rPr>
                          <w:b/>
                        </w:rPr>
                      </w:pPr>
                      <w:r w:rsidRPr="00D06D52">
                        <w:rPr>
                          <w:b/>
                        </w:rPr>
                        <w:t xml:space="preserve">Kurzbeschreibung    </w:t>
                      </w:r>
                      <w:r w:rsidRPr="00F45F08">
                        <w:t>Behörden</w:t>
                      </w:r>
                    </w:p>
                    <w:p w14:paraId="113A79F9" w14:textId="77777777" w:rsidR="009D31FE" w:rsidRDefault="009D31FE" w:rsidP="00F45F08">
                      <w:r w:rsidRPr="005753E5">
                        <w:rPr>
                          <w:b/>
                        </w:rPr>
                        <w:t>Fähigkeiten</w:t>
                      </w:r>
                      <w:r w:rsidRPr="005753E5">
                        <w:rPr>
                          <w:b/>
                        </w:rPr>
                        <w:tab/>
                        <w:t xml:space="preserve">          </w:t>
                      </w:r>
                      <w:r w:rsidRPr="00F45F08">
                        <w:t xml:space="preserve">Oracle, Oracle 12c </w:t>
                      </w:r>
                    </w:p>
                    <w:p w14:paraId="35FD467E" w14:textId="03E824A5" w:rsidR="009D31FE" w:rsidRDefault="009D31FE" w:rsidP="00F45F08">
                      <w:r w:rsidRPr="00B109C7">
                        <w:rPr>
                          <w:b/>
                        </w:rPr>
                        <w:t>Aufgaben</w:t>
                      </w:r>
                      <w:r w:rsidRPr="00B109C7">
                        <w:rPr>
                          <w:b/>
                        </w:rPr>
                        <w:tab/>
                        <w:t xml:space="preserve">          </w:t>
                      </w:r>
                    </w:p>
                    <w:p w14:paraId="44CD1846" w14:textId="77777777" w:rsidR="000468CF" w:rsidRDefault="000468CF" w:rsidP="000468CF">
                      <w:pPr>
                        <w:pBdr>
                          <w:bottom w:val="single" w:sz="4" w:space="1" w:color="auto"/>
                        </w:pBdr>
                      </w:pPr>
                    </w:p>
                    <w:p w14:paraId="2E619C3D" w14:textId="77777777" w:rsidR="009D31FE" w:rsidRDefault="009D31FE" w:rsidP="00A8074D">
                      <w:pPr>
                        <w:rPr>
                          <w:b/>
                        </w:rPr>
                      </w:pPr>
                    </w:p>
                    <w:p w14:paraId="381610D9" w14:textId="24A1848B" w:rsidR="009D31FE" w:rsidRPr="00E37C43" w:rsidRDefault="009D31FE" w:rsidP="00A8074D">
                      <w:r w:rsidRPr="00E37C43">
                        <w:rPr>
                          <w:b/>
                        </w:rPr>
                        <w:t>Zeitpunkt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 w:rsidRPr="00D46612">
                        <w:t>2/2017 - 3/2017</w:t>
                      </w:r>
                    </w:p>
                    <w:p w14:paraId="419121DC" w14:textId="4FD910A1" w:rsidR="009D31FE" w:rsidRDefault="009D31FE" w:rsidP="00A8074D">
                      <w:r w:rsidRPr="00F13F61">
                        <w:rPr>
                          <w:b/>
                        </w:rPr>
                        <w:t>Firma/ORT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 w:rsidRPr="00D46612">
                        <w:t>The Cloud in München</w:t>
                      </w:r>
                    </w:p>
                    <w:p w14:paraId="024CE8E6" w14:textId="77777777" w:rsidR="009D31FE" w:rsidRPr="00D46612" w:rsidRDefault="009D31FE" w:rsidP="00D46612">
                      <w:r w:rsidRPr="00D46612">
                        <w:rPr>
                          <w:b/>
                        </w:rPr>
                        <w:t>Tätigkeit</w:t>
                      </w:r>
                      <w:r w:rsidRPr="00D46612">
                        <w:rPr>
                          <w:b/>
                        </w:rPr>
                        <w:tab/>
                        <w:t xml:space="preserve">          </w:t>
                      </w:r>
                      <w:r w:rsidRPr="00D46612">
                        <w:t xml:space="preserve">Senior Analyst DBA MySQL Cluster </w:t>
                      </w:r>
                    </w:p>
                    <w:p w14:paraId="5E43F26F" w14:textId="4D9EEC56" w:rsidR="009D31FE" w:rsidRPr="005753E5" w:rsidRDefault="009D31FE" w:rsidP="00D46612">
                      <w:r w:rsidRPr="005753E5">
                        <w:rPr>
                          <w:b/>
                        </w:rPr>
                        <w:t xml:space="preserve">Kurzbeschreibung    </w:t>
                      </w:r>
                      <w:proofErr w:type="spellStart"/>
                      <w:r w:rsidRPr="0038726F">
                        <w:t>Informations</w:t>
                      </w:r>
                      <w:proofErr w:type="spellEnd"/>
                      <w:r w:rsidRPr="0038726F">
                        <w:t xml:space="preserve"> Technologie</w:t>
                      </w:r>
                    </w:p>
                    <w:p w14:paraId="38BC6EF1" w14:textId="77777777" w:rsidR="009D31FE" w:rsidRDefault="009D31FE" w:rsidP="0038726F">
                      <w:r w:rsidRPr="005753E5">
                        <w:rPr>
                          <w:b/>
                        </w:rPr>
                        <w:t>Fähigkeiten</w:t>
                      </w:r>
                      <w:r w:rsidRPr="005753E5">
                        <w:rPr>
                          <w:b/>
                        </w:rPr>
                        <w:tab/>
                      </w:r>
                      <w:r w:rsidRPr="005753E5">
                        <w:t xml:space="preserve">          </w:t>
                      </w:r>
                      <w:proofErr w:type="spellStart"/>
                      <w:r w:rsidRPr="0038726F">
                        <w:t>mySQL</w:t>
                      </w:r>
                      <w:proofErr w:type="spellEnd"/>
                      <w:r w:rsidRPr="0038726F">
                        <w:t xml:space="preserve">, </w:t>
                      </w:r>
                      <w:proofErr w:type="spellStart"/>
                      <w:r w:rsidRPr="0038726F">
                        <w:t>Galera</w:t>
                      </w:r>
                      <w:proofErr w:type="spellEnd"/>
                      <w:r w:rsidRPr="0038726F">
                        <w:t xml:space="preserve"> Cluster </w:t>
                      </w:r>
                    </w:p>
                    <w:p w14:paraId="2C8F4B1A" w14:textId="77777777" w:rsidR="009D31FE" w:rsidRDefault="009D31FE" w:rsidP="0038726F">
                      <w:pPr>
                        <w:ind w:left="1985" w:hanging="1985"/>
                      </w:pPr>
                      <w:r w:rsidRPr="00AA5DFE">
                        <w:rPr>
                          <w:b/>
                        </w:rPr>
                        <w:t>Aufgaben</w:t>
                      </w:r>
                      <w:r>
                        <w:rPr>
                          <w:b/>
                        </w:rPr>
                        <w:t xml:space="preserve">                   </w:t>
                      </w:r>
                      <w:r>
                        <w:rPr>
                          <w:b/>
                        </w:rPr>
                        <w:tab/>
                      </w:r>
                      <w:r>
                        <w:t xml:space="preserve">Performanceoptimierungen bei diversen MySQL </w:t>
                      </w:r>
                    </w:p>
                    <w:p w14:paraId="45B0D125" w14:textId="77777777" w:rsidR="009D31FE" w:rsidRDefault="009D31FE" w:rsidP="0038726F">
                      <w:pPr>
                        <w:ind w:left="1985" w:hanging="1985"/>
                      </w:pPr>
                      <w:r>
                        <w:rPr>
                          <w:b/>
                        </w:rPr>
                        <w:tab/>
                      </w:r>
                      <w:r>
                        <w:t xml:space="preserve">Instanzen im Clusterverbund Konzeptionierung </w:t>
                      </w:r>
                    </w:p>
                    <w:p w14:paraId="29317FD2" w14:textId="281E6D74" w:rsidR="00A54D6E" w:rsidRDefault="009D31FE" w:rsidP="0038726F">
                      <w:pPr>
                        <w:ind w:left="1985" w:hanging="1985"/>
                      </w:pPr>
                      <w:r>
                        <w:tab/>
                        <w:t xml:space="preserve">zukünftiger MySQL Instanzen Backup- und </w:t>
                      </w:r>
                      <w:proofErr w:type="spellStart"/>
                      <w:r>
                        <w:t>Restore</w:t>
                      </w:r>
                      <w:proofErr w:type="spellEnd"/>
                      <w:r>
                        <w:t xml:space="preserve"> einrichten für die MySQL Instanzen Automation der MySQL Instanzen</w:t>
                      </w:r>
                    </w:p>
                    <w:p w14:paraId="6B015C40" w14:textId="77777777" w:rsidR="00A54D6E" w:rsidRPr="00220392" w:rsidRDefault="00A54D6E" w:rsidP="00A54D6E">
                      <w:pPr>
                        <w:pBdr>
                          <w:bottom w:val="single" w:sz="4" w:space="1" w:color="auto"/>
                        </w:pBdr>
                        <w:ind w:left="1985" w:hanging="1985"/>
                      </w:pPr>
                    </w:p>
                    <w:p w14:paraId="6ECBD6C2" w14:textId="77777777" w:rsidR="009D31FE" w:rsidRDefault="009D31FE" w:rsidP="00A0451B">
                      <w:pPr>
                        <w:rPr>
                          <w:b/>
                        </w:rPr>
                      </w:pPr>
                    </w:p>
                    <w:p w14:paraId="39868E9A" w14:textId="67688283" w:rsidR="009D31FE" w:rsidRPr="00220392" w:rsidRDefault="009D31FE" w:rsidP="00A0451B">
                      <w:r w:rsidRPr="00220392">
                        <w:rPr>
                          <w:b/>
                        </w:rPr>
                        <w:t>Zeitpunkt</w:t>
                      </w:r>
                      <w:r w:rsidRPr="00220392">
                        <w:rPr>
                          <w:b/>
                        </w:rPr>
                        <w:tab/>
                        <w:t xml:space="preserve">          </w:t>
                      </w:r>
                      <w:r w:rsidRPr="00B71EDC">
                        <w:t>1/2017 - laufend</w:t>
                      </w:r>
                    </w:p>
                    <w:p w14:paraId="0CC57587" w14:textId="2F01EE4E" w:rsidR="009D31FE" w:rsidRPr="00466C23" w:rsidRDefault="009D31FE" w:rsidP="00A0451B">
                      <w:r w:rsidRPr="00220392">
                        <w:rPr>
                          <w:b/>
                        </w:rPr>
                        <w:t>Firma/ORT</w:t>
                      </w:r>
                      <w:r w:rsidRPr="00220392">
                        <w:rPr>
                          <w:b/>
                        </w:rPr>
                        <w:tab/>
                        <w:t xml:space="preserve">          </w:t>
                      </w:r>
                      <w:r w:rsidRPr="00732623">
                        <w:t xml:space="preserve">Gronau IT </w:t>
                      </w:r>
                      <w:proofErr w:type="gramStart"/>
                      <w:r w:rsidRPr="00732623">
                        <w:t>Cloud Computing</w:t>
                      </w:r>
                      <w:proofErr w:type="gramEnd"/>
                      <w:r w:rsidRPr="00732623">
                        <w:t xml:space="preserve"> GmbH in Berlin</w:t>
                      </w:r>
                    </w:p>
                    <w:p w14:paraId="614B0A59" w14:textId="77777777" w:rsidR="009D31FE" w:rsidRDefault="009D31FE" w:rsidP="00732623">
                      <w:r w:rsidRPr="00732623">
                        <w:rPr>
                          <w:b/>
                        </w:rPr>
                        <w:t>Tätigkeit</w:t>
                      </w:r>
                      <w:r w:rsidRPr="00732623">
                        <w:rPr>
                          <w:b/>
                        </w:rPr>
                        <w:tab/>
                        <w:t xml:space="preserve">          </w:t>
                      </w:r>
                      <w:r w:rsidRPr="00732623">
                        <w:t>Senior Datenanalyst, Datenbank Administrator,</w:t>
                      </w:r>
                    </w:p>
                    <w:p w14:paraId="68DE9A12" w14:textId="5FC31574" w:rsidR="009D31FE" w:rsidRPr="00732623" w:rsidRDefault="009D31FE" w:rsidP="00732623">
                      <w:pPr>
                        <w:ind w:left="1985" w:hanging="1985"/>
                      </w:pPr>
                      <w:r>
                        <w:tab/>
                      </w:r>
                      <w:proofErr w:type="spellStart"/>
                      <w:r w:rsidRPr="00732623">
                        <w:t>DevOps</w:t>
                      </w:r>
                      <w:proofErr w:type="spellEnd"/>
                      <w:r w:rsidRPr="00732623">
                        <w:t xml:space="preserve"> </w:t>
                      </w:r>
                    </w:p>
                    <w:p w14:paraId="5D8F50EF" w14:textId="0B0FD03B" w:rsidR="009D31FE" w:rsidRDefault="009D31FE" w:rsidP="00732623">
                      <w:r w:rsidRPr="00A0451B">
                        <w:rPr>
                          <w:b/>
                        </w:rPr>
                        <w:t xml:space="preserve">Kurzbeschreibung    </w:t>
                      </w:r>
                      <w:r w:rsidRPr="00732623">
                        <w:t xml:space="preserve">Beratungsunternehmen, </w:t>
                      </w:r>
                      <w:proofErr w:type="spellStart"/>
                      <w:r w:rsidRPr="00732623">
                        <w:t>Informations</w:t>
                      </w:r>
                      <w:proofErr w:type="spellEnd"/>
                      <w:r w:rsidRPr="00732623">
                        <w:t xml:space="preserve"> Technologie</w:t>
                      </w:r>
                    </w:p>
                    <w:p w14:paraId="58ACB094" w14:textId="77777777" w:rsidR="009D31FE" w:rsidRDefault="009D31FE" w:rsidP="00732623">
                      <w:r w:rsidRPr="006F4768">
                        <w:rPr>
                          <w:b/>
                        </w:rPr>
                        <w:t>Fähigkeiten</w:t>
                      </w:r>
                      <w:r w:rsidRPr="006F4768">
                        <w:rPr>
                          <w:b/>
                        </w:rPr>
                        <w:tab/>
                        <w:t xml:space="preserve">          </w:t>
                      </w:r>
                      <w:r w:rsidRPr="00732623">
                        <w:t xml:space="preserve">Delphi, </w:t>
                      </w:r>
                      <w:proofErr w:type="spellStart"/>
                      <w:r w:rsidRPr="00732623">
                        <w:t>Edifact</w:t>
                      </w:r>
                      <w:proofErr w:type="spellEnd"/>
                      <w:r w:rsidRPr="00732623">
                        <w:t xml:space="preserve">, Englisch, Ethernet, Firewall, Internet, </w:t>
                      </w:r>
                    </w:p>
                    <w:p w14:paraId="1AF73E3F" w14:textId="77777777" w:rsidR="009D31FE" w:rsidRDefault="009D31FE" w:rsidP="00732623">
                      <w:pPr>
                        <w:ind w:left="1985"/>
                      </w:pPr>
                      <w:r w:rsidRPr="00732623">
                        <w:t xml:space="preserve">Intranet, Konzeptentwicklung, LAN, Windows, </w:t>
                      </w:r>
                    </w:p>
                    <w:p w14:paraId="36194A96" w14:textId="1A1BB036" w:rsidR="009D31FE" w:rsidRPr="00732623" w:rsidRDefault="009D31FE" w:rsidP="00732623">
                      <w:pPr>
                        <w:ind w:left="1985"/>
                      </w:pPr>
                      <w:proofErr w:type="spellStart"/>
                      <w:r w:rsidRPr="00732623">
                        <w:t>MongoDB</w:t>
                      </w:r>
                      <w:proofErr w:type="spellEnd"/>
                      <w:r w:rsidRPr="00732623">
                        <w:t xml:space="preserve">, </w:t>
                      </w:r>
                      <w:proofErr w:type="spellStart"/>
                      <w:r w:rsidRPr="00732623">
                        <w:t>bash</w:t>
                      </w:r>
                      <w:proofErr w:type="spellEnd"/>
                      <w:r w:rsidRPr="00732623">
                        <w:t xml:space="preserve">, Quest </w:t>
                      </w:r>
                      <w:proofErr w:type="spellStart"/>
                      <w:r w:rsidRPr="00732623">
                        <w:t>Toad</w:t>
                      </w:r>
                      <w:proofErr w:type="spellEnd"/>
                    </w:p>
                    <w:p w14:paraId="6B231DEC" w14:textId="3D3FDFBE" w:rsidR="009D31FE" w:rsidRDefault="009D31FE" w:rsidP="00C20293">
                      <w:r w:rsidRPr="00A0451B">
                        <w:rPr>
                          <w:b/>
                        </w:rPr>
                        <w:t>Aufgaben</w:t>
                      </w:r>
                      <w:r w:rsidRPr="00A0451B">
                        <w:tab/>
                        <w:t xml:space="preserve">          </w:t>
                      </w:r>
                      <w:proofErr w:type="spellStart"/>
                      <w:r>
                        <w:t>DevOps</w:t>
                      </w:r>
                      <w:proofErr w:type="spellEnd"/>
                      <w:r>
                        <w:t xml:space="preserve"> im Bereich MySQL, </w:t>
                      </w:r>
                      <w:proofErr w:type="spellStart"/>
                      <w:r>
                        <w:t>PostGRES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MongoDB</w:t>
                      </w:r>
                      <w:proofErr w:type="spellEnd"/>
                    </w:p>
                    <w:p w14:paraId="3C6357B9" w14:textId="77777777" w:rsidR="009D31FE" w:rsidRDefault="009D31FE" w:rsidP="00C20293">
                      <w:pPr>
                        <w:ind w:left="1985"/>
                      </w:pPr>
                      <w:r>
                        <w:t>Datenanalyst</w:t>
                      </w:r>
                    </w:p>
                    <w:p w14:paraId="4A2923C8" w14:textId="77777777" w:rsidR="009D31FE" w:rsidRDefault="009D31FE" w:rsidP="00C20293">
                      <w:pPr>
                        <w:ind w:left="1985"/>
                      </w:pPr>
                      <w:r>
                        <w:t xml:space="preserve">Data Lost </w:t>
                      </w:r>
                      <w:proofErr w:type="spellStart"/>
                      <w:r>
                        <w:t>Prevention</w:t>
                      </w:r>
                      <w:proofErr w:type="spellEnd"/>
                      <w:r>
                        <w:t>:</w:t>
                      </w:r>
                    </w:p>
                    <w:p w14:paraId="56776359" w14:textId="77777777" w:rsidR="009D31FE" w:rsidRDefault="009D31FE" w:rsidP="00C20293">
                      <w:pPr>
                        <w:ind w:left="1985"/>
                      </w:pPr>
                      <w:r>
                        <w:t xml:space="preserve">Dokumentieren, was wurde mit bestimmten Daten </w:t>
                      </w:r>
                    </w:p>
                    <w:p w14:paraId="274E85C0" w14:textId="3D2B39AE" w:rsidR="009D31FE" w:rsidRDefault="009D31FE" w:rsidP="00C20293">
                      <w:pPr>
                        <w:ind w:left="1985"/>
                      </w:pPr>
                      <w:r>
                        <w:t>gemacht,</w:t>
                      </w:r>
                    </w:p>
                    <w:p w14:paraId="0A6DE547" w14:textId="77777777" w:rsidR="009D31FE" w:rsidRDefault="009D31FE" w:rsidP="00C20293">
                      <w:pPr>
                        <w:ind w:left="1985"/>
                      </w:pPr>
                      <w:r>
                        <w:t xml:space="preserve">Anwenderinformation, Sensibilisierung im Umgang mit vertraulichen Daten, z. B. durch </w:t>
                      </w:r>
                      <w:proofErr w:type="gramStart"/>
                      <w:r>
                        <w:t>ein Popup</w:t>
                      </w:r>
                      <w:proofErr w:type="gramEnd"/>
                    </w:p>
                    <w:p w14:paraId="3FC17008" w14:textId="77777777" w:rsidR="009D31FE" w:rsidRDefault="009D31FE" w:rsidP="00C20293">
                      <w:pPr>
                        <w:ind w:left="1985"/>
                      </w:pPr>
                      <w:r>
                        <w:t xml:space="preserve">Bestätigung des Anwenders einholen, z. B. durch ein </w:t>
                      </w:r>
                    </w:p>
                    <w:p w14:paraId="3501960E" w14:textId="7AF3CB6E" w:rsidR="009D31FE" w:rsidRDefault="009D31FE" w:rsidP="00C20293">
                      <w:pPr>
                        <w:ind w:left="1985"/>
                      </w:pPr>
                      <w:r>
                        <w:t>Eingabefeld im Popup</w:t>
                      </w:r>
                    </w:p>
                    <w:p w14:paraId="18E678F2" w14:textId="77777777" w:rsidR="009D31FE" w:rsidRDefault="009D31FE" w:rsidP="00C20293">
                      <w:pPr>
                        <w:ind w:left="1985"/>
                      </w:pPr>
                      <w:r>
                        <w:t>Blocken sämtlicher Aktionen, die mit Daten möglich sind</w:t>
                      </w:r>
                    </w:p>
                    <w:p w14:paraId="5CBA97EE" w14:textId="77777777" w:rsidR="009D31FE" w:rsidRDefault="009D31FE" w:rsidP="00C20293">
                      <w:pPr>
                        <w:ind w:left="1985"/>
                      </w:pPr>
                      <w:r>
                        <w:t>Alarmieren</w:t>
                      </w:r>
                    </w:p>
                    <w:p w14:paraId="38E8050A" w14:textId="7D637241" w:rsidR="009D31FE" w:rsidRDefault="009D31FE" w:rsidP="00C20293">
                      <w:pPr>
                        <w:ind w:left="1985"/>
                      </w:pPr>
                      <w:r>
                        <w:t xml:space="preserve">Quest </w:t>
                      </w:r>
                      <w:proofErr w:type="spellStart"/>
                      <w:r>
                        <w:t>Toad</w:t>
                      </w:r>
                      <w:proofErr w:type="spellEnd"/>
                    </w:p>
                    <w:p w14:paraId="32425C7F" w14:textId="77777777" w:rsidR="00520255" w:rsidRPr="006F4768" w:rsidRDefault="00520255" w:rsidP="00520255">
                      <w:pPr>
                        <w:pBdr>
                          <w:bottom w:val="single" w:sz="4" w:space="1" w:color="auto"/>
                        </w:pBdr>
                        <w:ind w:left="1985" w:hanging="1985"/>
                      </w:pPr>
                    </w:p>
                    <w:p w14:paraId="3860CA81" w14:textId="77777777" w:rsidR="009D31FE" w:rsidRDefault="009D31FE" w:rsidP="00323345">
                      <w:pPr>
                        <w:rPr>
                          <w:b/>
                        </w:rPr>
                      </w:pPr>
                    </w:p>
                    <w:p w14:paraId="69B1B9A4" w14:textId="77777777" w:rsidR="009D31FE" w:rsidRDefault="009D31FE" w:rsidP="00CB49C1">
                      <w:pPr>
                        <w:ind w:left="1985" w:hanging="1985"/>
                      </w:pPr>
                      <w:r>
                        <w:rPr>
                          <w:b/>
                        </w:rPr>
                        <w:t>Zeitpunkt</w:t>
                      </w:r>
                      <w:r>
                        <w:rPr>
                          <w:b/>
                        </w:rPr>
                        <w:tab/>
                      </w:r>
                      <w:r w:rsidRPr="00E31CE1">
                        <w:t xml:space="preserve">7/2012 - 12/2015 </w:t>
                      </w:r>
                    </w:p>
                    <w:p w14:paraId="5AF4E3A2" w14:textId="09071254" w:rsidR="009D31FE" w:rsidRDefault="009D31FE" w:rsidP="00CB49C1">
                      <w:pPr>
                        <w:ind w:left="1985" w:hanging="1985"/>
                      </w:pPr>
                      <w:r w:rsidRPr="00323345">
                        <w:rPr>
                          <w:b/>
                        </w:rPr>
                        <w:t>Firma/ORT</w:t>
                      </w:r>
                      <w:r>
                        <w:rPr>
                          <w:b/>
                        </w:rPr>
                        <w:tab/>
                      </w:r>
                      <w:r w:rsidRPr="00E31CE1">
                        <w:t xml:space="preserve">DB </w:t>
                      </w:r>
                      <w:proofErr w:type="spellStart"/>
                      <w:r w:rsidRPr="00E31CE1">
                        <w:t>Rent</w:t>
                      </w:r>
                      <w:proofErr w:type="spellEnd"/>
                      <w:r w:rsidRPr="00E31CE1">
                        <w:t xml:space="preserve"> GmbH in Halle/Frankfurt</w:t>
                      </w:r>
                    </w:p>
                    <w:p w14:paraId="14A490DD" w14:textId="1CA78C89" w:rsidR="009D31FE" w:rsidRPr="003A2844" w:rsidRDefault="009D31FE" w:rsidP="00E31CE1">
                      <w:pPr>
                        <w:ind w:left="1985" w:right="1" w:hanging="1985"/>
                      </w:pPr>
                      <w:r w:rsidRPr="00E31CE1">
                        <w:rPr>
                          <w:b/>
                        </w:rPr>
                        <w:t xml:space="preserve">Tätigkeit                     </w:t>
                      </w:r>
                      <w:r w:rsidRPr="00E31CE1">
                        <w:rPr>
                          <w:b/>
                        </w:rPr>
                        <w:tab/>
                      </w:r>
                      <w:r w:rsidRPr="00E31CE1">
                        <w:t>Senior Datenbank Analyst</w:t>
                      </w:r>
                    </w:p>
                    <w:p w14:paraId="4DB7B8E0" w14:textId="129C6045" w:rsidR="009D31FE" w:rsidRDefault="009D31FE" w:rsidP="00A25A67">
                      <w:pPr>
                        <w:ind w:left="1985" w:hanging="1985"/>
                      </w:pPr>
                      <w:r w:rsidRPr="00323345">
                        <w:rPr>
                          <w:b/>
                        </w:rPr>
                        <w:t xml:space="preserve">Kurzbeschreibung    </w:t>
                      </w:r>
                      <w:r w:rsidRPr="00E31CE1">
                        <w:t xml:space="preserve">Bahn, </w:t>
                      </w:r>
                      <w:proofErr w:type="spellStart"/>
                      <w:r w:rsidRPr="00E31CE1">
                        <w:t>Informations</w:t>
                      </w:r>
                      <w:proofErr w:type="spellEnd"/>
                      <w:r w:rsidRPr="00E31CE1">
                        <w:t xml:space="preserve"> Technologie, Transportwesen</w:t>
                      </w:r>
                    </w:p>
                    <w:p w14:paraId="16890CCE" w14:textId="77777777" w:rsidR="009D31FE" w:rsidRDefault="009D31FE" w:rsidP="00E31CE1">
                      <w:pPr>
                        <w:ind w:left="1985" w:hanging="1985"/>
                      </w:pPr>
                      <w:r w:rsidRPr="003A2844">
                        <w:rPr>
                          <w:b/>
                        </w:rPr>
                        <w:t>Fähigkeiten</w:t>
                      </w:r>
                      <w:r w:rsidRPr="003A2844">
                        <w:rPr>
                          <w:b/>
                        </w:rPr>
                        <w:tab/>
                      </w:r>
                      <w:r w:rsidRPr="00E31CE1">
                        <w:t xml:space="preserve">Linux, Quest </w:t>
                      </w:r>
                      <w:proofErr w:type="spellStart"/>
                      <w:r w:rsidRPr="00E31CE1">
                        <w:t>Toad</w:t>
                      </w:r>
                      <w:proofErr w:type="spellEnd"/>
                      <w:r w:rsidRPr="00E31CE1">
                        <w:t xml:space="preserve">, </w:t>
                      </w:r>
                      <w:proofErr w:type="spellStart"/>
                      <w:r w:rsidRPr="00E31CE1">
                        <w:t>Scrum</w:t>
                      </w:r>
                      <w:proofErr w:type="spellEnd"/>
                      <w:r w:rsidRPr="00E31CE1">
                        <w:t xml:space="preserve">, Sun Solaris, VMware ESX, WAF, Windows </w:t>
                      </w:r>
                    </w:p>
                    <w:p w14:paraId="73D85D1B" w14:textId="77777777" w:rsidR="009D31FE" w:rsidRDefault="009D31FE" w:rsidP="00E31CE1">
                      <w:pPr>
                        <w:ind w:left="1985" w:hanging="1985"/>
                      </w:pPr>
                      <w:r w:rsidRPr="00323345">
                        <w:rPr>
                          <w:b/>
                        </w:rPr>
                        <w:t>Aufgaben</w:t>
                      </w:r>
                      <w:r w:rsidRPr="00323345">
                        <w:tab/>
                      </w:r>
                      <w:r>
                        <w:t xml:space="preserve">Datenbank-Administrator MySQL-Datenbanken </w:t>
                      </w:r>
                    </w:p>
                    <w:p w14:paraId="6BD90329" w14:textId="4E78DAA1" w:rsidR="009D31FE" w:rsidRDefault="009D31FE" w:rsidP="00E31CE1">
                      <w:pPr>
                        <w:ind w:left="1985"/>
                      </w:pPr>
                      <w:r>
                        <w:t xml:space="preserve">(60 </w:t>
                      </w:r>
                      <w:proofErr w:type="spellStart"/>
                      <w:r>
                        <w:t>Instancen</w:t>
                      </w:r>
                      <w:proofErr w:type="spellEnd"/>
                      <w:r>
                        <w:t>)</w:t>
                      </w:r>
                    </w:p>
                    <w:p w14:paraId="0D683C37" w14:textId="77777777" w:rsidR="009D31FE" w:rsidRDefault="009D31FE" w:rsidP="00E31CE1">
                      <w:pPr>
                        <w:ind w:left="1985"/>
                      </w:pPr>
                      <w:r>
                        <w:t xml:space="preserve">Datenbank-Administrator </w:t>
                      </w:r>
                      <w:proofErr w:type="spellStart"/>
                      <w:r>
                        <w:t>PostGRES</w:t>
                      </w:r>
                      <w:proofErr w:type="spellEnd"/>
                      <w:r>
                        <w:t xml:space="preserve">-Datenbanken </w:t>
                      </w:r>
                    </w:p>
                    <w:p w14:paraId="7F5B2B16" w14:textId="72DAC8C5" w:rsidR="009D31FE" w:rsidRDefault="009D31FE" w:rsidP="00E31CE1">
                      <w:pPr>
                        <w:ind w:left="1985"/>
                      </w:pPr>
                      <w:r>
                        <w:t xml:space="preserve">(7 </w:t>
                      </w:r>
                      <w:proofErr w:type="spellStart"/>
                      <w:r>
                        <w:t>Instancen</w:t>
                      </w:r>
                      <w:proofErr w:type="spellEnd"/>
                      <w:r>
                        <w:t>)</w:t>
                      </w:r>
                    </w:p>
                    <w:p w14:paraId="6790DA1C" w14:textId="77777777" w:rsidR="009D31FE" w:rsidRDefault="009D31FE" w:rsidP="00E31CE1">
                      <w:pPr>
                        <w:ind w:left="1985"/>
                      </w:pPr>
                      <w:r>
                        <w:t xml:space="preserve">Datenbank-Administrator </w:t>
                      </w:r>
                      <w:proofErr w:type="spellStart"/>
                      <w:r>
                        <w:t>NoSQL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MongoDB</w:t>
                      </w:r>
                      <w:proofErr w:type="spellEnd"/>
                      <w:r>
                        <w:t xml:space="preserve"> Datenbanken (3 Cluster)</w:t>
                      </w:r>
                    </w:p>
                    <w:p w14:paraId="3B0C4C66" w14:textId="77777777" w:rsidR="009D31FE" w:rsidRDefault="009D31FE" w:rsidP="00E31CE1">
                      <w:pPr>
                        <w:ind w:left="1985"/>
                      </w:pPr>
                      <w:r>
                        <w:t xml:space="preserve">Sicherstellung mehrerer Replikationsketten, </w:t>
                      </w:r>
                    </w:p>
                    <w:p w14:paraId="61DBB1EE" w14:textId="77777777" w:rsidR="009D31FE" w:rsidRPr="00E31CE1" w:rsidRDefault="009D31FE" w:rsidP="00E31CE1">
                      <w:pPr>
                        <w:ind w:left="1985"/>
                        <w:rPr>
                          <w:lang w:val="en-US"/>
                        </w:rPr>
                      </w:pPr>
                      <w:r w:rsidRPr="00E31CE1">
                        <w:rPr>
                          <w:lang w:val="en-US"/>
                        </w:rPr>
                        <w:t>Backup/Recovery</w:t>
                      </w:r>
                    </w:p>
                    <w:p w14:paraId="4445DF3D" w14:textId="77777777" w:rsidR="009D31FE" w:rsidRPr="00E31CE1" w:rsidRDefault="009D31FE" w:rsidP="00E31CE1">
                      <w:pPr>
                        <w:ind w:left="1985"/>
                        <w:rPr>
                          <w:lang w:val="en-US"/>
                        </w:rPr>
                      </w:pPr>
                      <w:proofErr w:type="spellStart"/>
                      <w:r w:rsidRPr="00E31CE1">
                        <w:rPr>
                          <w:lang w:val="en-US"/>
                        </w:rPr>
                        <w:t>Clusterbetrieb</w:t>
                      </w:r>
                      <w:proofErr w:type="spellEnd"/>
                    </w:p>
                    <w:p w14:paraId="4791F097" w14:textId="77777777" w:rsidR="009D31FE" w:rsidRPr="00E31CE1" w:rsidRDefault="009D31FE" w:rsidP="00E31CE1">
                      <w:pPr>
                        <w:ind w:left="1985"/>
                        <w:rPr>
                          <w:lang w:val="en-US"/>
                        </w:rPr>
                      </w:pPr>
                      <w:proofErr w:type="spellStart"/>
                      <w:r w:rsidRPr="00E31CE1">
                        <w:rPr>
                          <w:lang w:val="en-US"/>
                        </w:rPr>
                        <w:t>Perfomance</w:t>
                      </w:r>
                      <w:proofErr w:type="spellEnd"/>
                      <w:r w:rsidRPr="00E31CE1">
                        <w:rPr>
                          <w:lang w:val="en-US"/>
                        </w:rPr>
                        <w:t xml:space="preserve"> Tuning</w:t>
                      </w:r>
                    </w:p>
                    <w:p w14:paraId="44C7AAFF" w14:textId="77777777" w:rsidR="009D31FE" w:rsidRPr="00E31CE1" w:rsidRDefault="009D31FE" w:rsidP="00E31CE1">
                      <w:pPr>
                        <w:ind w:left="1985"/>
                        <w:rPr>
                          <w:lang w:val="en-US"/>
                        </w:rPr>
                      </w:pPr>
                      <w:r w:rsidRPr="00E31CE1">
                        <w:rPr>
                          <w:lang w:val="en-US"/>
                        </w:rPr>
                        <w:t>Upgrading, 24/7-Betrieb</w:t>
                      </w:r>
                    </w:p>
                    <w:p w14:paraId="3AF7BFD2" w14:textId="77777777" w:rsidR="009D31FE" w:rsidRDefault="009D31FE" w:rsidP="00E31CE1">
                      <w:pPr>
                        <w:ind w:left="1985"/>
                      </w:pPr>
                      <w:proofErr w:type="spellStart"/>
                      <w:r>
                        <w:t>VMWare-Infrastrukuradministration</w:t>
                      </w:r>
                      <w:proofErr w:type="spellEnd"/>
                    </w:p>
                    <w:p w14:paraId="4D86A432" w14:textId="77777777" w:rsidR="009D31FE" w:rsidRDefault="009D31FE" w:rsidP="00E31CE1">
                      <w:pPr>
                        <w:ind w:left="1985"/>
                      </w:pPr>
                      <w:r>
                        <w:t>Festlegung und Umsetzung der Härtungsmaßnahmen bei den Datenbanken</w:t>
                      </w:r>
                    </w:p>
                    <w:p w14:paraId="0FC52035" w14:textId="4155E1E3" w:rsidR="009D31FE" w:rsidRDefault="009D31FE" w:rsidP="00E31CE1">
                      <w:pPr>
                        <w:ind w:left="1985"/>
                      </w:pPr>
                      <w:r>
                        <w:t xml:space="preserve">Quest </w:t>
                      </w:r>
                      <w:proofErr w:type="spellStart"/>
                      <w:r>
                        <w:t>Toad</w:t>
                      </w:r>
                      <w:proofErr w:type="spellEnd"/>
                    </w:p>
                    <w:p w14:paraId="621C1254" w14:textId="77777777" w:rsidR="009D31FE" w:rsidRDefault="009D31FE" w:rsidP="00520255">
                      <w:pPr>
                        <w:pBdr>
                          <w:bottom w:val="single" w:sz="4" w:space="1" w:color="auto"/>
                        </w:pBdr>
                        <w:ind w:left="1985" w:hanging="1985"/>
                      </w:pPr>
                    </w:p>
                    <w:p w14:paraId="7905A0AF" w14:textId="77777777" w:rsidR="009D31FE" w:rsidRDefault="009D31FE" w:rsidP="007B118E">
                      <w:pPr>
                        <w:rPr>
                          <w:b/>
                        </w:rPr>
                      </w:pPr>
                    </w:p>
                    <w:p w14:paraId="02157CEA" w14:textId="037D5F70" w:rsidR="009D31FE" w:rsidRPr="00E37C43" w:rsidRDefault="009D31FE" w:rsidP="007B118E">
                      <w:r w:rsidRPr="00E37C43">
                        <w:rPr>
                          <w:b/>
                        </w:rPr>
                        <w:t>Zeitpunkt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 w:rsidRPr="004635CE">
                        <w:t>8/2000 - 8/2011</w:t>
                      </w:r>
                    </w:p>
                    <w:p w14:paraId="0D65DF2C" w14:textId="058FB4C3" w:rsidR="009D31FE" w:rsidRDefault="009D31FE" w:rsidP="007B118E">
                      <w:r w:rsidRPr="00F13F61">
                        <w:rPr>
                          <w:b/>
                        </w:rPr>
                        <w:t>Firma/ORT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 w:rsidRPr="004635CE">
                        <w:t>VAPS EDV Service &amp; Vertrieb GmbH</w:t>
                      </w:r>
                    </w:p>
                    <w:p w14:paraId="78D0C2D2" w14:textId="77777777" w:rsidR="009D31FE" w:rsidRDefault="009D31FE" w:rsidP="007B118E">
                      <w:r w:rsidRPr="005753E5">
                        <w:rPr>
                          <w:b/>
                        </w:rPr>
                        <w:t>Tätigkeit</w:t>
                      </w:r>
                      <w:r w:rsidRPr="005753E5">
                        <w:rPr>
                          <w:b/>
                        </w:rPr>
                        <w:tab/>
                        <w:t xml:space="preserve">          </w:t>
                      </w:r>
                      <w:r w:rsidRPr="004635CE">
                        <w:t xml:space="preserve">Senior Softwareentwickler und Oracle System </w:t>
                      </w:r>
                    </w:p>
                    <w:p w14:paraId="71D162BA" w14:textId="77777777" w:rsidR="009D31FE" w:rsidRDefault="009D31FE" w:rsidP="004635CE">
                      <w:pPr>
                        <w:ind w:left="1985" w:hanging="1985"/>
                      </w:pPr>
                      <w:r>
                        <w:tab/>
                      </w:r>
                      <w:r w:rsidRPr="004635CE">
                        <w:t>Administrator</w:t>
                      </w:r>
                    </w:p>
                    <w:p w14:paraId="24D2D055" w14:textId="08C57DF9" w:rsidR="009D31FE" w:rsidRDefault="009D31FE" w:rsidP="004635CE">
                      <w:pPr>
                        <w:ind w:left="1985" w:hanging="1985"/>
                      </w:pPr>
                      <w:r w:rsidRPr="00FD7B53">
                        <w:rPr>
                          <w:b/>
                        </w:rPr>
                        <w:t xml:space="preserve">Kurzbeschreibung    </w:t>
                      </w:r>
                      <w:r w:rsidRPr="004635CE">
                        <w:t xml:space="preserve">Anlagenbau, Automobilbranche </w:t>
                      </w:r>
                    </w:p>
                    <w:p w14:paraId="33F3F865" w14:textId="77777777" w:rsidR="009D31FE" w:rsidRDefault="009D31FE" w:rsidP="00A41B1B">
                      <w:r w:rsidRPr="00A41B1B">
                        <w:rPr>
                          <w:b/>
                        </w:rPr>
                        <w:t>Fähigkeiten</w:t>
                      </w:r>
                      <w:r w:rsidRPr="00A41B1B">
                        <w:rPr>
                          <w:b/>
                        </w:rPr>
                        <w:tab/>
                        <w:t xml:space="preserve">          </w:t>
                      </w:r>
                      <w:r w:rsidRPr="006350D1">
                        <w:t xml:space="preserve">Firewall, HTTP, WAF, F5 Big IP, PL/SQL, </w:t>
                      </w:r>
                    </w:p>
                    <w:p w14:paraId="2BEB8618" w14:textId="318D1A27" w:rsidR="009D31FE" w:rsidRDefault="009D31FE" w:rsidP="006350D1">
                      <w:pPr>
                        <w:ind w:firstLine="1985"/>
                      </w:pPr>
                      <w:proofErr w:type="spellStart"/>
                      <w:r w:rsidRPr="006350D1">
                        <w:t>Loadbalancer</w:t>
                      </w:r>
                      <w:proofErr w:type="spellEnd"/>
                      <w:r w:rsidRPr="006350D1">
                        <w:t xml:space="preserve">, </w:t>
                      </w:r>
                      <w:proofErr w:type="spellStart"/>
                      <w:r w:rsidRPr="006350D1">
                        <w:t>Webcache</w:t>
                      </w:r>
                      <w:proofErr w:type="spellEnd"/>
                      <w:r w:rsidRPr="006350D1">
                        <w:t xml:space="preserve">, HTTPS </w:t>
                      </w:r>
                    </w:p>
                    <w:p w14:paraId="3FEA9A16" w14:textId="77777777" w:rsidR="009D31FE" w:rsidRDefault="009D31FE" w:rsidP="006350D1">
                      <w:r w:rsidRPr="002E3A51">
                        <w:rPr>
                          <w:b/>
                        </w:rPr>
                        <w:t>Aufgaben</w:t>
                      </w:r>
                      <w:r w:rsidRPr="002E3A51">
                        <w:tab/>
                        <w:t xml:space="preserve">          </w:t>
                      </w:r>
                      <w:r>
                        <w:t xml:space="preserve">Bei der VAPS war ich zuständig für fast alle </w:t>
                      </w:r>
                    </w:p>
                    <w:p w14:paraId="0FE22BA4" w14:textId="77777777" w:rsidR="009D31FE" w:rsidRDefault="009D31FE" w:rsidP="003131F8">
                      <w:pPr>
                        <w:ind w:left="1985"/>
                      </w:pPr>
                      <w:r>
                        <w:t xml:space="preserve">Softwareprojekte, die innerhalb des Firmenverbundes abgewickelt werden. Des </w:t>
                      </w:r>
                      <w:proofErr w:type="spellStart"/>
                      <w:proofErr w:type="gramStart"/>
                      <w:r>
                        <w:t>weiteren</w:t>
                      </w:r>
                      <w:proofErr w:type="spellEnd"/>
                      <w:proofErr w:type="gramEnd"/>
                      <w:r>
                        <w:t xml:space="preserve"> der 3rd-Level-</w:t>
                      </w:r>
                    </w:p>
                    <w:p w14:paraId="098A40D6" w14:textId="77777777" w:rsidR="009D31FE" w:rsidRDefault="009D31FE" w:rsidP="003131F8">
                      <w:pPr>
                        <w:ind w:left="1985"/>
                      </w:pPr>
                      <w:r>
                        <w:t xml:space="preserve">Support für alle Programme und Module, die in der </w:t>
                      </w:r>
                    </w:p>
                    <w:p w14:paraId="6F0F7F41" w14:textId="77777777" w:rsidR="009D31FE" w:rsidRDefault="009D31FE" w:rsidP="003131F8">
                      <w:pPr>
                        <w:ind w:left="1985"/>
                      </w:pPr>
                      <w:r>
                        <w:t xml:space="preserve">Entwicklungsabteilung erstellt wurden. Auch die </w:t>
                      </w:r>
                    </w:p>
                    <w:p w14:paraId="34C9E1F0" w14:textId="77777777" w:rsidR="009D31FE" w:rsidRDefault="009D31FE" w:rsidP="003131F8">
                      <w:pPr>
                        <w:ind w:left="1985"/>
                      </w:pPr>
                      <w:r>
                        <w:t xml:space="preserve">Überwachung, die Administration sowie </w:t>
                      </w:r>
                    </w:p>
                    <w:p w14:paraId="13720221" w14:textId="77777777" w:rsidR="009D31FE" w:rsidRDefault="009D31FE" w:rsidP="003131F8">
                      <w:pPr>
                        <w:ind w:left="1985"/>
                      </w:pPr>
                      <w:r>
                        <w:t>Backup/</w:t>
                      </w:r>
                      <w:proofErr w:type="spellStart"/>
                      <w:r>
                        <w:t>Recovery</w:t>
                      </w:r>
                      <w:proofErr w:type="spellEnd"/>
                      <w:r>
                        <w:t xml:space="preserve"> unserer Oracle-Datenbanken und </w:t>
                      </w:r>
                    </w:p>
                    <w:p w14:paraId="7DB841C0" w14:textId="77777777" w:rsidR="009D31FE" w:rsidRDefault="009D31FE" w:rsidP="003131F8">
                      <w:pPr>
                        <w:ind w:left="1985"/>
                      </w:pPr>
                      <w:r>
                        <w:t xml:space="preserve">Applikationsserver fielen in mein Aufgabengebiet. Im Einsatz waren Datenbanken der Versionen 8.1.7.4, 9i, 10g sowie 11g. Den Oracle IAS begleitete ich von der Europaeinführung </w:t>
                      </w:r>
                      <w:proofErr w:type="spellStart"/>
                      <w:r>
                        <w:t>WebDB</w:t>
                      </w:r>
                      <w:proofErr w:type="spellEnd"/>
                      <w:r>
                        <w:t xml:space="preserve"> im Jahr 2000 bis zur </w:t>
                      </w:r>
                    </w:p>
                    <w:p w14:paraId="3D68645F" w14:textId="20BF6B6C" w:rsidR="009D31FE" w:rsidRDefault="009D31FE" w:rsidP="003131F8">
                      <w:pPr>
                        <w:ind w:left="1985"/>
                      </w:pPr>
                      <w:r>
                        <w:t>Version 10g.</w:t>
                      </w:r>
                    </w:p>
                    <w:p w14:paraId="68DF53CC" w14:textId="77777777" w:rsidR="009D31FE" w:rsidRDefault="009D31FE" w:rsidP="003131F8">
                      <w:pPr>
                        <w:ind w:left="1985"/>
                      </w:pPr>
                    </w:p>
                    <w:p w14:paraId="09829278" w14:textId="77777777" w:rsidR="009D31FE" w:rsidRPr="00183CA9" w:rsidRDefault="009D31FE" w:rsidP="003131F8">
                      <w:pPr>
                        <w:ind w:left="1985"/>
                        <w:rPr>
                          <w:b/>
                        </w:rPr>
                      </w:pPr>
                      <w:r w:rsidRPr="00183CA9">
                        <w:rPr>
                          <w:b/>
                        </w:rPr>
                        <w:t>Projekt:</w:t>
                      </w:r>
                      <w:r w:rsidRPr="00183CA9">
                        <w:rPr>
                          <w:b/>
                        </w:rPr>
                        <w:tab/>
                      </w:r>
                    </w:p>
                    <w:p w14:paraId="5A9E974B" w14:textId="7139C7AE" w:rsidR="009D31FE" w:rsidRPr="00A3157D" w:rsidRDefault="009D31FE" w:rsidP="003131F8">
                      <w:pPr>
                        <w:ind w:left="1985"/>
                        <w:rPr>
                          <w:b/>
                        </w:rPr>
                      </w:pPr>
                      <w:r w:rsidRPr="00A3157D">
                        <w:rPr>
                          <w:b/>
                        </w:rPr>
                        <w:t xml:space="preserve">Oracle Internet </w:t>
                      </w:r>
                      <w:proofErr w:type="spellStart"/>
                      <w:r w:rsidRPr="00A3157D">
                        <w:rPr>
                          <w:b/>
                        </w:rPr>
                        <w:t>Application</w:t>
                      </w:r>
                      <w:proofErr w:type="spellEnd"/>
                      <w:r w:rsidRPr="00A3157D">
                        <w:rPr>
                          <w:b/>
                        </w:rPr>
                        <w:t xml:space="preserve"> Server/Portal</w:t>
                      </w:r>
                    </w:p>
                    <w:p w14:paraId="50AE3FFE" w14:textId="77777777" w:rsidR="009D31FE" w:rsidRDefault="009D31FE" w:rsidP="003131F8">
                      <w:pPr>
                        <w:ind w:left="1985"/>
                      </w:pPr>
                      <w:r>
                        <w:t>Tätigkeiten:</w:t>
                      </w:r>
                      <w:r>
                        <w:tab/>
                      </w:r>
                    </w:p>
                    <w:p w14:paraId="09DDE05E" w14:textId="77777777" w:rsidR="009D31FE" w:rsidRDefault="009D31FE" w:rsidP="003131F8">
                      <w:pPr>
                        <w:ind w:left="1985"/>
                      </w:pPr>
                      <w:r>
                        <w:t xml:space="preserve">Das Projekt begann in der VAPS als Pilot für </w:t>
                      </w:r>
                    </w:p>
                    <w:p w14:paraId="111EFE74" w14:textId="1FF51B3D" w:rsidR="009D31FE" w:rsidRDefault="009D31FE" w:rsidP="003131F8">
                      <w:pPr>
                        <w:ind w:left="1985"/>
                      </w:pPr>
                      <w:r>
                        <w:t xml:space="preserve">Deutschland in der Version </w:t>
                      </w:r>
                      <w:proofErr w:type="spellStart"/>
                      <w:r>
                        <w:t>WebDb</w:t>
                      </w:r>
                      <w:proofErr w:type="spellEnd"/>
                      <w:r>
                        <w:t xml:space="preserve"> 3.2. im Jahr 2000. </w:t>
                      </w:r>
                    </w:p>
                    <w:p w14:paraId="66992379" w14:textId="77777777" w:rsidR="009D31FE" w:rsidRDefault="009D31FE" w:rsidP="00D83D79">
                      <w:pPr>
                        <w:ind w:left="1985"/>
                      </w:pPr>
                      <w:r>
                        <w:t>•</w:t>
                      </w:r>
                      <w:r>
                        <w:tab/>
                        <w:t>Administration des Servers unter Sun OS/</w:t>
                      </w:r>
                      <w:proofErr w:type="spellStart"/>
                      <w:r>
                        <w:t>SuSE</w:t>
                      </w:r>
                      <w:proofErr w:type="spellEnd"/>
                      <w:r>
                        <w:t xml:space="preserve"> </w:t>
                      </w:r>
                    </w:p>
                    <w:p w14:paraId="6D145253" w14:textId="4DDE1E1E" w:rsidR="009D31FE" w:rsidRDefault="009D31FE" w:rsidP="00D83D79">
                      <w:pPr>
                        <w:ind w:left="1985"/>
                      </w:pPr>
                      <w:r>
                        <w:t>Linux/Windows</w:t>
                      </w:r>
                    </w:p>
                    <w:p w14:paraId="3FA71E1B" w14:textId="77777777" w:rsidR="009D31FE" w:rsidRDefault="009D31FE" w:rsidP="003131F8">
                      <w:pPr>
                        <w:ind w:left="1985"/>
                      </w:pPr>
                      <w:r>
                        <w:t>•</w:t>
                      </w:r>
                      <w:r>
                        <w:tab/>
                        <w:t>Backup/</w:t>
                      </w:r>
                      <w:proofErr w:type="spellStart"/>
                      <w:r>
                        <w:t>Recovery</w:t>
                      </w:r>
                      <w:proofErr w:type="spellEnd"/>
                      <w:r>
                        <w:t xml:space="preserve"> mit mehreren Anwendungsfällen</w:t>
                      </w:r>
                    </w:p>
                    <w:p w14:paraId="093AD7A4" w14:textId="77777777" w:rsidR="009D31FE" w:rsidRDefault="009D31FE" w:rsidP="003131F8">
                      <w:pPr>
                        <w:ind w:left="1985"/>
                      </w:pPr>
                      <w:r>
                        <w:t>•</w:t>
                      </w:r>
                      <w:r>
                        <w:tab/>
                        <w:t>Migration des IAS auf Version 9i im Jahr 2003</w:t>
                      </w:r>
                    </w:p>
                    <w:p w14:paraId="316F5C49" w14:textId="77777777" w:rsidR="009D31FE" w:rsidRDefault="009D31FE" w:rsidP="003131F8">
                      <w:pPr>
                        <w:ind w:left="1985"/>
                      </w:pPr>
                      <w:r>
                        <w:t>•</w:t>
                      </w:r>
                      <w:r>
                        <w:tab/>
                      </w:r>
                      <w:proofErr w:type="spellStart"/>
                      <w:r>
                        <w:t>Patchmanagement</w:t>
                      </w:r>
                      <w:proofErr w:type="spellEnd"/>
                      <w:r>
                        <w:t xml:space="preserve"> für OS, DB und IAS</w:t>
                      </w:r>
                    </w:p>
                    <w:p w14:paraId="18342EB8" w14:textId="77777777" w:rsidR="009D31FE" w:rsidRDefault="009D31FE" w:rsidP="003131F8">
                      <w:pPr>
                        <w:ind w:left="1985"/>
                      </w:pPr>
                      <w:r>
                        <w:t>•</w:t>
                      </w:r>
                      <w:r>
                        <w:tab/>
                        <w:t>Mehrfacher Systemumzug auf neue Hardware/OS</w:t>
                      </w:r>
                    </w:p>
                    <w:p w14:paraId="3E2786CE" w14:textId="77777777" w:rsidR="009D31FE" w:rsidRDefault="009D31FE" w:rsidP="003131F8">
                      <w:pPr>
                        <w:ind w:left="1985"/>
                      </w:pPr>
                      <w:r>
                        <w:t>•</w:t>
                      </w:r>
                      <w:r>
                        <w:tab/>
                        <w:t xml:space="preserve">Migration des IAS auf </w:t>
                      </w:r>
                      <w:proofErr w:type="spellStart"/>
                      <w:r>
                        <w:t>VMWare</w:t>
                      </w:r>
                      <w:proofErr w:type="spellEnd"/>
                      <w:r>
                        <w:t xml:space="preserve"> Infrastructure in </w:t>
                      </w:r>
                    </w:p>
                    <w:p w14:paraId="24F10649" w14:textId="5D363944" w:rsidR="009D31FE" w:rsidRDefault="009D31FE" w:rsidP="003131F8">
                      <w:pPr>
                        <w:ind w:left="1985"/>
                      </w:pPr>
                      <w:r>
                        <w:t>Version 10g</w:t>
                      </w:r>
                    </w:p>
                    <w:p w14:paraId="13F1F647" w14:textId="77777777" w:rsidR="009D31FE" w:rsidRDefault="009D31FE" w:rsidP="003131F8">
                      <w:pPr>
                        <w:ind w:left="1985"/>
                      </w:pPr>
                      <w:r>
                        <w:t>•</w:t>
                      </w:r>
                      <w:r>
                        <w:tab/>
                        <w:t xml:space="preserve">Entwicklung von Anwendungen in </w:t>
                      </w:r>
                    </w:p>
                    <w:p w14:paraId="4D8AF643" w14:textId="043FD3C7" w:rsidR="009D31FE" w:rsidRDefault="009D31FE" w:rsidP="003131F8">
                      <w:pPr>
                        <w:ind w:left="1985"/>
                      </w:pPr>
                      <w:r>
                        <w:t>Mehrbetriebsumgebungen</w:t>
                      </w:r>
                    </w:p>
                    <w:p w14:paraId="3C58B2B8" w14:textId="77777777" w:rsidR="009D31FE" w:rsidRDefault="009D31FE" w:rsidP="003131F8">
                      <w:pPr>
                        <w:ind w:left="1985"/>
                      </w:pPr>
                      <w:r>
                        <w:t>•</w:t>
                      </w:r>
                      <w:r>
                        <w:tab/>
                        <w:t xml:space="preserve">Einbindung diverser externer Systeme in das </w:t>
                      </w:r>
                    </w:p>
                    <w:p w14:paraId="671636B6" w14:textId="1FAC2641" w:rsidR="009D31FE" w:rsidRDefault="009D31FE" w:rsidP="003131F8">
                      <w:pPr>
                        <w:ind w:left="1985"/>
                      </w:pPr>
                      <w:r>
                        <w:t>SSO-Konzept des IAS</w:t>
                      </w:r>
                    </w:p>
                    <w:p w14:paraId="11E38282" w14:textId="77777777" w:rsidR="009D31FE" w:rsidRDefault="009D31FE" w:rsidP="003131F8">
                      <w:pPr>
                        <w:ind w:left="1985"/>
                      </w:pPr>
                      <w:r>
                        <w:t>•</w:t>
                      </w:r>
                      <w:r>
                        <w:tab/>
                        <w:t xml:space="preserve">Mitarbeit bei der Konzeptionierung des Netzwerkes, </w:t>
                      </w:r>
                    </w:p>
                    <w:p w14:paraId="5A3DE42B" w14:textId="2A443E7E" w:rsidR="009D31FE" w:rsidRDefault="009D31FE" w:rsidP="003131F8">
                      <w:pPr>
                        <w:ind w:left="1985"/>
                      </w:pPr>
                      <w:r>
                        <w:t>der WAF und der DMZ</w:t>
                      </w:r>
                    </w:p>
                    <w:p w14:paraId="367ED957" w14:textId="77777777" w:rsidR="009D31FE" w:rsidRDefault="009D31FE" w:rsidP="003131F8">
                      <w:pPr>
                        <w:ind w:left="1985"/>
                      </w:pPr>
                      <w:r>
                        <w:t>Technologien:</w:t>
                      </w:r>
                      <w:r>
                        <w:tab/>
                      </w:r>
                    </w:p>
                    <w:p w14:paraId="13672FB9" w14:textId="3B649CA6" w:rsidR="009D31FE" w:rsidRPr="004A1EE7" w:rsidRDefault="009D31FE" w:rsidP="003131F8">
                      <w:pPr>
                        <w:ind w:left="1985"/>
                        <w:rPr>
                          <w:lang w:val="en-US"/>
                        </w:rPr>
                      </w:pPr>
                      <w:r w:rsidRPr="004A1EE7">
                        <w:rPr>
                          <w:lang w:val="en-US"/>
                        </w:rPr>
                        <w:t>WAF, Firewall, DMZ, F5, Big IP</w:t>
                      </w:r>
                    </w:p>
                    <w:p w14:paraId="789E8779" w14:textId="77777777" w:rsidR="009D31FE" w:rsidRPr="004A1EE7" w:rsidRDefault="009D31FE" w:rsidP="003131F8">
                      <w:pPr>
                        <w:ind w:left="1985"/>
                        <w:rPr>
                          <w:lang w:val="en-US"/>
                        </w:rPr>
                      </w:pPr>
                    </w:p>
                    <w:p w14:paraId="5B1812F2" w14:textId="77777777" w:rsidR="009D31FE" w:rsidRPr="00183CA9" w:rsidRDefault="009D31FE" w:rsidP="003131F8">
                      <w:pPr>
                        <w:ind w:left="1985"/>
                        <w:rPr>
                          <w:b/>
                        </w:rPr>
                      </w:pPr>
                      <w:r w:rsidRPr="00183CA9">
                        <w:rPr>
                          <w:b/>
                        </w:rPr>
                        <w:t>Projekt:</w:t>
                      </w:r>
                      <w:r w:rsidRPr="00183CA9">
                        <w:rPr>
                          <w:b/>
                        </w:rPr>
                        <w:tab/>
                      </w:r>
                    </w:p>
                    <w:p w14:paraId="09B7050F" w14:textId="7FECA3DE" w:rsidR="009D31FE" w:rsidRPr="00183CA9" w:rsidRDefault="009D31FE" w:rsidP="003131F8">
                      <w:pPr>
                        <w:ind w:left="1985"/>
                        <w:rPr>
                          <w:b/>
                        </w:rPr>
                      </w:pPr>
                      <w:r w:rsidRPr="00183CA9">
                        <w:rPr>
                          <w:b/>
                        </w:rPr>
                        <w:t xml:space="preserve">Euromobil </w:t>
                      </w:r>
                      <w:proofErr w:type="spellStart"/>
                      <w:r w:rsidRPr="00183CA9">
                        <w:rPr>
                          <w:b/>
                        </w:rPr>
                        <w:t>Autovermietsoftware</w:t>
                      </w:r>
                      <w:proofErr w:type="spellEnd"/>
                      <w:r w:rsidRPr="00183CA9">
                        <w:rPr>
                          <w:b/>
                        </w:rPr>
                        <w:t xml:space="preserve"> (jetzt </w:t>
                      </w:r>
                      <w:proofErr w:type="spellStart"/>
                      <w:r w:rsidRPr="00183CA9">
                        <w:rPr>
                          <w:b/>
                        </w:rPr>
                        <w:t>Rent</w:t>
                      </w:r>
                      <w:proofErr w:type="spellEnd"/>
                      <w:r w:rsidRPr="00183CA9">
                        <w:rPr>
                          <w:b/>
                        </w:rPr>
                        <w:t>-a-car)</w:t>
                      </w:r>
                    </w:p>
                    <w:p w14:paraId="34577841" w14:textId="77777777" w:rsidR="009D31FE" w:rsidRDefault="009D31FE" w:rsidP="003131F8">
                      <w:pPr>
                        <w:ind w:left="1985"/>
                      </w:pPr>
                      <w:r>
                        <w:t>Tätigkeiten:</w:t>
                      </w:r>
                      <w:r>
                        <w:tab/>
                      </w:r>
                    </w:p>
                    <w:p w14:paraId="4D49C6EC" w14:textId="1AAD3227" w:rsidR="009D31FE" w:rsidRDefault="009D31FE" w:rsidP="003131F8">
                      <w:pPr>
                        <w:ind w:left="1985"/>
                      </w:pPr>
                      <w:r>
                        <w:t>Konzeptionierung, Implementierung</w:t>
                      </w:r>
                    </w:p>
                    <w:p w14:paraId="745EED6D" w14:textId="77777777" w:rsidR="009D31FE" w:rsidRDefault="009D31FE" w:rsidP="004A1EE7">
                      <w:pPr>
                        <w:ind w:left="1985"/>
                      </w:pPr>
                    </w:p>
                    <w:p w14:paraId="171E2811" w14:textId="77777777" w:rsidR="009D31FE" w:rsidRDefault="009D31FE" w:rsidP="004A1EE7">
                      <w:pPr>
                        <w:ind w:left="1985"/>
                      </w:pPr>
                      <w:r>
                        <w:t>•</w:t>
                      </w:r>
                      <w:r>
                        <w:tab/>
                        <w:t xml:space="preserve">Entwicklung eines Clients zur Datenmigration der Euromobildaten von Miete 5 in eine zentrale Oracle-Datenbank für die Version 6 der Euromobil </w:t>
                      </w:r>
                    </w:p>
                    <w:p w14:paraId="22612799" w14:textId="7AF3C1CE" w:rsidR="009D31FE" w:rsidRDefault="009D31FE" w:rsidP="004A1EE7">
                      <w:pPr>
                        <w:ind w:left="1985"/>
                      </w:pPr>
                      <w:proofErr w:type="spellStart"/>
                      <w:r>
                        <w:t>Autovermietsoftware</w:t>
                      </w:r>
                      <w:proofErr w:type="spellEnd"/>
                    </w:p>
                    <w:p w14:paraId="78C75685" w14:textId="77777777" w:rsidR="009D31FE" w:rsidRDefault="009D31FE" w:rsidP="003131F8">
                      <w:pPr>
                        <w:ind w:left="1985"/>
                      </w:pPr>
                      <w:r>
                        <w:t>•</w:t>
                      </w:r>
                      <w:r>
                        <w:tab/>
                        <w:t xml:space="preserve">Entwicklung, Design und Implementation des </w:t>
                      </w:r>
                    </w:p>
                    <w:p w14:paraId="0438E696" w14:textId="124F2A20" w:rsidR="009D31FE" w:rsidRDefault="009D31FE" w:rsidP="003131F8">
                      <w:pPr>
                        <w:ind w:left="1985"/>
                      </w:pPr>
                      <w:r>
                        <w:t>Datenbankprototypen</w:t>
                      </w:r>
                    </w:p>
                    <w:p w14:paraId="15F2BF58" w14:textId="77777777" w:rsidR="009D31FE" w:rsidRDefault="009D31FE" w:rsidP="003131F8">
                      <w:pPr>
                        <w:ind w:left="1985"/>
                      </w:pPr>
                      <w:r>
                        <w:t>•</w:t>
                      </w:r>
                      <w:r>
                        <w:tab/>
                        <w:t>Entwicklung des Applikationsprototypen in PL/SQL</w:t>
                      </w:r>
                    </w:p>
                    <w:p w14:paraId="1CA344F3" w14:textId="77777777" w:rsidR="009D31FE" w:rsidRDefault="009D31FE" w:rsidP="003131F8">
                      <w:pPr>
                        <w:ind w:left="1985"/>
                      </w:pPr>
                      <w:r>
                        <w:t>•</w:t>
                      </w:r>
                      <w:r>
                        <w:tab/>
                        <w:t>Entwicklung eines Clients zur Datenmigration der Euromobildaten von Miete 5 in die zentrale Datenbank für die Version 6 der Euromobil Autovermietungssoftware</w:t>
                      </w:r>
                    </w:p>
                    <w:p w14:paraId="3E98D7AC" w14:textId="77777777" w:rsidR="009D31FE" w:rsidRDefault="009D31FE" w:rsidP="003131F8">
                      <w:pPr>
                        <w:ind w:left="1985"/>
                      </w:pPr>
                      <w:r>
                        <w:t>•</w:t>
                      </w:r>
                      <w:r>
                        <w:tab/>
                        <w:t>Entwicklung der kompletten Backend-Software</w:t>
                      </w:r>
                    </w:p>
                    <w:p w14:paraId="020FC035" w14:textId="77777777" w:rsidR="009D31FE" w:rsidRDefault="009D31FE" w:rsidP="003131F8">
                      <w:pPr>
                        <w:ind w:left="1985"/>
                      </w:pPr>
                      <w:r>
                        <w:t>•</w:t>
                      </w:r>
                      <w:r>
                        <w:tab/>
                        <w:t xml:space="preserve">Neukonzeptionierung, Datenbankdesign, </w:t>
                      </w:r>
                    </w:p>
                    <w:p w14:paraId="0896C092" w14:textId="314D55AC" w:rsidR="009D31FE" w:rsidRDefault="009D31FE" w:rsidP="003131F8">
                      <w:pPr>
                        <w:ind w:left="1985"/>
                      </w:pPr>
                      <w:r>
                        <w:t>Implementierung Miete 7</w:t>
                      </w:r>
                    </w:p>
                    <w:p w14:paraId="5902085B" w14:textId="77777777" w:rsidR="009D31FE" w:rsidRDefault="009D31FE" w:rsidP="003131F8">
                      <w:pPr>
                        <w:ind w:left="1985"/>
                        <w:rPr>
                          <w:lang w:val="en-US"/>
                        </w:rPr>
                      </w:pPr>
                      <w:proofErr w:type="spellStart"/>
                      <w:r w:rsidRPr="006350D1">
                        <w:rPr>
                          <w:lang w:val="en-US"/>
                        </w:rPr>
                        <w:t>Technologien</w:t>
                      </w:r>
                      <w:proofErr w:type="spellEnd"/>
                      <w:r w:rsidRPr="006350D1">
                        <w:rPr>
                          <w:lang w:val="en-US"/>
                        </w:rPr>
                        <w:t>:</w:t>
                      </w:r>
                      <w:r w:rsidRPr="006350D1">
                        <w:rPr>
                          <w:lang w:val="en-US"/>
                        </w:rPr>
                        <w:tab/>
                      </w:r>
                    </w:p>
                    <w:p w14:paraId="1A6667C6" w14:textId="3E0779E1" w:rsidR="009D31FE" w:rsidRPr="006350D1" w:rsidRDefault="009D31FE" w:rsidP="003131F8">
                      <w:pPr>
                        <w:ind w:left="1985"/>
                        <w:rPr>
                          <w:lang w:val="en-US"/>
                        </w:rPr>
                      </w:pPr>
                      <w:r w:rsidRPr="006350D1">
                        <w:rPr>
                          <w:lang w:val="en-US"/>
                        </w:rPr>
                        <w:t xml:space="preserve">HTTPS, PL/SQL, Delphi, </w:t>
                      </w:r>
                      <w:proofErr w:type="spellStart"/>
                      <w:r w:rsidRPr="006350D1">
                        <w:rPr>
                          <w:lang w:val="en-US"/>
                        </w:rPr>
                        <w:t>Webcache</w:t>
                      </w:r>
                      <w:proofErr w:type="spellEnd"/>
                      <w:r w:rsidRPr="006350D1">
                        <w:rPr>
                          <w:lang w:val="en-US"/>
                        </w:rPr>
                        <w:t xml:space="preserve">, WAF, </w:t>
                      </w:r>
                      <w:proofErr w:type="spellStart"/>
                      <w:r w:rsidRPr="006350D1">
                        <w:rPr>
                          <w:lang w:val="en-US"/>
                        </w:rPr>
                        <w:t>Loadbalancer</w:t>
                      </w:r>
                      <w:proofErr w:type="spellEnd"/>
                    </w:p>
                    <w:p w14:paraId="65A7DC63" w14:textId="77777777" w:rsidR="009D31FE" w:rsidRPr="006350D1" w:rsidRDefault="009D31FE" w:rsidP="003131F8">
                      <w:pPr>
                        <w:ind w:left="1985"/>
                        <w:rPr>
                          <w:lang w:val="en-US"/>
                        </w:rPr>
                      </w:pPr>
                    </w:p>
                    <w:p w14:paraId="76D017E2" w14:textId="77777777" w:rsidR="009D31FE" w:rsidRPr="00183CA9" w:rsidRDefault="009D31FE" w:rsidP="00183CA9">
                      <w:pPr>
                        <w:ind w:left="1985"/>
                        <w:rPr>
                          <w:b/>
                        </w:rPr>
                      </w:pPr>
                      <w:r w:rsidRPr="00183CA9">
                        <w:rPr>
                          <w:b/>
                        </w:rPr>
                        <w:t xml:space="preserve">Projekt: </w:t>
                      </w:r>
                    </w:p>
                    <w:p w14:paraId="73BEAA69" w14:textId="2831205B" w:rsidR="009D31FE" w:rsidRPr="00183CA9" w:rsidRDefault="009D31FE" w:rsidP="00183CA9">
                      <w:pPr>
                        <w:ind w:left="1985"/>
                        <w:rPr>
                          <w:b/>
                        </w:rPr>
                      </w:pPr>
                      <w:r w:rsidRPr="00183CA9">
                        <w:rPr>
                          <w:b/>
                        </w:rPr>
                        <w:t>AMIS Time</w:t>
                      </w:r>
                    </w:p>
                    <w:p w14:paraId="749C8649" w14:textId="77777777" w:rsidR="009D31FE" w:rsidRDefault="009D31FE" w:rsidP="00183CA9">
                      <w:pPr>
                        <w:ind w:left="1985"/>
                      </w:pPr>
                      <w:r>
                        <w:t xml:space="preserve">Es handelt sich um </w:t>
                      </w:r>
                      <w:proofErr w:type="gramStart"/>
                      <w:r>
                        <w:t>eine Client</w:t>
                      </w:r>
                      <w:proofErr w:type="gramEnd"/>
                      <w:r>
                        <w:t>/Server-Anwendung zur Volkswagen internen Zeiterfassung.</w:t>
                      </w:r>
                    </w:p>
                    <w:p w14:paraId="7FB30238" w14:textId="77777777" w:rsidR="009D31FE" w:rsidRDefault="009D31FE" w:rsidP="00183CA9">
                      <w:pPr>
                        <w:ind w:left="1985"/>
                      </w:pPr>
                      <w:r>
                        <w:t xml:space="preserve">Als Client kommt ein Touchscreen zur Zeiterfassung beim Kunden zum Einsatz. Die Daten werden vom </w:t>
                      </w:r>
                    </w:p>
                    <w:p w14:paraId="097ACA8A" w14:textId="77777777" w:rsidR="009D31FE" w:rsidRDefault="009D31FE" w:rsidP="00183CA9">
                      <w:pPr>
                        <w:ind w:left="1985"/>
                      </w:pPr>
                      <w:r>
                        <w:t xml:space="preserve">Server gesammelt, aufbereitet und an das führende SAP-System weitergerecht. Dort wird die </w:t>
                      </w:r>
                    </w:p>
                    <w:p w14:paraId="36D0C4E4" w14:textId="77777777" w:rsidR="009D31FE" w:rsidRDefault="009D31FE" w:rsidP="00183CA9">
                      <w:pPr>
                        <w:ind w:left="1985"/>
                      </w:pPr>
                      <w:r>
                        <w:t xml:space="preserve">Zeiterfassung direkt bei der Lohnberechnung mit </w:t>
                      </w:r>
                    </w:p>
                    <w:p w14:paraId="33D8A05F" w14:textId="021E33A7" w:rsidR="009D31FE" w:rsidRDefault="009D31FE" w:rsidP="00183CA9">
                      <w:pPr>
                        <w:ind w:left="1985"/>
                      </w:pPr>
                      <w:r>
                        <w:t>einbezogen.</w:t>
                      </w:r>
                    </w:p>
                    <w:p w14:paraId="188D2E1D" w14:textId="77777777" w:rsidR="009D31FE" w:rsidRDefault="009D31FE" w:rsidP="00183CA9">
                      <w:pPr>
                        <w:ind w:left="1985"/>
                      </w:pPr>
                      <w:r>
                        <w:t>Tätigkeiten:</w:t>
                      </w:r>
                    </w:p>
                    <w:p w14:paraId="5BB03275" w14:textId="77777777" w:rsidR="009D31FE" w:rsidRDefault="009D31FE" w:rsidP="00183CA9">
                      <w:pPr>
                        <w:ind w:left="1985"/>
                      </w:pPr>
                      <w:r>
                        <w:t>•</w:t>
                      </w:r>
                      <w:r>
                        <w:tab/>
                        <w:t xml:space="preserve">Zeiterfassungsterminal für Autohäuser mit </w:t>
                      </w:r>
                    </w:p>
                    <w:p w14:paraId="7B2EBA97" w14:textId="118C9377" w:rsidR="009D31FE" w:rsidRDefault="009D31FE" w:rsidP="00183CA9">
                      <w:pPr>
                        <w:ind w:left="1985"/>
                      </w:pPr>
                      <w:r>
                        <w:t>zentralem Server HTML</w:t>
                      </w:r>
                    </w:p>
                    <w:p w14:paraId="4AB92B91" w14:textId="77777777" w:rsidR="009D31FE" w:rsidRDefault="009D31FE" w:rsidP="00183CA9">
                      <w:pPr>
                        <w:ind w:left="1985"/>
                      </w:pPr>
                      <w:r>
                        <w:t>•</w:t>
                      </w:r>
                      <w:r>
                        <w:tab/>
                        <w:t xml:space="preserve">Erstellung </w:t>
                      </w:r>
                      <w:proofErr w:type="gramStart"/>
                      <w:r>
                        <w:t>des Prototypen</w:t>
                      </w:r>
                      <w:proofErr w:type="gramEnd"/>
                      <w:r>
                        <w:t xml:space="preserve"> in PL/SQL und Oracle-DB</w:t>
                      </w:r>
                    </w:p>
                    <w:p w14:paraId="3CC92521" w14:textId="77777777" w:rsidR="009D31FE" w:rsidRDefault="009D31FE" w:rsidP="00183CA9">
                      <w:pPr>
                        <w:ind w:left="1985"/>
                      </w:pPr>
                      <w:r>
                        <w:t>•</w:t>
                      </w:r>
                      <w:r>
                        <w:tab/>
                        <w:t>Erstellung der Serverapplikation in PHP mit MySQL-DB auf Ubuntu-Linux</w:t>
                      </w:r>
                    </w:p>
                    <w:p w14:paraId="0BA23976" w14:textId="77777777" w:rsidR="009D31FE" w:rsidRDefault="009D31FE" w:rsidP="00183CA9">
                      <w:pPr>
                        <w:ind w:left="1985"/>
                      </w:pPr>
                      <w:r>
                        <w:t>•</w:t>
                      </w:r>
                      <w:r>
                        <w:tab/>
                        <w:t>Entwicklung der SAP-Schnittstellen in PHP</w:t>
                      </w:r>
                    </w:p>
                    <w:p w14:paraId="69830881" w14:textId="77777777" w:rsidR="009D31FE" w:rsidRDefault="009D31FE" w:rsidP="00183CA9">
                      <w:pPr>
                        <w:ind w:left="1985"/>
                      </w:pPr>
                      <w:r>
                        <w:t>•</w:t>
                      </w:r>
                      <w:r>
                        <w:tab/>
                        <w:t>Entwicklung der SAP-seitigen Schnittstellen in ABAP</w:t>
                      </w:r>
                    </w:p>
                    <w:p w14:paraId="3FDB7904" w14:textId="77777777" w:rsidR="009D31FE" w:rsidRDefault="009D31FE" w:rsidP="00183CA9">
                      <w:pPr>
                        <w:ind w:left="1985"/>
                        <w:rPr>
                          <w:lang w:val="en-US"/>
                        </w:rPr>
                      </w:pPr>
                      <w:proofErr w:type="spellStart"/>
                      <w:r w:rsidRPr="006350D1">
                        <w:rPr>
                          <w:lang w:val="en-US"/>
                        </w:rPr>
                        <w:t>Technologien</w:t>
                      </w:r>
                      <w:proofErr w:type="spellEnd"/>
                      <w:r w:rsidRPr="006350D1">
                        <w:rPr>
                          <w:lang w:val="en-US"/>
                        </w:rPr>
                        <w:tab/>
                      </w:r>
                    </w:p>
                    <w:p w14:paraId="0EB6EDF5" w14:textId="77777777" w:rsidR="009D31FE" w:rsidRDefault="009D31FE" w:rsidP="00183CA9">
                      <w:pPr>
                        <w:ind w:left="1985"/>
                        <w:rPr>
                          <w:lang w:val="en-US"/>
                        </w:rPr>
                      </w:pPr>
                      <w:r w:rsidRPr="006350D1">
                        <w:rPr>
                          <w:lang w:val="en-US"/>
                        </w:rPr>
                        <w:t xml:space="preserve">ABAP, PL/SQL, PHP, HTML, RPC, RFID, VMWare, </w:t>
                      </w:r>
                    </w:p>
                    <w:p w14:paraId="62EA363F" w14:textId="1AD390BF" w:rsidR="009D31FE" w:rsidRPr="00A3157D" w:rsidRDefault="009D31FE" w:rsidP="00183CA9">
                      <w:pPr>
                        <w:ind w:left="1985"/>
                        <w:rPr>
                          <w:lang w:val="en-US"/>
                        </w:rPr>
                      </w:pPr>
                      <w:r w:rsidRPr="00A3157D">
                        <w:rPr>
                          <w:lang w:val="en-US"/>
                        </w:rPr>
                        <w:t>Security, VPN</w:t>
                      </w:r>
                    </w:p>
                    <w:p w14:paraId="4E2FF29E" w14:textId="77777777" w:rsidR="009D31FE" w:rsidRPr="00A3157D" w:rsidRDefault="009D31FE" w:rsidP="00183CA9">
                      <w:pPr>
                        <w:ind w:left="1985"/>
                        <w:rPr>
                          <w:lang w:val="en-US"/>
                        </w:rPr>
                      </w:pPr>
                    </w:p>
                    <w:p w14:paraId="4164A077" w14:textId="77777777" w:rsidR="009D31FE" w:rsidRPr="00183CA9" w:rsidRDefault="009D31FE" w:rsidP="00183CA9">
                      <w:pPr>
                        <w:ind w:left="1985"/>
                        <w:rPr>
                          <w:b/>
                        </w:rPr>
                      </w:pPr>
                      <w:r w:rsidRPr="00183CA9">
                        <w:rPr>
                          <w:b/>
                        </w:rPr>
                        <w:t>Projekt:</w:t>
                      </w:r>
                      <w:r w:rsidRPr="00183CA9">
                        <w:rPr>
                          <w:b/>
                        </w:rPr>
                        <w:tab/>
                      </w:r>
                    </w:p>
                    <w:p w14:paraId="3958327B" w14:textId="4C6CCE18" w:rsidR="009D31FE" w:rsidRPr="00183CA9" w:rsidRDefault="009D31FE" w:rsidP="00183CA9">
                      <w:pPr>
                        <w:ind w:left="1985"/>
                        <w:rPr>
                          <w:b/>
                        </w:rPr>
                      </w:pPr>
                      <w:r w:rsidRPr="00183CA9">
                        <w:rPr>
                          <w:b/>
                        </w:rPr>
                        <w:t>Mandantenfähige Seminarverwaltung</w:t>
                      </w:r>
                    </w:p>
                    <w:p w14:paraId="10C89DAC" w14:textId="77777777" w:rsidR="009D31FE" w:rsidRDefault="009D31FE" w:rsidP="00183CA9">
                      <w:pPr>
                        <w:ind w:left="1985"/>
                      </w:pPr>
                      <w:r>
                        <w:t xml:space="preserve">Das Tool erlaubt durch Zusammenklicken das Erstellen eines kompletten Seminarkalenders. Die gebuchten </w:t>
                      </w:r>
                    </w:p>
                    <w:p w14:paraId="1937D86E" w14:textId="77777777" w:rsidR="009D31FE" w:rsidRDefault="009D31FE" w:rsidP="00183CA9">
                      <w:pPr>
                        <w:ind w:left="1985"/>
                      </w:pPr>
                      <w:r>
                        <w:t xml:space="preserve">Seminare werden je nach Auslastung berechnet und </w:t>
                      </w:r>
                    </w:p>
                    <w:p w14:paraId="07957200" w14:textId="0E76C51D" w:rsidR="009D31FE" w:rsidRDefault="009D31FE" w:rsidP="00183CA9">
                      <w:pPr>
                        <w:ind w:left="1985"/>
                      </w:pPr>
                      <w:r>
                        <w:t>direkt im SAP-System fakturiert.</w:t>
                      </w:r>
                    </w:p>
                    <w:p w14:paraId="0B433143" w14:textId="77777777" w:rsidR="009D31FE" w:rsidRDefault="009D31FE" w:rsidP="00183CA9">
                      <w:pPr>
                        <w:ind w:left="1985"/>
                      </w:pPr>
                      <w:r>
                        <w:t>Tätigkeiten:</w:t>
                      </w:r>
                      <w:r>
                        <w:tab/>
                      </w:r>
                    </w:p>
                    <w:p w14:paraId="2BC580DA" w14:textId="77777777" w:rsidR="009D31FE" w:rsidRDefault="009D31FE" w:rsidP="00183CA9">
                      <w:pPr>
                        <w:ind w:left="1985"/>
                      </w:pPr>
                      <w:r>
                        <w:t>•</w:t>
                      </w:r>
                      <w:r>
                        <w:tab/>
                        <w:t>Erfassung der Anforderungen aller beteiligten Firmen</w:t>
                      </w:r>
                    </w:p>
                    <w:p w14:paraId="52ECF6CC" w14:textId="77777777" w:rsidR="009D31FE" w:rsidRDefault="009D31FE" w:rsidP="00183CA9">
                      <w:pPr>
                        <w:ind w:left="1985"/>
                      </w:pPr>
                      <w:r>
                        <w:t>•</w:t>
                      </w:r>
                      <w:r>
                        <w:tab/>
                        <w:t>Konzeptionierung des Datenmodells</w:t>
                      </w:r>
                    </w:p>
                    <w:p w14:paraId="67C4D483" w14:textId="77777777" w:rsidR="009D31FE" w:rsidRDefault="009D31FE" w:rsidP="00183CA9">
                      <w:pPr>
                        <w:ind w:left="1985"/>
                      </w:pPr>
                      <w:r>
                        <w:t>•</w:t>
                      </w:r>
                      <w:r>
                        <w:tab/>
                        <w:t xml:space="preserve">Erstellung </w:t>
                      </w:r>
                      <w:proofErr w:type="gramStart"/>
                      <w:r>
                        <w:t>des Prototypen</w:t>
                      </w:r>
                      <w:proofErr w:type="gramEnd"/>
                      <w:r>
                        <w:t xml:space="preserve"> in PL/SQL und Oracle-DB</w:t>
                      </w:r>
                    </w:p>
                    <w:p w14:paraId="05198EB8" w14:textId="77777777" w:rsidR="009D31FE" w:rsidRDefault="009D31FE" w:rsidP="00183CA9">
                      <w:pPr>
                        <w:ind w:left="1985"/>
                      </w:pPr>
                      <w:r>
                        <w:t>•</w:t>
                      </w:r>
                      <w:r>
                        <w:tab/>
                        <w:t>Erstellung des Web-</w:t>
                      </w:r>
                      <w:proofErr w:type="spellStart"/>
                      <w:r>
                        <w:t>Frontends</w:t>
                      </w:r>
                      <w:proofErr w:type="spellEnd"/>
                      <w:r>
                        <w:t xml:space="preserve"> für die Kunden</w:t>
                      </w:r>
                    </w:p>
                    <w:p w14:paraId="4084D640" w14:textId="77777777" w:rsidR="009D31FE" w:rsidRDefault="009D31FE" w:rsidP="00183CA9">
                      <w:pPr>
                        <w:ind w:left="1985"/>
                      </w:pPr>
                      <w:r>
                        <w:t>•</w:t>
                      </w:r>
                      <w:r>
                        <w:tab/>
                        <w:t>Entwicklung der SAP-Schnittstellen</w:t>
                      </w:r>
                    </w:p>
                    <w:p w14:paraId="431C31F0" w14:textId="77777777" w:rsidR="009D31FE" w:rsidRDefault="009D31FE" w:rsidP="00183CA9">
                      <w:pPr>
                        <w:ind w:left="1985"/>
                      </w:pPr>
                    </w:p>
                    <w:p w14:paraId="052B58E5" w14:textId="77777777" w:rsidR="009D31FE" w:rsidRPr="00183CA9" w:rsidRDefault="009D31FE" w:rsidP="00183CA9">
                      <w:pPr>
                        <w:ind w:left="1985"/>
                        <w:rPr>
                          <w:b/>
                        </w:rPr>
                      </w:pPr>
                      <w:r w:rsidRPr="00183CA9">
                        <w:rPr>
                          <w:b/>
                        </w:rPr>
                        <w:t>Projekt:</w:t>
                      </w:r>
                      <w:r w:rsidRPr="00183CA9">
                        <w:rPr>
                          <w:b/>
                        </w:rPr>
                        <w:tab/>
                      </w:r>
                    </w:p>
                    <w:p w14:paraId="2BB4921D" w14:textId="6AFE0B6D" w:rsidR="009D31FE" w:rsidRPr="00183CA9" w:rsidRDefault="009D31FE" w:rsidP="00183CA9">
                      <w:pPr>
                        <w:ind w:left="1985"/>
                        <w:rPr>
                          <w:b/>
                        </w:rPr>
                      </w:pPr>
                      <w:proofErr w:type="spellStart"/>
                      <w:r w:rsidRPr="00183CA9">
                        <w:rPr>
                          <w:b/>
                        </w:rPr>
                        <w:t>IPAccounting</w:t>
                      </w:r>
                      <w:proofErr w:type="spellEnd"/>
                    </w:p>
                    <w:p w14:paraId="2F094451" w14:textId="77777777" w:rsidR="009D31FE" w:rsidRDefault="009D31FE" w:rsidP="00183CA9">
                      <w:pPr>
                        <w:ind w:left="1985"/>
                      </w:pPr>
                      <w:r>
                        <w:t>Arbeitgeber:</w:t>
                      </w:r>
                      <w:r>
                        <w:tab/>
                      </w:r>
                    </w:p>
                    <w:p w14:paraId="495638C7" w14:textId="118EAAAD" w:rsidR="009D31FE" w:rsidRDefault="009D31FE" w:rsidP="00183CA9">
                      <w:pPr>
                        <w:ind w:left="1985"/>
                      </w:pPr>
                      <w:r>
                        <w:t>VAPS EDV Service &amp; Vertrieb GmbH, Tochter ACS GmbH</w:t>
                      </w:r>
                    </w:p>
                    <w:p w14:paraId="0BCD06C2" w14:textId="29365AC2" w:rsidR="009D31FE" w:rsidRDefault="009D31FE" w:rsidP="00183CA9">
                      <w:pPr>
                        <w:ind w:left="1985"/>
                      </w:pPr>
                      <w:r>
                        <w:t>Projektbeschreibung:</w:t>
                      </w:r>
                    </w:p>
                    <w:p w14:paraId="5388F97F" w14:textId="77777777" w:rsidR="009D31FE" w:rsidRDefault="009D31FE" w:rsidP="00183CA9">
                      <w:pPr>
                        <w:ind w:left="1985"/>
                      </w:pPr>
                      <w:r>
                        <w:t>Die Tochter der VAPS betreibt ein VPN für die Partner des VW-Audi-Konzerns. Um die Datenströme zu überwachen und Abweichungen aufzuspüren wurden alle Router-Logs in einer Oracle-Datenbank erfasst und aufbereitet.</w:t>
                      </w:r>
                    </w:p>
                    <w:p w14:paraId="48D85FBE" w14:textId="77777777" w:rsidR="009D31FE" w:rsidRDefault="009D31FE" w:rsidP="00183CA9">
                      <w:pPr>
                        <w:ind w:left="1985"/>
                      </w:pPr>
                      <w:r>
                        <w:t xml:space="preserve">Tätigkeiten: </w:t>
                      </w:r>
                    </w:p>
                    <w:p w14:paraId="2FDDD75D" w14:textId="77777777" w:rsidR="009D31FE" w:rsidRDefault="009D31FE" w:rsidP="00183CA9">
                      <w:pPr>
                        <w:ind w:left="1985"/>
                      </w:pPr>
                      <w:r>
                        <w:t>•</w:t>
                      </w:r>
                      <w:r>
                        <w:tab/>
                        <w:t>Erfassung der Anforderungen</w:t>
                      </w:r>
                    </w:p>
                    <w:p w14:paraId="6C9BCE5E" w14:textId="77777777" w:rsidR="009D31FE" w:rsidRDefault="009D31FE" w:rsidP="00183CA9">
                      <w:pPr>
                        <w:ind w:left="1985"/>
                      </w:pPr>
                      <w:r>
                        <w:t>•</w:t>
                      </w:r>
                      <w:r>
                        <w:tab/>
                        <w:t>Erstellung und Implementierung des Datenmodells</w:t>
                      </w:r>
                    </w:p>
                    <w:p w14:paraId="3048E635" w14:textId="77777777" w:rsidR="009D31FE" w:rsidRDefault="009D31FE" w:rsidP="00183CA9">
                      <w:pPr>
                        <w:ind w:left="1985"/>
                      </w:pPr>
                      <w:r>
                        <w:t>•</w:t>
                      </w:r>
                      <w:r>
                        <w:tab/>
                        <w:t>Erstellung des Benutzer-</w:t>
                      </w:r>
                      <w:proofErr w:type="spellStart"/>
                      <w:r>
                        <w:t>Frontends</w:t>
                      </w:r>
                      <w:proofErr w:type="spellEnd"/>
                    </w:p>
                    <w:p w14:paraId="254488E3" w14:textId="77777777" w:rsidR="009D31FE" w:rsidRDefault="009D31FE" w:rsidP="00183CA9">
                      <w:pPr>
                        <w:ind w:left="1985"/>
                      </w:pPr>
                      <w:r>
                        <w:t>•</w:t>
                      </w:r>
                      <w:r>
                        <w:tab/>
                        <w:t xml:space="preserve">Einrichtung, Wartung und Administration der </w:t>
                      </w:r>
                    </w:p>
                    <w:p w14:paraId="77B4550B" w14:textId="51444016" w:rsidR="009D31FE" w:rsidRPr="00A3157D" w:rsidRDefault="009D31FE" w:rsidP="00183CA9">
                      <w:pPr>
                        <w:ind w:left="1985"/>
                        <w:rPr>
                          <w:lang w:val="en-US"/>
                        </w:rPr>
                      </w:pPr>
                      <w:proofErr w:type="spellStart"/>
                      <w:r w:rsidRPr="00A3157D">
                        <w:rPr>
                          <w:lang w:val="en-US"/>
                        </w:rPr>
                        <w:t>Datenbank</w:t>
                      </w:r>
                      <w:proofErr w:type="spellEnd"/>
                    </w:p>
                    <w:p w14:paraId="5C2F865F" w14:textId="77777777" w:rsidR="009D31FE" w:rsidRPr="006350D1" w:rsidRDefault="009D31FE" w:rsidP="00183CA9">
                      <w:pPr>
                        <w:ind w:left="1985"/>
                        <w:rPr>
                          <w:lang w:val="en-US"/>
                        </w:rPr>
                      </w:pPr>
                      <w:r w:rsidRPr="006350D1">
                        <w:rPr>
                          <w:lang w:val="en-US"/>
                        </w:rPr>
                        <w:t>•</w:t>
                      </w:r>
                      <w:r w:rsidRPr="006350D1">
                        <w:rPr>
                          <w:lang w:val="en-US"/>
                        </w:rPr>
                        <w:tab/>
                        <w:t>Performance-Tuning</w:t>
                      </w:r>
                    </w:p>
                    <w:p w14:paraId="2642E2A0" w14:textId="77777777" w:rsidR="009D31FE" w:rsidRPr="006350D1" w:rsidRDefault="009D31FE" w:rsidP="00183CA9">
                      <w:pPr>
                        <w:ind w:left="1985"/>
                        <w:rPr>
                          <w:lang w:val="en-US"/>
                        </w:rPr>
                      </w:pPr>
                      <w:r w:rsidRPr="006350D1">
                        <w:rPr>
                          <w:lang w:val="en-US"/>
                        </w:rPr>
                        <w:t>•</w:t>
                      </w:r>
                      <w:r w:rsidRPr="006350D1">
                        <w:rPr>
                          <w:lang w:val="en-US"/>
                        </w:rPr>
                        <w:tab/>
                        <w:t>Backup/Recovery und Patching</w:t>
                      </w:r>
                    </w:p>
                    <w:p w14:paraId="425B5ABE" w14:textId="77777777" w:rsidR="009D31FE" w:rsidRDefault="009D31FE" w:rsidP="00183CA9">
                      <w:pPr>
                        <w:ind w:left="1985"/>
                      </w:pPr>
                      <w:r>
                        <w:t>Technologien:</w:t>
                      </w:r>
                      <w:r>
                        <w:tab/>
                      </w:r>
                    </w:p>
                    <w:p w14:paraId="6EFCCE1E" w14:textId="45B50131" w:rsidR="009D31FE" w:rsidRDefault="009D31FE" w:rsidP="00183CA9">
                      <w:pPr>
                        <w:ind w:left="1985"/>
                      </w:pPr>
                      <w:r>
                        <w:t>SVG, PL/SQL, Externe Tabellen, HTML</w:t>
                      </w:r>
                    </w:p>
                    <w:p w14:paraId="737C455D" w14:textId="77777777" w:rsidR="009D31FE" w:rsidRDefault="009D31FE" w:rsidP="00183CA9">
                      <w:pPr>
                        <w:ind w:left="1985"/>
                      </w:pPr>
                    </w:p>
                    <w:p w14:paraId="4BFB8A4B" w14:textId="77777777" w:rsidR="009D31FE" w:rsidRPr="00183CA9" w:rsidRDefault="009D31FE" w:rsidP="00183CA9">
                      <w:pPr>
                        <w:ind w:left="1985"/>
                        <w:rPr>
                          <w:b/>
                        </w:rPr>
                      </w:pPr>
                      <w:r w:rsidRPr="00183CA9">
                        <w:rPr>
                          <w:b/>
                        </w:rPr>
                        <w:t>Projekt:</w:t>
                      </w:r>
                      <w:r w:rsidRPr="00183CA9">
                        <w:rPr>
                          <w:b/>
                        </w:rPr>
                        <w:tab/>
                      </w:r>
                    </w:p>
                    <w:p w14:paraId="57ED9331" w14:textId="0BF542C1" w:rsidR="009D31FE" w:rsidRPr="00183CA9" w:rsidRDefault="009D31FE" w:rsidP="00183CA9">
                      <w:pPr>
                        <w:ind w:left="1985"/>
                        <w:rPr>
                          <w:b/>
                        </w:rPr>
                      </w:pPr>
                      <w:proofErr w:type="spellStart"/>
                      <w:r w:rsidRPr="00183CA9">
                        <w:rPr>
                          <w:b/>
                        </w:rPr>
                        <w:t>PhoneCommunity</w:t>
                      </w:r>
                      <w:proofErr w:type="spellEnd"/>
                      <w:r w:rsidRPr="00183CA9">
                        <w:rPr>
                          <w:b/>
                        </w:rPr>
                        <w:t xml:space="preserve"> Festnetz/Mobil, </w:t>
                      </w:r>
                      <w:proofErr w:type="spellStart"/>
                      <w:r w:rsidRPr="00183CA9">
                        <w:rPr>
                          <w:b/>
                        </w:rPr>
                        <w:t>VPNAbrechnung</w:t>
                      </w:r>
                      <w:proofErr w:type="spellEnd"/>
                    </w:p>
                    <w:p w14:paraId="5034B44A" w14:textId="77777777" w:rsidR="009D31FE" w:rsidRDefault="009D31FE" w:rsidP="00183CA9">
                      <w:pPr>
                        <w:ind w:left="1985"/>
                      </w:pPr>
                      <w:r>
                        <w:t>Position:</w:t>
                      </w:r>
                      <w:r>
                        <w:tab/>
                        <w:t>Betreuung, Entwicklung</w:t>
                      </w:r>
                    </w:p>
                    <w:p w14:paraId="7D749225" w14:textId="77777777" w:rsidR="009D31FE" w:rsidRDefault="009D31FE" w:rsidP="00183CA9">
                      <w:pPr>
                        <w:ind w:left="1985"/>
                      </w:pPr>
                      <w:r>
                        <w:t xml:space="preserve">Einzelverbindungsabrechnungen unserer Festnetzsparte und der Mobilfunksparte über das Oracle Portal den </w:t>
                      </w:r>
                    </w:p>
                    <w:p w14:paraId="10F558FF" w14:textId="7C178083" w:rsidR="009D31FE" w:rsidRDefault="009D31FE" w:rsidP="00183CA9">
                      <w:pPr>
                        <w:ind w:left="1985"/>
                      </w:pPr>
                      <w:r>
                        <w:t>Kunden zur Verfügung stellen</w:t>
                      </w:r>
                    </w:p>
                    <w:p w14:paraId="2F63E782" w14:textId="77777777" w:rsidR="009D31FE" w:rsidRDefault="009D31FE" w:rsidP="00183CA9">
                      <w:pPr>
                        <w:ind w:left="1985"/>
                      </w:pPr>
                      <w:r>
                        <w:t xml:space="preserve">Tätigkeiten: </w:t>
                      </w:r>
                    </w:p>
                    <w:p w14:paraId="5B68F90B" w14:textId="77777777" w:rsidR="009D31FE" w:rsidRDefault="009D31FE" w:rsidP="00183CA9">
                      <w:pPr>
                        <w:ind w:left="1985"/>
                      </w:pPr>
                      <w:r>
                        <w:t>•</w:t>
                      </w:r>
                      <w:r>
                        <w:tab/>
                        <w:t xml:space="preserve">Erweitern der Portalapplikation gemäß den </w:t>
                      </w:r>
                    </w:p>
                    <w:p w14:paraId="26B53AE6" w14:textId="224C4A43" w:rsidR="009D31FE" w:rsidRDefault="009D31FE" w:rsidP="00183CA9">
                      <w:pPr>
                        <w:ind w:left="1985"/>
                      </w:pPr>
                      <w:r>
                        <w:t>Anforderungen</w:t>
                      </w:r>
                    </w:p>
                    <w:p w14:paraId="11A146C6" w14:textId="77777777" w:rsidR="009D31FE" w:rsidRDefault="009D31FE" w:rsidP="00183CA9">
                      <w:pPr>
                        <w:ind w:left="1985"/>
                      </w:pPr>
                      <w:r>
                        <w:t>•</w:t>
                      </w:r>
                      <w:r>
                        <w:tab/>
                        <w:t>Import der Rohdaten der Telekom</w:t>
                      </w:r>
                    </w:p>
                    <w:p w14:paraId="7324DCC3" w14:textId="77777777" w:rsidR="009D31FE" w:rsidRDefault="009D31FE" w:rsidP="00183CA9">
                      <w:pPr>
                        <w:ind w:left="1985"/>
                      </w:pPr>
                      <w:r>
                        <w:t>•</w:t>
                      </w:r>
                      <w:r>
                        <w:tab/>
                        <w:t>Performance-Tuning</w:t>
                      </w:r>
                    </w:p>
                    <w:p w14:paraId="683625F0" w14:textId="77777777" w:rsidR="009D31FE" w:rsidRDefault="009D31FE" w:rsidP="00183CA9">
                      <w:pPr>
                        <w:ind w:left="1985"/>
                      </w:pPr>
                      <w:r>
                        <w:t>•</w:t>
                      </w:r>
                      <w:r>
                        <w:tab/>
                        <w:t>Erstellung der SAP-Schnittstellen (per LSMW)</w:t>
                      </w:r>
                    </w:p>
                    <w:p w14:paraId="005A6732" w14:textId="77777777" w:rsidR="009D31FE" w:rsidRDefault="009D31FE" w:rsidP="00183CA9">
                      <w:pPr>
                        <w:ind w:left="1985"/>
                      </w:pPr>
                    </w:p>
                    <w:p w14:paraId="5F4BAA28" w14:textId="77777777" w:rsidR="009D31FE" w:rsidRPr="008D7330" w:rsidRDefault="009D31FE" w:rsidP="00183CA9">
                      <w:pPr>
                        <w:ind w:left="1985"/>
                        <w:rPr>
                          <w:b/>
                        </w:rPr>
                      </w:pPr>
                      <w:r w:rsidRPr="008D7330">
                        <w:rPr>
                          <w:b/>
                        </w:rPr>
                        <w:t>Projekt:</w:t>
                      </w:r>
                      <w:r w:rsidRPr="008D7330">
                        <w:rPr>
                          <w:b/>
                        </w:rPr>
                        <w:tab/>
                      </w:r>
                    </w:p>
                    <w:p w14:paraId="4E17B924" w14:textId="74CBB591" w:rsidR="009D31FE" w:rsidRPr="008D7330" w:rsidRDefault="009D31FE" w:rsidP="00183CA9">
                      <w:pPr>
                        <w:ind w:left="1985"/>
                        <w:rPr>
                          <w:b/>
                        </w:rPr>
                      </w:pPr>
                      <w:r w:rsidRPr="008D7330">
                        <w:rPr>
                          <w:b/>
                        </w:rPr>
                        <w:t xml:space="preserve">Rechnungslegung für </w:t>
                      </w:r>
                      <w:proofErr w:type="spellStart"/>
                      <w:r w:rsidRPr="008D7330">
                        <w:rPr>
                          <w:b/>
                        </w:rPr>
                        <w:t>PhoneCommunity</w:t>
                      </w:r>
                      <w:proofErr w:type="spellEnd"/>
                    </w:p>
                    <w:p w14:paraId="7F2670B1" w14:textId="77777777" w:rsidR="009D31FE" w:rsidRDefault="009D31FE" w:rsidP="00183CA9">
                      <w:pPr>
                        <w:ind w:left="1985"/>
                      </w:pPr>
                      <w:r>
                        <w:t>Position:</w:t>
                      </w:r>
                      <w:r>
                        <w:tab/>
                        <w:t>Projektleitung, Entwicklung</w:t>
                      </w:r>
                    </w:p>
                    <w:p w14:paraId="4601713D" w14:textId="77777777" w:rsidR="009D31FE" w:rsidRDefault="009D31FE" w:rsidP="00183CA9">
                      <w:pPr>
                        <w:ind w:left="1985"/>
                      </w:pPr>
                    </w:p>
                    <w:p w14:paraId="40620ADA" w14:textId="77777777" w:rsidR="009D31FE" w:rsidRDefault="009D31FE" w:rsidP="00183CA9">
                      <w:pPr>
                        <w:ind w:left="1985"/>
                      </w:pPr>
                    </w:p>
                    <w:p w14:paraId="0C4710EF" w14:textId="77777777" w:rsidR="009D31FE" w:rsidRDefault="009D31FE" w:rsidP="00183CA9">
                      <w:pPr>
                        <w:ind w:left="1985"/>
                      </w:pPr>
                    </w:p>
                    <w:p w14:paraId="00BE359C" w14:textId="1D615C18" w:rsidR="009D31FE" w:rsidRDefault="009D31FE" w:rsidP="00183CA9">
                      <w:pPr>
                        <w:ind w:left="1985"/>
                      </w:pPr>
                      <w:proofErr w:type="spellStart"/>
                      <w:r>
                        <w:t>Projekbeschreibung</w:t>
                      </w:r>
                      <w:proofErr w:type="spellEnd"/>
                      <w:r>
                        <w:t>:</w:t>
                      </w:r>
                    </w:p>
                    <w:p w14:paraId="1C1B462A" w14:textId="77777777" w:rsidR="009D31FE" w:rsidRDefault="009D31FE" w:rsidP="00183CA9">
                      <w:pPr>
                        <w:ind w:left="1985"/>
                      </w:pPr>
                      <w:r>
                        <w:t xml:space="preserve">Hauptanforderung war das Einlesen der Rechnungsrohdaten der Telekom im </w:t>
                      </w:r>
                      <w:proofErr w:type="spellStart"/>
                      <w:r>
                        <w:t>Edifactformat</w:t>
                      </w:r>
                      <w:proofErr w:type="spellEnd"/>
                      <w:r>
                        <w:t xml:space="preserve"> und der Einzelverbindungsnachweise der 400 verschiedenen Kostenstellen. Nach dem Import und der Aufbereitung wurden Rechnungen für die 400 Kunden im SAP-System gestellt. Mit enthalten sind ein Pauschaltarifsystem und ein modulares Rabattsystem.</w:t>
                      </w:r>
                    </w:p>
                    <w:p w14:paraId="5D5F7E57" w14:textId="77777777" w:rsidR="009D31FE" w:rsidRDefault="009D31FE" w:rsidP="000C0094">
                      <w:pPr>
                        <w:ind w:left="1985"/>
                      </w:pPr>
                      <w:r>
                        <w:t>Tätigkeiten:</w:t>
                      </w:r>
                    </w:p>
                    <w:p w14:paraId="337EC714" w14:textId="77777777" w:rsidR="009D31FE" w:rsidRDefault="009D31FE" w:rsidP="000C0094">
                      <w:pPr>
                        <w:ind w:left="1985"/>
                      </w:pPr>
                      <w:r>
                        <w:t>•</w:t>
                      </w:r>
                      <w:r>
                        <w:tab/>
                        <w:t>komplette Projektabwicklung</w:t>
                      </w:r>
                    </w:p>
                    <w:p w14:paraId="21A828FA" w14:textId="77777777" w:rsidR="009D31FE" w:rsidRDefault="009D31FE" w:rsidP="000C0094">
                      <w:pPr>
                        <w:ind w:left="1985"/>
                      </w:pPr>
                      <w:r>
                        <w:t>•</w:t>
                      </w:r>
                      <w:r>
                        <w:tab/>
                        <w:t xml:space="preserve">Datenbankdesign- und </w:t>
                      </w:r>
                      <w:proofErr w:type="spellStart"/>
                      <w:r>
                        <w:t>implementierung</w:t>
                      </w:r>
                      <w:proofErr w:type="spellEnd"/>
                    </w:p>
                    <w:p w14:paraId="4B38C913" w14:textId="77777777" w:rsidR="009D31FE" w:rsidRDefault="009D31FE" w:rsidP="000C0094">
                      <w:pPr>
                        <w:ind w:left="1985"/>
                      </w:pPr>
                      <w:r>
                        <w:t>•</w:t>
                      </w:r>
                      <w:r>
                        <w:tab/>
                        <w:t xml:space="preserve">Applikationsdesign- und </w:t>
                      </w:r>
                      <w:proofErr w:type="spellStart"/>
                      <w:r>
                        <w:t>implementierung</w:t>
                      </w:r>
                      <w:proofErr w:type="spellEnd"/>
                    </w:p>
                    <w:p w14:paraId="5C86B7F7" w14:textId="77777777" w:rsidR="009D31FE" w:rsidRDefault="009D31FE" w:rsidP="000C0094">
                      <w:pPr>
                        <w:ind w:left="1985"/>
                      </w:pPr>
                      <w:r>
                        <w:t>•</w:t>
                      </w:r>
                      <w:r>
                        <w:tab/>
                        <w:t>Umsetzung auf der Oracle-Datenbank in PL/SQL</w:t>
                      </w:r>
                    </w:p>
                    <w:p w14:paraId="42611993" w14:textId="16E270D5" w:rsidR="009D31FE" w:rsidRDefault="009D31FE" w:rsidP="000C0094">
                      <w:pPr>
                        <w:ind w:left="1985"/>
                      </w:pPr>
                      <w:r>
                        <w:t>Technologien:</w:t>
                      </w:r>
                      <w:r>
                        <w:tab/>
                      </w:r>
                    </w:p>
                    <w:p w14:paraId="374C654F" w14:textId="221EE922" w:rsidR="009D31FE" w:rsidRPr="00A3157D" w:rsidRDefault="009D31FE" w:rsidP="000C0094">
                      <w:pPr>
                        <w:ind w:left="1985"/>
                      </w:pPr>
                      <w:proofErr w:type="spellStart"/>
                      <w:r w:rsidRPr="00A3157D">
                        <w:t>Edifact</w:t>
                      </w:r>
                      <w:proofErr w:type="spellEnd"/>
                      <w:r w:rsidRPr="00A3157D">
                        <w:t>, PL/SQL, SAP-LSMW, HTML, SSO</w:t>
                      </w:r>
                    </w:p>
                    <w:p w14:paraId="08D754BB" w14:textId="77777777" w:rsidR="009D31FE" w:rsidRPr="00A3157D" w:rsidRDefault="009D31FE" w:rsidP="000C0094">
                      <w:pPr>
                        <w:ind w:left="1985"/>
                      </w:pPr>
                    </w:p>
                    <w:p w14:paraId="080F46B1" w14:textId="77777777" w:rsidR="009D31FE" w:rsidRPr="000C0094" w:rsidRDefault="009D31FE" w:rsidP="000C0094">
                      <w:pPr>
                        <w:ind w:left="1985"/>
                        <w:rPr>
                          <w:b/>
                        </w:rPr>
                      </w:pPr>
                      <w:r w:rsidRPr="000C0094">
                        <w:rPr>
                          <w:b/>
                        </w:rPr>
                        <w:t>Projekt:</w:t>
                      </w:r>
                      <w:r w:rsidRPr="000C0094">
                        <w:rPr>
                          <w:b/>
                        </w:rPr>
                        <w:tab/>
                      </w:r>
                    </w:p>
                    <w:p w14:paraId="47DA32EB" w14:textId="4D17A754" w:rsidR="009D31FE" w:rsidRPr="000C0094" w:rsidRDefault="009D31FE" w:rsidP="000C0094">
                      <w:pPr>
                        <w:ind w:left="1985"/>
                        <w:rPr>
                          <w:b/>
                        </w:rPr>
                      </w:pPr>
                      <w:r w:rsidRPr="000C0094">
                        <w:rPr>
                          <w:b/>
                        </w:rPr>
                        <w:t>Benutzerverwaltung des Handels</w:t>
                      </w:r>
                    </w:p>
                    <w:p w14:paraId="1F7B0FBE" w14:textId="77777777" w:rsidR="009D31FE" w:rsidRDefault="009D31FE" w:rsidP="000C0094">
                      <w:pPr>
                        <w:ind w:left="1985"/>
                      </w:pPr>
                      <w:r>
                        <w:t xml:space="preserve">Die Partner des VW-Audi-Konzerns sind in einem VPN-Netzwerk miteinander verbunden. Dieses VPN hat Schnittstellen zu externen Emailservern, den </w:t>
                      </w:r>
                    </w:p>
                    <w:p w14:paraId="18E048ED" w14:textId="4F17B7C6" w:rsidR="009D31FE" w:rsidRDefault="009D31FE" w:rsidP="000C0094">
                      <w:pPr>
                        <w:ind w:left="1985"/>
                      </w:pPr>
                      <w:r>
                        <w:t>Spamfiltern, dem Internet und dem VW-Adress-LDAP.</w:t>
                      </w:r>
                    </w:p>
                    <w:p w14:paraId="5BF21945" w14:textId="77777777" w:rsidR="009D31FE" w:rsidRDefault="009D31FE" w:rsidP="000C0094">
                      <w:pPr>
                        <w:ind w:left="1985"/>
                      </w:pPr>
                      <w:r>
                        <w:t xml:space="preserve">In der Benutzerverwaltung können die Partner selbst ihre Zugangsdaten pflegen oder zusätzliche Dienste </w:t>
                      </w:r>
                    </w:p>
                    <w:p w14:paraId="7954DACB" w14:textId="77777777" w:rsidR="009D31FE" w:rsidRDefault="009D31FE" w:rsidP="000C0094">
                      <w:pPr>
                        <w:ind w:left="1985"/>
                      </w:pPr>
                      <w:r>
                        <w:t xml:space="preserve">bestellen, wie Email-Weiterleitung, Spamfilter etc. </w:t>
                      </w:r>
                    </w:p>
                    <w:p w14:paraId="79C94C43" w14:textId="77777777" w:rsidR="009D31FE" w:rsidRDefault="009D31FE" w:rsidP="000C0094">
                      <w:pPr>
                        <w:ind w:left="1985"/>
                      </w:pPr>
                      <w:r>
                        <w:t xml:space="preserve">Es erfolgt ein Datenexport für die Rechnungslegung </w:t>
                      </w:r>
                    </w:p>
                    <w:p w14:paraId="6F5A609F" w14:textId="3A7FADA9" w:rsidR="009D31FE" w:rsidRDefault="009D31FE" w:rsidP="000C0094">
                      <w:pPr>
                        <w:ind w:left="1985"/>
                      </w:pPr>
                      <w:r>
                        <w:t>ins SAP-System.</w:t>
                      </w:r>
                    </w:p>
                    <w:p w14:paraId="79399A43" w14:textId="77777777" w:rsidR="009D31FE" w:rsidRDefault="009D31FE" w:rsidP="000C0094">
                      <w:pPr>
                        <w:ind w:left="1985"/>
                      </w:pPr>
                      <w:r>
                        <w:t>Position:</w:t>
                      </w:r>
                      <w:r>
                        <w:tab/>
                        <w:t>Projektleitung, Entwicklung</w:t>
                      </w:r>
                    </w:p>
                    <w:p w14:paraId="31DFE8C3" w14:textId="77777777" w:rsidR="009D31FE" w:rsidRDefault="009D31FE" w:rsidP="000C0094">
                      <w:pPr>
                        <w:ind w:left="1985"/>
                      </w:pPr>
                      <w:r>
                        <w:t>Tätigkeiten:</w:t>
                      </w:r>
                    </w:p>
                    <w:p w14:paraId="75F15462" w14:textId="77777777" w:rsidR="009D31FE" w:rsidRDefault="009D31FE" w:rsidP="000C0094">
                      <w:pPr>
                        <w:ind w:left="1985"/>
                      </w:pPr>
                      <w:r>
                        <w:t>•</w:t>
                      </w:r>
                      <w:r>
                        <w:tab/>
                        <w:t>komplette Projektabwicklung</w:t>
                      </w:r>
                    </w:p>
                    <w:p w14:paraId="463F21BF" w14:textId="77777777" w:rsidR="009D31FE" w:rsidRDefault="009D31FE" w:rsidP="000C0094">
                      <w:pPr>
                        <w:ind w:left="1985"/>
                      </w:pPr>
                      <w:r>
                        <w:t>•</w:t>
                      </w:r>
                      <w:r>
                        <w:tab/>
                        <w:t xml:space="preserve">Datenbankdesign- und </w:t>
                      </w:r>
                      <w:proofErr w:type="spellStart"/>
                      <w:r>
                        <w:t>implementierung</w:t>
                      </w:r>
                      <w:proofErr w:type="spellEnd"/>
                    </w:p>
                    <w:p w14:paraId="7EFE76D2" w14:textId="77777777" w:rsidR="009D31FE" w:rsidRDefault="009D31FE" w:rsidP="000C0094">
                      <w:pPr>
                        <w:ind w:left="1985"/>
                      </w:pPr>
                      <w:r>
                        <w:t>•</w:t>
                      </w:r>
                      <w:r>
                        <w:tab/>
                        <w:t xml:space="preserve">Applikationsdesign- und </w:t>
                      </w:r>
                      <w:proofErr w:type="spellStart"/>
                      <w:r>
                        <w:t>implementierung</w:t>
                      </w:r>
                      <w:proofErr w:type="spellEnd"/>
                    </w:p>
                    <w:p w14:paraId="03215FB6" w14:textId="77777777" w:rsidR="009D31FE" w:rsidRDefault="009D31FE" w:rsidP="000C0094">
                      <w:pPr>
                        <w:ind w:left="1985"/>
                      </w:pPr>
                      <w:r>
                        <w:t>•</w:t>
                      </w:r>
                      <w:r>
                        <w:tab/>
                        <w:t>Mehr-System-Design</w:t>
                      </w:r>
                    </w:p>
                    <w:p w14:paraId="326181B0" w14:textId="77777777" w:rsidR="009D31FE" w:rsidRDefault="009D31FE" w:rsidP="000C0094">
                      <w:pPr>
                        <w:ind w:left="1985"/>
                      </w:pPr>
                      <w:r>
                        <w:t>•</w:t>
                      </w:r>
                      <w:r>
                        <w:tab/>
                        <w:t>Implementierung einer kompletten Businesslogik</w:t>
                      </w:r>
                    </w:p>
                    <w:p w14:paraId="61B91C19" w14:textId="77777777" w:rsidR="009D31FE" w:rsidRDefault="009D31FE" w:rsidP="000C0094">
                      <w:pPr>
                        <w:ind w:left="1985"/>
                      </w:pPr>
                      <w:r>
                        <w:t>•</w:t>
                      </w:r>
                      <w:r>
                        <w:tab/>
                        <w:t>Umsetzung auf der Oracle-Datenbank in PL/SQL</w:t>
                      </w:r>
                    </w:p>
                    <w:p w14:paraId="4F360808" w14:textId="77777777" w:rsidR="009D31FE" w:rsidRDefault="009D31FE" w:rsidP="000C0094">
                      <w:pPr>
                        <w:ind w:left="1985"/>
                      </w:pPr>
                      <w:r>
                        <w:t>•</w:t>
                      </w:r>
                      <w:r>
                        <w:tab/>
                        <w:t xml:space="preserve">Doppelt abgesicherte Schnittstellen zum führenden SAP-System als auch zu den nachgelagerten </w:t>
                      </w:r>
                    </w:p>
                    <w:p w14:paraId="1577CFCA" w14:textId="66DEFA5D" w:rsidR="009D31FE" w:rsidRPr="00A3157D" w:rsidRDefault="009D31FE" w:rsidP="000C0094">
                      <w:pPr>
                        <w:ind w:left="1985"/>
                        <w:rPr>
                          <w:lang w:val="en-US"/>
                        </w:rPr>
                      </w:pPr>
                      <w:proofErr w:type="spellStart"/>
                      <w:r w:rsidRPr="00A3157D">
                        <w:rPr>
                          <w:lang w:val="en-US"/>
                        </w:rPr>
                        <w:t>Mailservern</w:t>
                      </w:r>
                      <w:proofErr w:type="spellEnd"/>
                      <w:r w:rsidRPr="00A3157D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A3157D">
                        <w:rPr>
                          <w:lang w:val="en-US"/>
                        </w:rPr>
                        <w:t>Proxyservern</w:t>
                      </w:r>
                      <w:proofErr w:type="spellEnd"/>
                      <w:r w:rsidRPr="00A3157D">
                        <w:rPr>
                          <w:lang w:val="en-US"/>
                        </w:rPr>
                        <w:t xml:space="preserve"> und </w:t>
                      </w:r>
                      <w:proofErr w:type="spellStart"/>
                      <w:r w:rsidRPr="00A3157D">
                        <w:rPr>
                          <w:lang w:val="en-US"/>
                        </w:rPr>
                        <w:t>Spamfiltern</w:t>
                      </w:r>
                      <w:proofErr w:type="spellEnd"/>
                    </w:p>
                    <w:p w14:paraId="306B30A8" w14:textId="77777777" w:rsidR="009D31FE" w:rsidRPr="003131F8" w:rsidRDefault="009D31FE" w:rsidP="000C0094">
                      <w:pPr>
                        <w:ind w:left="1985"/>
                        <w:rPr>
                          <w:lang w:val="en-US"/>
                        </w:rPr>
                      </w:pPr>
                      <w:r w:rsidRPr="003131F8">
                        <w:rPr>
                          <w:lang w:val="en-US"/>
                        </w:rPr>
                        <w:t>•</w:t>
                      </w:r>
                      <w:r w:rsidRPr="003131F8">
                        <w:rPr>
                          <w:lang w:val="en-US"/>
                        </w:rPr>
                        <w:tab/>
                        <w:t>3rd-level-Support</w:t>
                      </w:r>
                    </w:p>
                    <w:p w14:paraId="1B366052" w14:textId="77777777" w:rsidR="009D31FE" w:rsidRPr="003131F8" w:rsidRDefault="009D31FE" w:rsidP="000C0094">
                      <w:pPr>
                        <w:ind w:left="1985"/>
                        <w:rPr>
                          <w:lang w:val="en-US"/>
                        </w:rPr>
                      </w:pPr>
                      <w:r w:rsidRPr="003131F8">
                        <w:rPr>
                          <w:lang w:val="en-US"/>
                        </w:rPr>
                        <w:t>•</w:t>
                      </w:r>
                      <w:r w:rsidRPr="003131F8">
                        <w:rPr>
                          <w:lang w:val="en-US"/>
                        </w:rPr>
                        <w:tab/>
                        <w:t>Administration, Backup/Recovery</w:t>
                      </w:r>
                    </w:p>
                    <w:p w14:paraId="1019E19D" w14:textId="77777777" w:rsidR="009D31FE" w:rsidRDefault="009D31FE" w:rsidP="000C0094">
                      <w:pPr>
                        <w:ind w:left="1985"/>
                      </w:pPr>
                      <w:r>
                        <w:t>Technologien</w:t>
                      </w:r>
                      <w:r>
                        <w:tab/>
                        <w:t>PL/SQL, HTML, SSO, externe Tabellen</w:t>
                      </w:r>
                    </w:p>
                    <w:p w14:paraId="4BF103E0" w14:textId="77777777" w:rsidR="009D31FE" w:rsidRDefault="009D31FE" w:rsidP="000C0094">
                      <w:pPr>
                        <w:ind w:left="1985"/>
                      </w:pPr>
                    </w:p>
                    <w:p w14:paraId="782E78EB" w14:textId="77777777" w:rsidR="009D31FE" w:rsidRDefault="009D31FE" w:rsidP="000C0094">
                      <w:pPr>
                        <w:ind w:left="1985"/>
                      </w:pPr>
                    </w:p>
                    <w:p w14:paraId="399FCA23" w14:textId="77777777" w:rsidR="009D31FE" w:rsidRDefault="009D31FE" w:rsidP="000C0094">
                      <w:pPr>
                        <w:ind w:left="1985"/>
                        <w:rPr>
                          <w:b/>
                        </w:rPr>
                      </w:pPr>
                    </w:p>
                    <w:p w14:paraId="1D42088E" w14:textId="77777777" w:rsidR="009D31FE" w:rsidRPr="00C16616" w:rsidRDefault="009D31FE" w:rsidP="000C0094">
                      <w:pPr>
                        <w:ind w:left="1985"/>
                        <w:rPr>
                          <w:b/>
                        </w:rPr>
                      </w:pPr>
                      <w:r w:rsidRPr="00C16616">
                        <w:rPr>
                          <w:b/>
                        </w:rPr>
                        <w:t>Projekt:</w:t>
                      </w:r>
                      <w:r w:rsidRPr="00C16616">
                        <w:rPr>
                          <w:b/>
                        </w:rPr>
                        <w:tab/>
                      </w:r>
                    </w:p>
                    <w:p w14:paraId="29E1D9B1" w14:textId="094EF533" w:rsidR="009D31FE" w:rsidRPr="00C16616" w:rsidRDefault="009D31FE" w:rsidP="000C0094">
                      <w:pPr>
                        <w:ind w:left="1985"/>
                        <w:rPr>
                          <w:b/>
                        </w:rPr>
                      </w:pPr>
                      <w:r w:rsidRPr="00C16616">
                        <w:rPr>
                          <w:b/>
                        </w:rPr>
                        <w:t xml:space="preserve">Bug-Trackingsystem für externe </w:t>
                      </w:r>
                      <w:proofErr w:type="spellStart"/>
                      <w:r w:rsidRPr="00C16616">
                        <w:rPr>
                          <w:b/>
                        </w:rPr>
                        <w:t>SAPEntwickler</w:t>
                      </w:r>
                      <w:proofErr w:type="spellEnd"/>
                    </w:p>
                    <w:p w14:paraId="58691AC4" w14:textId="77777777" w:rsidR="009D31FE" w:rsidRDefault="009D31FE" w:rsidP="000C0094">
                      <w:pPr>
                        <w:ind w:left="1985"/>
                      </w:pPr>
                      <w:r>
                        <w:t>Position:</w:t>
                      </w:r>
                      <w:r>
                        <w:tab/>
                        <w:t>Entwickler/Projektleiter</w:t>
                      </w:r>
                    </w:p>
                    <w:p w14:paraId="35214F30" w14:textId="77777777" w:rsidR="009D31FE" w:rsidRDefault="009D31FE" w:rsidP="000C0094">
                      <w:pPr>
                        <w:ind w:left="1985"/>
                      </w:pPr>
                      <w:r>
                        <w:t xml:space="preserve">Tätigkeiten: </w:t>
                      </w:r>
                    </w:p>
                    <w:p w14:paraId="5334A546" w14:textId="59E7BDFA" w:rsidR="009D31FE" w:rsidRDefault="009D31FE" w:rsidP="000C0094">
                      <w:pPr>
                        <w:ind w:left="1985"/>
                      </w:pPr>
                      <w:r>
                        <w:t>komplette Projektabwicklung</w:t>
                      </w:r>
                    </w:p>
                    <w:p w14:paraId="25B540A1" w14:textId="77777777" w:rsidR="009D31FE" w:rsidRDefault="009D31FE" w:rsidP="000C0094">
                      <w:pPr>
                        <w:ind w:left="1985"/>
                      </w:pPr>
                    </w:p>
                    <w:p w14:paraId="357D1DEE" w14:textId="77777777" w:rsidR="009D31FE" w:rsidRDefault="009D31FE" w:rsidP="000C0094">
                      <w:pPr>
                        <w:ind w:left="1985"/>
                      </w:pPr>
                    </w:p>
                    <w:p w14:paraId="2A6FFBFC" w14:textId="77777777" w:rsidR="009D31FE" w:rsidRPr="00C16616" w:rsidRDefault="009D31FE" w:rsidP="000C0094">
                      <w:pPr>
                        <w:ind w:left="1985"/>
                        <w:rPr>
                          <w:b/>
                        </w:rPr>
                      </w:pPr>
                      <w:r w:rsidRPr="00C16616">
                        <w:rPr>
                          <w:b/>
                        </w:rPr>
                        <w:t>Projekt:</w:t>
                      </w:r>
                      <w:r w:rsidRPr="00C16616">
                        <w:rPr>
                          <w:b/>
                        </w:rPr>
                        <w:tab/>
                      </w:r>
                    </w:p>
                    <w:p w14:paraId="1BF20B34" w14:textId="2522B60F" w:rsidR="009D31FE" w:rsidRPr="00C16616" w:rsidRDefault="009D31FE" w:rsidP="000C0094">
                      <w:pPr>
                        <w:ind w:left="1985"/>
                        <w:rPr>
                          <w:b/>
                        </w:rPr>
                      </w:pPr>
                      <w:r w:rsidRPr="00C16616">
                        <w:rPr>
                          <w:b/>
                        </w:rPr>
                        <w:t>B2B-Fahrzeugbörse in PL/SQL</w:t>
                      </w:r>
                    </w:p>
                    <w:p w14:paraId="2FA49844" w14:textId="77777777" w:rsidR="009D31FE" w:rsidRDefault="009D31FE" w:rsidP="000C0094">
                      <w:pPr>
                        <w:ind w:left="1985"/>
                      </w:pPr>
                      <w:r>
                        <w:t>Position:</w:t>
                      </w:r>
                      <w:r>
                        <w:tab/>
                        <w:t>Entwickler/Projektleiter</w:t>
                      </w:r>
                    </w:p>
                    <w:p w14:paraId="3FAF2A2D" w14:textId="77777777" w:rsidR="009D31FE" w:rsidRDefault="009D31FE" w:rsidP="000C0094">
                      <w:pPr>
                        <w:ind w:left="1985"/>
                      </w:pPr>
                      <w:r>
                        <w:t xml:space="preserve">Tätigkeiten: </w:t>
                      </w:r>
                    </w:p>
                    <w:p w14:paraId="58724264" w14:textId="3DF1DA30" w:rsidR="009D31FE" w:rsidRDefault="009D31FE" w:rsidP="000C0094">
                      <w:pPr>
                        <w:ind w:left="1985"/>
                      </w:pPr>
                      <w:r>
                        <w:t>komplette Projektabwicklung</w:t>
                      </w:r>
                    </w:p>
                    <w:p w14:paraId="3269E06E" w14:textId="77777777" w:rsidR="009D31FE" w:rsidRDefault="009D31FE" w:rsidP="006350D1"/>
                    <w:p w14:paraId="22D3973B" w14:textId="77777777" w:rsidR="009D31FE" w:rsidRDefault="009D31FE" w:rsidP="006350D1"/>
                    <w:p w14:paraId="024C351D" w14:textId="77777777" w:rsidR="009D31FE" w:rsidRPr="00C16616" w:rsidRDefault="009D31FE" w:rsidP="00C16616">
                      <w:pPr>
                        <w:ind w:left="1985"/>
                        <w:rPr>
                          <w:b/>
                        </w:rPr>
                      </w:pPr>
                      <w:r w:rsidRPr="00C16616">
                        <w:rPr>
                          <w:b/>
                        </w:rPr>
                        <w:t>Projekt:</w:t>
                      </w:r>
                      <w:r w:rsidRPr="00C16616">
                        <w:rPr>
                          <w:b/>
                        </w:rPr>
                        <w:tab/>
                      </w:r>
                    </w:p>
                    <w:p w14:paraId="2A5D7FE9" w14:textId="409E4C90" w:rsidR="009D31FE" w:rsidRPr="00C16616" w:rsidRDefault="009D31FE" w:rsidP="00C16616">
                      <w:pPr>
                        <w:ind w:left="1985"/>
                        <w:rPr>
                          <w:b/>
                        </w:rPr>
                      </w:pPr>
                      <w:r w:rsidRPr="00C16616">
                        <w:rPr>
                          <w:b/>
                        </w:rPr>
                        <w:t>Euromobilabrechnungen online</w:t>
                      </w:r>
                    </w:p>
                    <w:p w14:paraId="6000E070" w14:textId="77777777" w:rsidR="009D31FE" w:rsidRDefault="009D31FE" w:rsidP="00C16616">
                      <w:pPr>
                        <w:ind w:left="1985"/>
                      </w:pPr>
                      <w:r>
                        <w:t>Position:</w:t>
                      </w:r>
                      <w:r>
                        <w:tab/>
                        <w:t>Projektleitung, Entwicklung</w:t>
                      </w:r>
                    </w:p>
                    <w:p w14:paraId="1CAF1DE1" w14:textId="77777777" w:rsidR="009D31FE" w:rsidRDefault="009D31FE" w:rsidP="00C16616">
                      <w:pPr>
                        <w:ind w:left="1985"/>
                      </w:pPr>
                      <w:proofErr w:type="spellStart"/>
                      <w:r>
                        <w:t>Projekbeschreibung</w:t>
                      </w:r>
                      <w:proofErr w:type="spellEnd"/>
                    </w:p>
                    <w:p w14:paraId="5290ABBD" w14:textId="77777777" w:rsidR="009D31FE" w:rsidRDefault="009D31FE" w:rsidP="00C16616">
                      <w:pPr>
                        <w:ind w:left="1985"/>
                      </w:pPr>
                      <w:r>
                        <w:t xml:space="preserve">Die Partner bekommen hier Ihre Rechnungen für </w:t>
                      </w:r>
                    </w:p>
                    <w:p w14:paraId="0519F784" w14:textId="1319535F" w:rsidR="009D31FE" w:rsidRDefault="009D31FE" w:rsidP="00C16616">
                      <w:pPr>
                        <w:ind w:left="1985"/>
                      </w:pPr>
                      <w:r>
                        <w:t>Lizenzen, Versicherungen und Marketingrückvergütung online bereitgestellt.</w:t>
                      </w:r>
                    </w:p>
                    <w:p w14:paraId="50392DF6" w14:textId="77777777" w:rsidR="009D31FE" w:rsidRDefault="009D31FE" w:rsidP="00C16616">
                      <w:pPr>
                        <w:ind w:left="1985"/>
                      </w:pPr>
                      <w:r>
                        <w:t>Tätigkeiten:</w:t>
                      </w:r>
                    </w:p>
                    <w:p w14:paraId="3CA51A3F" w14:textId="77777777" w:rsidR="009D31FE" w:rsidRDefault="009D31FE" w:rsidP="00C16616">
                      <w:pPr>
                        <w:ind w:left="1985"/>
                      </w:pPr>
                      <w:r>
                        <w:t>•</w:t>
                      </w:r>
                      <w:r>
                        <w:tab/>
                        <w:t>komplette Projektabwicklung</w:t>
                      </w:r>
                    </w:p>
                    <w:p w14:paraId="13EBFE8B" w14:textId="77777777" w:rsidR="009D31FE" w:rsidRDefault="009D31FE" w:rsidP="00C16616">
                      <w:pPr>
                        <w:ind w:left="1985"/>
                      </w:pPr>
                      <w:r>
                        <w:t>•</w:t>
                      </w:r>
                      <w:r>
                        <w:tab/>
                        <w:t xml:space="preserve">Applikations- und datenbankdesign- und </w:t>
                      </w:r>
                    </w:p>
                    <w:p w14:paraId="24ECC199" w14:textId="5F90D6E3" w:rsidR="009D31FE" w:rsidRDefault="009D31FE" w:rsidP="00C16616">
                      <w:pPr>
                        <w:ind w:left="1985"/>
                      </w:pPr>
                      <w:proofErr w:type="spellStart"/>
                      <w:r>
                        <w:t>implementierung</w:t>
                      </w:r>
                      <w:proofErr w:type="spellEnd"/>
                    </w:p>
                    <w:p w14:paraId="29CBD4D6" w14:textId="77777777" w:rsidR="009D31FE" w:rsidRDefault="009D31FE" w:rsidP="00C16616">
                      <w:pPr>
                        <w:ind w:left="1985"/>
                      </w:pPr>
                      <w:r>
                        <w:t>•</w:t>
                      </w:r>
                      <w:r>
                        <w:tab/>
                        <w:t>Umsetzung auf der Oracle-Datenbank in PL/SQL</w:t>
                      </w:r>
                    </w:p>
                    <w:p w14:paraId="7A27B804" w14:textId="0BB0EFCF" w:rsidR="009D31FE" w:rsidRDefault="009D31FE" w:rsidP="00C16616">
                      <w:pPr>
                        <w:ind w:left="1985"/>
                      </w:pPr>
                      <w:r>
                        <w:t>Technologien</w:t>
                      </w:r>
                      <w:r>
                        <w:tab/>
                        <w:t>PL/SQL, HTML, SSO</w:t>
                      </w:r>
                    </w:p>
                    <w:p w14:paraId="0646FBA4" w14:textId="77777777" w:rsidR="009D31FE" w:rsidRDefault="009D31FE" w:rsidP="00520255">
                      <w:pPr>
                        <w:pBdr>
                          <w:bottom w:val="single" w:sz="4" w:space="1" w:color="auto"/>
                        </w:pBdr>
                      </w:pPr>
                    </w:p>
                    <w:p w14:paraId="5512A50D" w14:textId="77777777" w:rsidR="009D31FE" w:rsidRDefault="009D31FE" w:rsidP="00EC11DA">
                      <w:pPr>
                        <w:rPr>
                          <w:b/>
                        </w:rPr>
                      </w:pPr>
                    </w:p>
                    <w:p w14:paraId="1AC621E8" w14:textId="3978372A" w:rsidR="009D31FE" w:rsidRPr="00E37C43" w:rsidRDefault="009D31FE" w:rsidP="00EC11DA">
                      <w:r w:rsidRPr="00E37C43">
                        <w:rPr>
                          <w:b/>
                        </w:rPr>
                        <w:t>Zeitpunkt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 w:rsidRPr="006E07CE">
                        <w:t>8/1998 - 7/2000</w:t>
                      </w:r>
                    </w:p>
                    <w:p w14:paraId="3E0F8026" w14:textId="4768D5AD" w:rsidR="009D31FE" w:rsidRDefault="009D31FE" w:rsidP="00EC11DA">
                      <w:r w:rsidRPr="00F13F61">
                        <w:rPr>
                          <w:b/>
                        </w:rPr>
                        <w:t>Firma/ORT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 w:rsidRPr="006E07CE">
                        <w:t>RCS GmbH</w:t>
                      </w:r>
                    </w:p>
                    <w:p w14:paraId="7881BEA5" w14:textId="77777777" w:rsidR="009D31FE" w:rsidRDefault="009D31FE" w:rsidP="00806098">
                      <w:r w:rsidRPr="005753E5">
                        <w:rPr>
                          <w:b/>
                        </w:rPr>
                        <w:t>Tätigkeit</w:t>
                      </w:r>
                      <w:r w:rsidRPr="005753E5">
                        <w:rPr>
                          <w:b/>
                        </w:rPr>
                        <w:tab/>
                        <w:t xml:space="preserve">          </w:t>
                      </w:r>
                      <w:r w:rsidRPr="006E07CE">
                        <w:t xml:space="preserve">Softwareentwicklung in Delphi, Konzeption und </w:t>
                      </w:r>
                    </w:p>
                    <w:p w14:paraId="59B75293" w14:textId="247BC4DE" w:rsidR="009D31FE" w:rsidRPr="005753E5" w:rsidRDefault="009D31FE" w:rsidP="006E07CE">
                      <w:pPr>
                        <w:ind w:firstLine="1985"/>
                      </w:pPr>
                      <w:r w:rsidRPr="006E07CE">
                        <w:t>Umsetzung neuer Module, Erstellung von Schnittstellen</w:t>
                      </w:r>
                    </w:p>
                    <w:p w14:paraId="68E7B248" w14:textId="33533CEE" w:rsidR="009D31FE" w:rsidRDefault="009D31FE" w:rsidP="00EC11DA">
                      <w:r w:rsidRPr="00FD7B53">
                        <w:rPr>
                          <w:b/>
                        </w:rPr>
                        <w:t xml:space="preserve">Kurzbeschreibung    </w:t>
                      </w:r>
                    </w:p>
                    <w:p w14:paraId="5CE42769" w14:textId="44F9843F" w:rsidR="009D31FE" w:rsidRPr="006E07CE" w:rsidRDefault="009D31FE" w:rsidP="00806098">
                      <w:r w:rsidRPr="00EC11DA">
                        <w:rPr>
                          <w:b/>
                        </w:rPr>
                        <w:t>Fähigkeiten</w:t>
                      </w:r>
                      <w:r w:rsidRPr="00EC11DA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proofErr w:type="spellStart"/>
                      <w:r w:rsidRPr="006E07CE">
                        <w:t>Datev</w:t>
                      </w:r>
                      <w:proofErr w:type="spellEnd"/>
                      <w:r w:rsidRPr="006E07CE">
                        <w:t>, RS485</w:t>
                      </w:r>
                    </w:p>
                    <w:p w14:paraId="45904D55" w14:textId="77777777" w:rsidR="009D31FE" w:rsidRDefault="009D31FE" w:rsidP="006E07CE">
                      <w:r w:rsidRPr="002D2658">
                        <w:rPr>
                          <w:b/>
                        </w:rPr>
                        <w:t>Aufgaben</w:t>
                      </w:r>
                      <w:r w:rsidRPr="002D2658">
                        <w:tab/>
                        <w:t xml:space="preserve">        </w:t>
                      </w:r>
                      <w:r>
                        <w:t xml:space="preserve">  Projekt</w:t>
                      </w:r>
                      <w:r>
                        <w:tab/>
                        <w:t>RCS-Auftrag</w:t>
                      </w:r>
                    </w:p>
                    <w:p w14:paraId="4BF39C9B" w14:textId="6624AD11" w:rsidR="009D31FE" w:rsidRDefault="009D31FE" w:rsidP="006E07CE">
                      <w:pPr>
                        <w:ind w:left="1985"/>
                      </w:pPr>
                      <w:r>
                        <w:t>Bei dem Projekt RCS-Auftrag handelt es sich um eine komplexe Auftragsverarbeitungssoftware.</w:t>
                      </w:r>
                    </w:p>
                    <w:p w14:paraId="45F0441A" w14:textId="77777777" w:rsidR="009D31FE" w:rsidRDefault="009D31FE" w:rsidP="00F2064C">
                      <w:pPr>
                        <w:ind w:left="1985"/>
                      </w:pPr>
                      <w:r>
                        <w:t xml:space="preserve">Mein Anteil waren u.a. Teile der Lagerverwaltung, des Vorbestellmoduls, spezielle Anpassungen für Kundenschnittstellen und die Schnittstellen in diverse </w:t>
                      </w:r>
                    </w:p>
                    <w:p w14:paraId="7F18DB76" w14:textId="2D717469" w:rsidR="009D31FE" w:rsidRDefault="009D31FE" w:rsidP="00F2064C">
                      <w:pPr>
                        <w:ind w:left="1985"/>
                      </w:pPr>
                      <w:proofErr w:type="spellStart"/>
                      <w:r>
                        <w:t>FiBu</w:t>
                      </w:r>
                      <w:proofErr w:type="spellEnd"/>
                      <w:r>
                        <w:t>-Systeme (</w:t>
                      </w:r>
                      <w:proofErr w:type="spellStart"/>
                      <w:r>
                        <w:t>Varial</w:t>
                      </w:r>
                      <w:proofErr w:type="spellEnd"/>
                      <w:r>
                        <w:t xml:space="preserve">, Komet, </w:t>
                      </w:r>
                      <w:proofErr w:type="spellStart"/>
                      <w:r>
                        <w:t>Datev</w:t>
                      </w:r>
                      <w:proofErr w:type="spellEnd"/>
                      <w:r>
                        <w:t>)</w:t>
                      </w:r>
                    </w:p>
                    <w:p w14:paraId="1FFA09A0" w14:textId="77777777" w:rsidR="009D31FE" w:rsidRDefault="009D31FE" w:rsidP="00EC11DA">
                      <w:pPr>
                        <w:rPr>
                          <w:b/>
                        </w:rPr>
                      </w:pPr>
                    </w:p>
                    <w:p w14:paraId="577F8565" w14:textId="77777777" w:rsidR="009D31FE" w:rsidRDefault="009D31FE" w:rsidP="00EC11DA">
                      <w:pPr>
                        <w:ind w:firstLine="1985"/>
                      </w:pPr>
                    </w:p>
                    <w:p w14:paraId="543FC51D" w14:textId="77777777" w:rsidR="009D31FE" w:rsidRDefault="009D31FE" w:rsidP="00D52717">
                      <w:pPr>
                        <w:rPr>
                          <w:b/>
                        </w:rPr>
                      </w:pPr>
                    </w:p>
                    <w:p w14:paraId="67A5DED1" w14:textId="3E7399E3" w:rsidR="009D31FE" w:rsidRDefault="009D31FE" w:rsidP="00D52717"/>
                    <w:p w14:paraId="22AFBD1D" w14:textId="748BA740" w:rsidR="009D31FE" w:rsidRPr="00323345" w:rsidRDefault="009D31FE" w:rsidP="008616F3">
                      <w:pPr>
                        <w:ind w:firstLine="1985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3EAB262" w14:textId="7546A588" w:rsidR="00C57AB0" w:rsidRDefault="00DD1A4C" w:rsidP="00C57AB0">
      <w:pPr>
        <w:spacing w:before="160" w:after="320" w:line="360" w:lineRule="auto"/>
        <w:contextualSpacing w:val="0"/>
        <w:rPr>
          <w:sz w:val="24"/>
          <w:lang w:eastAsia="de-DE" w:bidi="ar-SA"/>
        </w:rPr>
      </w:pPr>
      <w:r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3BFF1D4B" wp14:editId="32494460">
                <wp:simplePos x="0" y="0"/>
                <wp:positionH relativeFrom="column">
                  <wp:posOffset>14497441</wp:posOffset>
                </wp:positionH>
                <wp:positionV relativeFrom="paragraph">
                  <wp:posOffset>481213160</wp:posOffset>
                </wp:positionV>
                <wp:extent cx="1299210" cy="7432040"/>
                <wp:effectExtent l="0" t="0" r="0" b="10160"/>
                <wp:wrapNone/>
                <wp:docPr id="29" name="Rechteck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9210" cy="743204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996626" id="Rechteck 29" o:spid="_x0000_s1026" style="position:absolute;margin-left:1141.55pt;margin-top:37890.8pt;width:102.3pt;height:585.2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" fillcolor="#eee" stroked="f" strokeweight="1pt"/>
            </w:pict>
          </mc:Fallback>
        </mc:AlternateContent>
      </w:r>
      <w:r w:rsidR="00C57AB0">
        <w:rPr>
          <w:sz w:val="24"/>
          <w:lang w:eastAsia="de-DE" w:bidi="ar-SA"/>
        </w:rPr>
        <w:br w:type="page"/>
      </w:r>
    </w:p>
    <w:p w14:paraId="331132C0" w14:textId="59B97DE8" w:rsidR="00953A90" w:rsidRDefault="000E542E" w:rsidP="00953A90">
      <w:pPr>
        <w:rPr>
          <w:sz w:val="24"/>
          <w:lang w:eastAsia="de-DE" w:bidi="ar-SA"/>
        </w:rPr>
      </w:pPr>
      <w:r>
        <w:rPr>
          <w:noProof/>
          <w:sz w:val="24"/>
          <w:lang w:eastAsia="de-DE" w:bidi="ar-SA"/>
        </w:rPr>
        <w:lastRenderedPageBreak/>
        <w:drawing>
          <wp:anchor distT="0" distB="0" distL="114300" distR="114300" simplePos="0" relativeHeight="251919360" behindDoc="0" locked="0" layoutInCell="1" allowOverlap="1" wp14:anchorId="519446A3" wp14:editId="7EE91FE6">
            <wp:simplePos x="0" y="0"/>
            <wp:positionH relativeFrom="column">
              <wp:posOffset>-43815</wp:posOffset>
            </wp:positionH>
            <wp:positionV relativeFrom="paragraph">
              <wp:posOffset>165100</wp:posOffset>
            </wp:positionV>
            <wp:extent cx="1358900" cy="8750300"/>
            <wp:effectExtent l="0" t="0" r="12700" b="12700"/>
            <wp:wrapNone/>
            <wp:docPr id="17" name="Bild 17" descr="../balken_projek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balken_projekt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900" cy="875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76DE">
        <w:rPr>
          <w:noProof/>
          <w:sz w:val="24"/>
          <w:lang w:eastAsia="de-DE" w:bidi="ar-SA"/>
        </w:rPr>
        <w:drawing>
          <wp:anchor distT="0" distB="0" distL="114300" distR="114300" simplePos="0" relativeHeight="251866112" behindDoc="1" locked="0" layoutInCell="1" allowOverlap="1" wp14:anchorId="6D0968C0" wp14:editId="46C1FE0E">
            <wp:simplePos x="0" y="0"/>
            <wp:positionH relativeFrom="column">
              <wp:posOffset>-47625</wp:posOffset>
            </wp:positionH>
            <wp:positionV relativeFrom="paragraph">
              <wp:posOffset>162560</wp:posOffset>
            </wp:positionV>
            <wp:extent cx="1304071" cy="8397240"/>
            <wp:effectExtent l="0" t="0" r="0" b="0"/>
            <wp:wrapNone/>
            <wp:docPr id="132" name="Bild 132" descr="../balken_projek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balken_projekt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071" cy="839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D4B3B6" w14:textId="3C201668" w:rsidR="00FD7B53" w:rsidRDefault="00520255" w:rsidP="00953A90">
      <w:pPr>
        <w:spacing w:before="160" w:after="320" w:line="360" w:lineRule="auto"/>
        <w:contextualSpacing w:val="0"/>
        <w:rPr>
          <w:sz w:val="24"/>
          <w:lang w:eastAsia="de-DE" w:bidi="ar-SA"/>
        </w:rPr>
      </w:pPr>
      <w:r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77EEB564" wp14:editId="3CE33748">
                <wp:simplePos x="0" y="0"/>
                <wp:positionH relativeFrom="column">
                  <wp:posOffset>1487170</wp:posOffset>
                </wp:positionH>
                <wp:positionV relativeFrom="paragraph">
                  <wp:posOffset>195580</wp:posOffset>
                </wp:positionV>
                <wp:extent cx="5023485" cy="8339455"/>
                <wp:effectExtent l="0" t="0" r="0" b="0"/>
                <wp:wrapSquare wrapText="bothSides"/>
                <wp:docPr id="221" name="Textfeld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3485" cy="8339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linkedTxbx id="9" seq="1"/>
                      <wps:bodyPr rot="0" spcFirstLastPara="0" vertOverflow="overflow" horzOverflow="overflow" vert="horz" wrap="square" lIns="108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EB564" id="Textfeld 221" o:spid="_x0000_s1035" type="#_x0000_t202" style="position:absolute;margin-left:117.1pt;margin-top:15.4pt;width:395.55pt;height:656.6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" filled="f" stroked="f">
                <v:textbox style="mso-next-textbox:#Textfeld 222" inset="3mm">
                  <w:txbxContent/>
                </v:textbox>
                <w10:wrap type="square"/>
              </v:shape>
            </w:pict>
          </mc:Fallback>
        </mc:AlternateContent>
      </w:r>
      <w:r w:rsidR="00953A90">
        <w:rPr>
          <w:sz w:val="24"/>
          <w:lang w:eastAsia="de-DE" w:bidi="ar-SA"/>
        </w:rPr>
        <w:br w:type="page"/>
      </w:r>
    </w:p>
    <w:p w14:paraId="253E2228" w14:textId="47D631E7" w:rsidR="00A209AA" w:rsidRDefault="000E542E" w:rsidP="0048698A">
      <w:pPr>
        <w:rPr>
          <w:sz w:val="24"/>
          <w:lang w:eastAsia="de-DE" w:bidi="ar-SA"/>
        </w:rPr>
      </w:pPr>
      <w:r>
        <w:rPr>
          <w:noProof/>
          <w:sz w:val="24"/>
          <w:lang w:eastAsia="de-DE" w:bidi="ar-SA"/>
        </w:rPr>
        <w:lastRenderedPageBreak/>
        <w:drawing>
          <wp:anchor distT="0" distB="0" distL="114300" distR="114300" simplePos="0" relativeHeight="251921408" behindDoc="0" locked="0" layoutInCell="1" allowOverlap="1" wp14:anchorId="66AE50DD" wp14:editId="145BF247">
            <wp:simplePos x="0" y="0"/>
            <wp:positionH relativeFrom="column">
              <wp:posOffset>-43815</wp:posOffset>
            </wp:positionH>
            <wp:positionV relativeFrom="paragraph">
              <wp:posOffset>167005</wp:posOffset>
            </wp:positionV>
            <wp:extent cx="1358900" cy="8750300"/>
            <wp:effectExtent l="0" t="0" r="12700" b="12700"/>
            <wp:wrapNone/>
            <wp:docPr id="18" name="Bild 18" descr="../balken_projek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balken_projekt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900" cy="875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1EF0">
        <w:rPr>
          <w:noProof/>
          <w:sz w:val="24"/>
          <w:lang w:eastAsia="de-DE" w:bidi="ar-SA"/>
        </w:rPr>
        <w:drawing>
          <wp:anchor distT="0" distB="0" distL="114300" distR="114300" simplePos="0" relativeHeight="251864064" behindDoc="1" locked="0" layoutInCell="1" allowOverlap="1" wp14:anchorId="1E6F529C" wp14:editId="310AF466">
            <wp:simplePos x="0" y="0"/>
            <wp:positionH relativeFrom="column">
              <wp:posOffset>-53975</wp:posOffset>
            </wp:positionH>
            <wp:positionV relativeFrom="paragraph">
              <wp:posOffset>170815</wp:posOffset>
            </wp:positionV>
            <wp:extent cx="1304071" cy="8397240"/>
            <wp:effectExtent l="0" t="0" r="0" b="0"/>
            <wp:wrapNone/>
            <wp:docPr id="131" name="Bild 131" descr="../balken_projek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balken_projekt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071" cy="839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35CE"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4D8E0C71" wp14:editId="395C484B">
                <wp:simplePos x="0" y="0"/>
                <wp:positionH relativeFrom="column">
                  <wp:posOffset>1487170</wp:posOffset>
                </wp:positionH>
                <wp:positionV relativeFrom="paragraph">
                  <wp:posOffset>396875</wp:posOffset>
                </wp:positionV>
                <wp:extent cx="4813935" cy="8282940"/>
                <wp:effectExtent l="0" t="0" r="0" b="0"/>
                <wp:wrapSquare wrapText="bothSides"/>
                <wp:docPr id="222" name="Textfeld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3935" cy="8282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linkedTxbx id="9" seq="2"/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E0C71" id="Textfeld 222" o:spid="_x0000_s1037" type="#_x0000_t202" style="position:absolute;margin-left:117.1pt;margin-top:31.25pt;width:379.05pt;height:652.2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" filled="f" stroked="f">
                <v:textbox style="mso-next-textbox:#Textfeld 224">
                  <w:txbxContent/>
                </v:textbox>
                <w10:wrap type="square"/>
              </v:shape>
            </w:pict>
          </mc:Fallback>
        </mc:AlternateContent>
      </w:r>
      <w:r w:rsidR="00FD7B53">
        <w:rPr>
          <w:sz w:val="24"/>
          <w:lang w:eastAsia="de-DE" w:bidi="ar-SA"/>
        </w:rPr>
        <w:br w:type="page"/>
      </w:r>
    </w:p>
    <w:p w14:paraId="43C3A7B6" w14:textId="08F849F8" w:rsidR="00A209AA" w:rsidRDefault="000E542E" w:rsidP="00A209AA">
      <w:pPr>
        <w:rPr>
          <w:sz w:val="24"/>
          <w:lang w:eastAsia="de-DE" w:bidi="ar-SA"/>
        </w:rPr>
      </w:pPr>
      <w:r>
        <w:rPr>
          <w:noProof/>
          <w:sz w:val="24"/>
          <w:lang w:eastAsia="de-DE" w:bidi="ar-SA"/>
        </w:rPr>
        <w:lastRenderedPageBreak/>
        <w:drawing>
          <wp:anchor distT="0" distB="0" distL="114300" distR="114300" simplePos="0" relativeHeight="251923456" behindDoc="0" locked="0" layoutInCell="1" allowOverlap="1" wp14:anchorId="589B401A" wp14:editId="05EF3870">
            <wp:simplePos x="0" y="0"/>
            <wp:positionH relativeFrom="column">
              <wp:posOffset>-43815</wp:posOffset>
            </wp:positionH>
            <wp:positionV relativeFrom="paragraph">
              <wp:posOffset>167005</wp:posOffset>
            </wp:positionV>
            <wp:extent cx="1358900" cy="8750300"/>
            <wp:effectExtent l="0" t="0" r="12700" b="12700"/>
            <wp:wrapNone/>
            <wp:docPr id="19" name="Bild 19" descr="../balken_projek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balken_projekt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900" cy="875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76DE">
        <w:rPr>
          <w:noProof/>
          <w:sz w:val="24"/>
          <w:lang w:eastAsia="de-DE" w:bidi="ar-SA"/>
        </w:rPr>
        <w:drawing>
          <wp:anchor distT="0" distB="0" distL="114300" distR="114300" simplePos="0" relativeHeight="251870208" behindDoc="1" locked="0" layoutInCell="1" allowOverlap="1" wp14:anchorId="40F0D7F1" wp14:editId="1E2E6F7A">
            <wp:simplePos x="0" y="0"/>
            <wp:positionH relativeFrom="column">
              <wp:posOffset>-55880</wp:posOffset>
            </wp:positionH>
            <wp:positionV relativeFrom="paragraph">
              <wp:posOffset>169545</wp:posOffset>
            </wp:positionV>
            <wp:extent cx="1304071" cy="8397240"/>
            <wp:effectExtent l="0" t="0" r="0" b="0"/>
            <wp:wrapNone/>
            <wp:docPr id="134" name="Bild 134" descr="../balken_projek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balken_projekt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071" cy="839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3CA9"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656189" behindDoc="0" locked="0" layoutInCell="1" allowOverlap="1" wp14:anchorId="437C9B70" wp14:editId="554D34B8">
                <wp:simplePos x="0" y="0"/>
                <wp:positionH relativeFrom="column">
                  <wp:posOffset>1557020</wp:posOffset>
                </wp:positionH>
                <wp:positionV relativeFrom="paragraph">
                  <wp:posOffset>394335</wp:posOffset>
                </wp:positionV>
                <wp:extent cx="4754245" cy="8348345"/>
                <wp:effectExtent l="0" t="0" r="0" b="8255"/>
                <wp:wrapSquare wrapText="bothSides"/>
                <wp:docPr id="224" name="Textfeld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4245" cy="8348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linkedTxbx id="9" seq="3"/>
                      <wps:bodyPr rot="0" spcFirstLastPara="0" vertOverflow="overflow" horzOverflow="overflow" vert="horz" wrap="square" lIns="72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C9B70" id="Textfeld 224" o:spid="_x0000_s1038" type="#_x0000_t202" style="position:absolute;margin-left:122.6pt;margin-top:31.05pt;width:374.35pt;height:657.35pt;z-index:2516561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" filled="f" stroked="f">
                <v:textbox style="mso-next-textbox:#Textfeld 225" inset="2mm">
                  <w:txbxContent/>
                </v:textbox>
                <w10:wrap type="square"/>
              </v:shape>
            </w:pict>
          </mc:Fallback>
        </mc:AlternateContent>
      </w:r>
    </w:p>
    <w:p w14:paraId="3189128A" w14:textId="4FF51A21" w:rsidR="00C1135C" w:rsidRDefault="00A209AA" w:rsidP="00953A90">
      <w:pPr>
        <w:spacing w:before="160" w:after="320" w:line="360" w:lineRule="auto"/>
        <w:contextualSpacing w:val="0"/>
        <w:rPr>
          <w:sz w:val="24"/>
          <w:lang w:eastAsia="de-DE" w:bidi="ar-SA"/>
        </w:rPr>
      </w:pPr>
      <w:r>
        <w:rPr>
          <w:sz w:val="24"/>
          <w:lang w:eastAsia="de-DE" w:bidi="ar-SA"/>
        </w:rPr>
        <w:br w:type="page"/>
      </w:r>
    </w:p>
    <w:p w14:paraId="1CFFC03F" w14:textId="392BF6D0" w:rsidR="00C1135C" w:rsidRDefault="000E542E" w:rsidP="00C1135C">
      <w:pPr>
        <w:rPr>
          <w:sz w:val="24"/>
          <w:lang w:eastAsia="de-DE" w:bidi="ar-SA"/>
        </w:rPr>
      </w:pPr>
      <w:r>
        <w:rPr>
          <w:noProof/>
          <w:sz w:val="24"/>
          <w:lang w:eastAsia="de-DE" w:bidi="ar-SA"/>
        </w:rPr>
        <w:lastRenderedPageBreak/>
        <w:drawing>
          <wp:anchor distT="0" distB="0" distL="114300" distR="114300" simplePos="0" relativeHeight="251925504" behindDoc="0" locked="0" layoutInCell="1" allowOverlap="1" wp14:anchorId="6095F55D" wp14:editId="2EE0E833">
            <wp:simplePos x="0" y="0"/>
            <wp:positionH relativeFrom="column">
              <wp:posOffset>-43815</wp:posOffset>
            </wp:positionH>
            <wp:positionV relativeFrom="paragraph">
              <wp:posOffset>167005</wp:posOffset>
            </wp:positionV>
            <wp:extent cx="1358900" cy="8750300"/>
            <wp:effectExtent l="0" t="0" r="12700" b="12700"/>
            <wp:wrapNone/>
            <wp:docPr id="21" name="Bild 21" descr="../balken_projek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balken_projekt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900" cy="875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76DE">
        <w:rPr>
          <w:noProof/>
          <w:sz w:val="24"/>
          <w:lang w:eastAsia="de-DE" w:bidi="ar-SA"/>
        </w:rPr>
        <w:drawing>
          <wp:anchor distT="0" distB="0" distL="114300" distR="114300" simplePos="0" relativeHeight="251872256" behindDoc="1" locked="0" layoutInCell="1" allowOverlap="1" wp14:anchorId="54EC5A97" wp14:editId="03DA3E4E">
            <wp:simplePos x="0" y="0"/>
            <wp:positionH relativeFrom="column">
              <wp:posOffset>-43815</wp:posOffset>
            </wp:positionH>
            <wp:positionV relativeFrom="paragraph">
              <wp:posOffset>167005</wp:posOffset>
            </wp:positionV>
            <wp:extent cx="1304071" cy="8397240"/>
            <wp:effectExtent l="0" t="0" r="0" b="0"/>
            <wp:wrapNone/>
            <wp:docPr id="135" name="Bild 135" descr="../balken_projek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balken_projekt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071" cy="839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7FA6"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A9C0B20" wp14:editId="24EC2319">
                <wp:simplePos x="0" y="0"/>
                <wp:positionH relativeFrom="column">
                  <wp:posOffset>1490941</wp:posOffset>
                </wp:positionH>
                <wp:positionV relativeFrom="paragraph">
                  <wp:posOffset>401320</wp:posOffset>
                </wp:positionV>
                <wp:extent cx="4959350" cy="8338820"/>
                <wp:effectExtent l="0" t="0" r="0" b="0"/>
                <wp:wrapSquare wrapText="bothSides"/>
                <wp:docPr id="225" name="Textfeld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9350" cy="8338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linkedTxbx id="9" seq="4"/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C0B20" id="Textfeld 225" o:spid="_x0000_s1039" type="#_x0000_t202" style="position:absolute;margin-left:117.4pt;margin-top:31.6pt;width:390.5pt;height:656.6pt;z-index:251777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" filled="f" stroked="f">
                <v:textbox style="mso-next-textbox:#Textfeld 35">
                  <w:txbxContent/>
                </v:textbox>
                <w10:wrap type="square"/>
              </v:shape>
            </w:pict>
          </mc:Fallback>
        </mc:AlternateContent>
      </w:r>
    </w:p>
    <w:p w14:paraId="5C6E8244" w14:textId="38C6AEC8" w:rsidR="00743E70" w:rsidRDefault="00D52717" w:rsidP="00953A90">
      <w:pPr>
        <w:spacing w:before="160" w:after="320" w:line="360" w:lineRule="auto"/>
        <w:contextualSpacing w:val="0"/>
        <w:rPr>
          <w:sz w:val="24"/>
          <w:lang w:eastAsia="de-DE" w:bidi="ar-SA"/>
        </w:rPr>
      </w:pPr>
      <w:r>
        <w:rPr>
          <w:sz w:val="24"/>
          <w:lang w:eastAsia="de-DE" w:bidi="ar-SA"/>
        </w:rPr>
        <w:br w:type="page"/>
      </w:r>
    </w:p>
    <w:p w14:paraId="10505972" w14:textId="6A33C20B" w:rsidR="00B72A6A" w:rsidRDefault="000E542E">
      <w:pPr>
        <w:spacing w:before="160" w:after="320" w:line="360" w:lineRule="auto"/>
        <w:contextualSpacing w:val="0"/>
        <w:rPr>
          <w:sz w:val="24"/>
          <w:lang w:eastAsia="de-DE" w:bidi="ar-SA"/>
        </w:rPr>
      </w:pPr>
      <w:r>
        <w:rPr>
          <w:noProof/>
          <w:sz w:val="24"/>
          <w:lang w:eastAsia="de-DE" w:bidi="ar-SA"/>
        </w:rPr>
        <w:lastRenderedPageBreak/>
        <w:drawing>
          <wp:anchor distT="0" distB="0" distL="114300" distR="114300" simplePos="0" relativeHeight="251927552" behindDoc="0" locked="0" layoutInCell="1" allowOverlap="1" wp14:anchorId="696A6C01" wp14:editId="53CD2722">
            <wp:simplePos x="0" y="0"/>
            <wp:positionH relativeFrom="column">
              <wp:posOffset>-43815</wp:posOffset>
            </wp:positionH>
            <wp:positionV relativeFrom="paragraph">
              <wp:posOffset>167005</wp:posOffset>
            </wp:positionV>
            <wp:extent cx="1358900" cy="8750300"/>
            <wp:effectExtent l="0" t="0" r="12700" b="12700"/>
            <wp:wrapNone/>
            <wp:docPr id="22" name="Bild 22" descr="../balken_projek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balken_projekt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900" cy="875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76DE">
        <w:rPr>
          <w:noProof/>
          <w:sz w:val="24"/>
          <w:lang w:eastAsia="de-DE" w:bidi="ar-SA"/>
        </w:rPr>
        <w:drawing>
          <wp:anchor distT="0" distB="0" distL="114300" distR="114300" simplePos="0" relativeHeight="251874304" behindDoc="1" locked="0" layoutInCell="1" allowOverlap="1" wp14:anchorId="3DD3A0A2" wp14:editId="6F67A156">
            <wp:simplePos x="0" y="0"/>
            <wp:positionH relativeFrom="column">
              <wp:posOffset>-43815</wp:posOffset>
            </wp:positionH>
            <wp:positionV relativeFrom="paragraph">
              <wp:posOffset>167005</wp:posOffset>
            </wp:positionV>
            <wp:extent cx="1304071" cy="8397240"/>
            <wp:effectExtent l="0" t="0" r="0" b="0"/>
            <wp:wrapNone/>
            <wp:docPr id="136" name="Bild 136" descr="../balken_projek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balken_projekt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071" cy="839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6616"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D5D9E30" wp14:editId="190BC5B2">
                <wp:simplePos x="0" y="0"/>
                <wp:positionH relativeFrom="column">
                  <wp:posOffset>1481455</wp:posOffset>
                </wp:positionH>
                <wp:positionV relativeFrom="paragraph">
                  <wp:posOffset>170815</wp:posOffset>
                </wp:positionV>
                <wp:extent cx="4889500" cy="8458200"/>
                <wp:effectExtent l="0" t="0" r="0" b="0"/>
                <wp:wrapSquare wrapText="bothSides"/>
                <wp:docPr id="35" name="Textfeld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0" cy="8458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linkedTxbx id="9" seq="5"/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5D9E30" id="Textfeld 35" o:spid="_x0000_s1040" type="#_x0000_t202" style="position:absolute;margin-left:116.65pt;margin-top:13.45pt;width:385pt;height:666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" filled="f" stroked="f">
                <v:textbox style="mso-next-textbox:#Textfeld 43">
                  <w:txbxContent/>
                </v:textbox>
                <w10:wrap type="square"/>
              </v:shape>
            </w:pict>
          </mc:Fallback>
        </mc:AlternateContent>
      </w:r>
      <w:r w:rsidR="00743E70">
        <w:rPr>
          <w:sz w:val="24"/>
          <w:lang w:eastAsia="de-DE" w:bidi="ar-SA"/>
        </w:rPr>
        <w:br w:type="page"/>
      </w:r>
    </w:p>
    <w:p w14:paraId="6AC907BF" w14:textId="73CCA1B1" w:rsidR="006E07CE" w:rsidRDefault="000E542E">
      <w:pPr>
        <w:spacing w:before="160" w:after="320" w:line="360" w:lineRule="auto"/>
        <w:contextualSpacing w:val="0"/>
        <w:rPr>
          <w:sz w:val="24"/>
          <w:lang w:eastAsia="de-DE" w:bidi="ar-SA"/>
        </w:rPr>
      </w:pPr>
      <w:r>
        <w:rPr>
          <w:noProof/>
          <w:sz w:val="24"/>
          <w:lang w:eastAsia="de-DE" w:bidi="ar-SA"/>
        </w:rPr>
        <w:lastRenderedPageBreak/>
        <w:drawing>
          <wp:anchor distT="0" distB="0" distL="114300" distR="114300" simplePos="0" relativeHeight="251929600" behindDoc="0" locked="0" layoutInCell="1" allowOverlap="1" wp14:anchorId="74893C4C" wp14:editId="2A9254F0">
            <wp:simplePos x="0" y="0"/>
            <wp:positionH relativeFrom="column">
              <wp:posOffset>-43815</wp:posOffset>
            </wp:positionH>
            <wp:positionV relativeFrom="paragraph">
              <wp:posOffset>167005</wp:posOffset>
            </wp:positionV>
            <wp:extent cx="1358900" cy="8750300"/>
            <wp:effectExtent l="0" t="0" r="12700" b="12700"/>
            <wp:wrapNone/>
            <wp:docPr id="23" name="Bild 23" descr="../balken_projek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balken_projekt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900" cy="875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76C3"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29AC991D" wp14:editId="0C63E9A8">
                <wp:simplePos x="0" y="0"/>
                <wp:positionH relativeFrom="column">
                  <wp:posOffset>1482090</wp:posOffset>
                </wp:positionH>
                <wp:positionV relativeFrom="paragraph">
                  <wp:posOffset>282575</wp:posOffset>
                </wp:positionV>
                <wp:extent cx="4896485" cy="8397240"/>
                <wp:effectExtent l="0" t="0" r="0" b="10160"/>
                <wp:wrapSquare wrapText="bothSides"/>
                <wp:docPr id="43" name="Textfeld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485" cy="8397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linkedTxbx id="9" seq="6"/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C991D" id="Textfeld 43" o:spid="_x0000_s1040" type="#_x0000_t202" style="position:absolute;margin-left:116.7pt;margin-top:22.25pt;width:385.55pt;height:661.2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" filled="f" stroked="f">
                <v:textbox>
                  <w:txbxContent/>
                </v:textbox>
                <w10:wrap type="square"/>
              </v:shape>
            </w:pict>
          </mc:Fallback>
        </mc:AlternateContent>
      </w:r>
      <w:r w:rsidR="004476DE">
        <w:rPr>
          <w:noProof/>
          <w:sz w:val="24"/>
          <w:lang w:eastAsia="de-DE" w:bidi="ar-SA"/>
        </w:rPr>
        <w:drawing>
          <wp:anchor distT="0" distB="0" distL="114300" distR="114300" simplePos="0" relativeHeight="251876352" behindDoc="1" locked="0" layoutInCell="1" allowOverlap="1" wp14:anchorId="1BF7DF0E" wp14:editId="79C00363">
            <wp:simplePos x="0" y="0"/>
            <wp:positionH relativeFrom="column">
              <wp:posOffset>-43815</wp:posOffset>
            </wp:positionH>
            <wp:positionV relativeFrom="paragraph">
              <wp:posOffset>167005</wp:posOffset>
            </wp:positionV>
            <wp:extent cx="1304071" cy="8397240"/>
            <wp:effectExtent l="0" t="0" r="0" b="0"/>
            <wp:wrapNone/>
            <wp:docPr id="137" name="Bild 137" descr="../balken_projek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balken_projekt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071" cy="839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2A6A">
        <w:rPr>
          <w:sz w:val="24"/>
          <w:lang w:eastAsia="de-DE" w:bidi="ar-SA"/>
        </w:rPr>
        <w:br w:type="page"/>
      </w:r>
    </w:p>
    <w:p w14:paraId="61AC705D" w14:textId="20004DE4" w:rsidR="00A13EB7" w:rsidRDefault="00650CB8" w:rsidP="00A13EB7">
      <w:pPr>
        <w:rPr>
          <w:sz w:val="24"/>
          <w:lang w:eastAsia="de-DE" w:bidi="ar-SA"/>
        </w:rPr>
      </w:pPr>
      <w:r>
        <w:rPr>
          <w:noProof/>
          <w:sz w:val="24"/>
          <w:lang w:eastAsia="de-DE" w:bidi="ar-SA"/>
        </w:rPr>
        <w:lastRenderedPageBreak/>
        <w:drawing>
          <wp:anchor distT="0" distB="0" distL="114300" distR="114300" simplePos="0" relativeHeight="251930624" behindDoc="0" locked="0" layoutInCell="1" allowOverlap="1" wp14:anchorId="7EFB08EF" wp14:editId="309D1E8D">
            <wp:simplePos x="0" y="0"/>
            <wp:positionH relativeFrom="column">
              <wp:posOffset>-49530</wp:posOffset>
            </wp:positionH>
            <wp:positionV relativeFrom="paragraph">
              <wp:posOffset>169545</wp:posOffset>
            </wp:positionV>
            <wp:extent cx="1358900" cy="8750300"/>
            <wp:effectExtent l="0" t="0" r="12700" b="12700"/>
            <wp:wrapNone/>
            <wp:docPr id="24" name="Bild 24" descr="../balken_edu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balken_education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900" cy="875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2149">
        <w:rPr>
          <w:noProof/>
          <w:sz w:val="24"/>
          <w:lang w:eastAsia="de-DE" w:bidi="ar-SA"/>
        </w:rPr>
        <w:drawing>
          <wp:anchor distT="0" distB="0" distL="114300" distR="114300" simplePos="0" relativeHeight="251877376" behindDoc="1" locked="0" layoutInCell="1" allowOverlap="1" wp14:anchorId="6D37D9B1" wp14:editId="636DEED5">
            <wp:simplePos x="0" y="0"/>
            <wp:positionH relativeFrom="column">
              <wp:posOffset>-55245</wp:posOffset>
            </wp:positionH>
            <wp:positionV relativeFrom="paragraph">
              <wp:posOffset>173355</wp:posOffset>
            </wp:positionV>
            <wp:extent cx="1305176" cy="8392160"/>
            <wp:effectExtent l="0" t="0" r="0" b="0"/>
            <wp:wrapNone/>
            <wp:docPr id="139" name="Bild 139" descr="../balken_edu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balken_education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176" cy="839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15B363" w14:textId="44C04ABF" w:rsidR="003F0D59" w:rsidRDefault="00C976C3" w:rsidP="00EB1D99">
      <w:pPr>
        <w:spacing w:before="160" w:after="320" w:line="360" w:lineRule="auto"/>
        <w:contextualSpacing w:val="0"/>
        <w:rPr>
          <w:sz w:val="24"/>
          <w:lang w:eastAsia="de-DE" w:bidi="ar-SA"/>
        </w:rPr>
      </w:pPr>
      <w:r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41F1567" wp14:editId="7F96FB1F">
                <wp:simplePos x="0" y="0"/>
                <wp:positionH relativeFrom="column">
                  <wp:posOffset>1490980</wp:posOffset>
                </wp:positionH>
                <wp:positionV relativeFrom="paragraph">
                  <wp:posOffset>78740</wp:posOffset>
                </wp:positionV>
                <wp:extent cx="4795520" cy="8232140"/>
                <wp:effectExtent l="0" t="0" r="0" b="0"/>
                <wp:wrapSquare wrapText="bothSides"/>
                <wp:docPr id="41" name="Textfeld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5520" cy="8232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A63BFA" w14:textId="757E2107" w:rsidR="009D31FE" w:rsidRPr="00E37C43" w:rsidRDefault="009D31FE" w:rsidP="00A25A67">
                            <w:pPr>
                              <w:ind w:left="1985" w:hanging="1985"/>
                            </w:pPr>
                            <w:r>
                              <w:rPr>
                                <w:b/>
                              </w:rPr>
                              <w:t>Zeitpunkt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 w:rsidRPr="009A31DB">
                              <w:t>1/1985 - 12/1987</w:t>
                            </w:r>
                          </w:p>
                          <w:p w14:paraId="1F57BACB" w14:textId="0239DA1B" w:rsidR="009D31FE" w:rsidRPr="00F13F61" w:rsidRDefault="009D31FE" w:rsidP="00A25A67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Institut             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14:paraId="0E8AA4B9" w14:textId="35E671DD" w:rsidR="009D31FE" w:rsidRPr="00F13F61" w:rsidRDefault="009D31FE" w:rsidP="00A25A67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Fachgebiet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 w:rsidRPr="009A31DB">
                              <w:t>Ausbildung zum Industriekaufmann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>
                              <w:t xml:space="preserve"> </w:t>
                            </w:r>
                          </w:p>
                          <w:p w14:paraId="77DE17AF" w14:textId="7709EFED" w:rsidR="009D31FE" w:rsidRDefault="009D31FE" w:rsidP="00591D58">
                            <w:pPr>
                              <w:ind w:left="1985" w:hanging="1985"/>
                            </w:pPr>
                            <w:r w:rsidRPr="009A31DB">
                              <w:rPr>
                                <w:b/>
                              </w:rPr>
                              <w:t>Abschluss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 w:rsidRPr="00591D58">
                              <w:t>Industriekaufmann</w:t>
                            </w:r>
                          </w:p>
                          <w:p w14:paraId="343F8AF8" w14:textId="77777777" w:rsidR="009D31FE" w:rsidRDefault="009D31FE" w:rsidP="00EA34E6">
                            <w:pPr>
                              <w:pBdr>
                                <w:bottom w:val="single" w:sz="4" w:space="1" w:color="auto"/>
                              </w:pBdr>
                              <w:ind w:left="1985" w:hanging="1985"/>
                            </w:pPr>
                          </w:p>
                          <w:p w14:paraId="719DAB88" w14:textId="77777777" w:rsidR="009D31FE" w:rsidRDefault="009D31FE" w:rsidP="00591D58">
                            <w:pPr>
                              <w:ind w:left="1985" w:hanging="1985"/>
                            </w:pPr>
                          </w:p>
                          <w:p w14:paraId="1B7B3502" w14:textId="19E28E80" w:rsidR="009D31FE" w:rsidRPr="00E37C43" w:rsidRDefault="009D31FE" w:rsidP="00402770">
                            <w:pPr>
                              <w:ind w:left="1985" w:hanging="1985"/>
                            </w:pPr>
                            <w:r>
                              <w:rPr>
                                <w:b/>
                              </w:rPr>
                              <w:t>Zeitpunkt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t>Zeitraum unbekannt</w:t>
                            </w:r>
                          </w:p>
                          <w:p w14:paraId="60AD4D6A" w14:textId="77777777" w:rsidR="009D31FE" w:rsidRPr="00F13F61" w:rsidRDefault="009D31FE" w:rsidP="00096E4B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Institut             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14:paraId="737FC47B" w14:textId="489FE616" w:rsidR="009D31FE" w:rsidRPr="00F13F61" w:rsidRDefault="009D31FE" w:rsidP="00096E4B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Fachgebiet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 w:rsidRPr="00302BFC">
                              <w:t>Administration, Installation, Upgrade Oracle DB 12c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>
                              <w:t xml:space="preserve"> </w:t>
                            </w:r>
                          </w:p>
                          <w:p w14:paraId="07A18EE2" w14:textId="01E4A3ED" w:rsidR="009D31FE" w:rsidRDefault="009D31FE" w:rsidP="00096E4B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 w:rsidRPr="009A31DB">
                              <w:rPr>
                                <w:b/>
                              </w:rPr>
                              <w:t>Abschluss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14:paraId="596A64A2" w14:textId="77777777" w:rsidR="009D31FE" w:rsidRDefault="009D31FE" w:rsidP="00EA34E6">
                            <w:pPr>
                              <w:pBdr>
                                <w:bottom w:val="single" w:sz="4" w:space="1" w:color="auto"/>
                              </w:pBdr>
                              <w:ind w:left="1985" w:hanging="1985"/>
                              <w:rPr>
                                <w:b/>
                              </w:rPr>
                            </w:pPr>
                          </w:p>
                          <w:p w14:paraId="61A3840D" w14:textId="77777777" w:rsidR="009D31FE" w:rsidRDefault="009D31FE" w:rsidP="00096E4B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</w:p>
                          <w:p w14:paraId="7FC3A46E" w14:textId="01D8B377" w:rsidR="009D31FE" w:rsidRPr="00E37C43" w:rsidRDefault="009D31FE" w:rsidP="00302BFC">
                            <w:pPr>
                              <w:ind w:left="1985" w:hanging="1985"/>
                            </w:pPr>
                            <w:r>
                              <w:rPr>
                                <w:b/>
                              </w:rPr>
                              <w:t>Zeitpunkt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 w:rsidRPr="00302BFC">
                              <w:t>Zeitraum unbekannt</w:t>
                            </w:r>
                          </w:p>
                          <w:p w14:paraId="0F8804A1" w14:textId="77777777" w:rsidR="009D31FE" w:rsidRPr="00F13F61" w:rsidRDefault="009D31FE" w:rsidP="00302BFC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Institut             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14:paraId="702640EB" w14:textId="5BAA086F" w:rsidR="009D31FE" w:rsidRPr="00F13F61" w:rsidRDefault="009D31FE" w:rsidP="00302BFC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Fachgebiet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proofErr w:type="spellStart"/>
                            <w:r w:rsidRPr="00302BFC">
                              <w:t>MongoDB</w:t>
                            </w:r>
                            <w:proofErr w:type="spellEnd"/>
                            <w:r w:rsidRPr="00302BFC">
                              <w:t>, Administration und Praxis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>
                              <w:t xml:space="preserve"> </w:t>
                            </w:r>
                          </w:p>
                          <w:p w14:paraId="06956C90" w14:textId="7C13A965" w:rsidR="009D31FE" w:rsidRDefault="009D31FE" w:rsidP="00302BFC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 w:rsidRPr="009A31DB">
                              <w:rPr>
                                <w:b/>
                              </w:rPr>
                              <w:t>Abschluss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14:paraId="754B864D" w14:textId="77777777" w:rsidR="009D31FE" w:rsidRDefault="009D31FE" w:rsidP="00EA34E6">
                            <w:pPr>
                              <w:pBdr>
                                <w:bottom w:val="single" w:sz="4" w:space="1" w:color="auto"/>
                              </w:pBdr>
                              <w:ind w:left="1985" w:hanging="1985"/>
                              <w:rPr>
                                <w:b/>
                              </w:rPr>
                            </w:pPr>
                          </w:p>
                          <w:p w14:paraId="6D6C36F9" w14:textId="77777777" w:rsidR="009D31FE" w:rsidRDefault="009D31FE" w:rsidP="00302BFC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</w:p>
                          <w:p w14:paraId="0B7522E8" w14:textId="3A9834B5" w:rsidR="009D31FE" w:rsidRPr="00E37C43" w:rsidRDefault="009D31FE" w:rsidP="00F930DD">
                            <w:pPr>
                              <w:ind w:left="1985" w:hanging="1985"/>
                            </w:pPr>
                            <w:r>
                              <w:rPr>
                                <w:b/>
                              </w:rPr>
                              <w:t>Zeitpunkt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 w:rsidRPr="00F930DD">
                              <w:t>Zeitraum unbekannt</w:t>
                            </w:r>
                          </w:p>
                          <w:p w14:paraId="27C8C313" w14:textId="77777777" w:rsidR="009D31FE" w:rsidRPr="00F13F61" w:rsidRDefault="009D31FE" w:rsidP="00F930DD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Institut             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14:paraId="5BF06A7F" w14:textId="38AF56D5" w:rsidR="009D31FE" w:rsidRPr="00F13F61" w:rsidRDefault="009D31FE" w:rsidP="00F930DD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Fachgebiet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proofErr w:type="spellStart"/>
                            <w:r w:rsidRPr="00F930DD">
                              <w:t>Scrum</w:t>
                            </w:r>
                            <w:proofErr w:type="spellEnd"/>
                            <w:r w:rsidRPr="00F930DD">
                              <w:t xml:space="preserve"> Basis Schulung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>
                              <w:t xml:space="preserve"> </w:t>
                            </w:r>
                          </w:p>
                          <w:p w14:paraId="313265A0" w14:textId="39A30205" w:rsidR="009D31FE" w:rsidRDefault="009D31FE" w:rsidP="00F930DD">
                            <w:pPr>
                              <w:ind w:left="1985" w:hanging="1985"/>
                            </w:pPr>
                            <w:r w:rsidRPr="009A31DB">
                              <w:rPr>
                                <w:b/>
                              </w:rPr>
                              <w:t>Abschluss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14:paraId="6B85EA29" w14:textId="77777777" w:rsidR="009D31FE" w:rsidRDefault="009D31FE" w:rsidP="00EA34E6">
                            <w:pPr>
                              <w:pBdr>
                                <w:bottom w:val="single" w:sz="4" w:space="1" w:color="auto"/>
                              </w:pBdr>
                              <w:ind w:left="1985" w:hanging="1985"/>
                            </w:pPr>
                          </w:p>
                          <w:p w14:paraId="75717CA5" w14:textId="77777777" w:rsidR="009D31FE" w:rsidRDefault="009D31FE" w:rsidP="00302BFC">
                            <w:pPr>
                              <w:ind w:left="1985" w:hanging="1985"/>
                            </w:pPr>
                          </w:p>
                          <w:p w14:paraId="11E16406" w14:textId="645C6EB8" w:rsidR="009D31FE" w:rsidRPr="00E37C43" w:rsidRDefault="009D31FE" w:rsidP="00F930DD">
                            <w:pPr>
                              <w:ind w:left="1985" w:hanging="1985"/>
                            </w:pPr>
                            <w:r>
                              <w:rPr>
                                <w:b/>
                              </w:rPr>
                              <w:t>Zeitpunkt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 w:rsidRPr="00F930DD">
                              <w:t>Zeitraum unbekannt</w:t>
                            </w:r>
                          </w:p>
                          <w:p w14:paraId="0EC6E5CB" w14:textId="77777777" w:rsidR="009D31FE" w:rsidRPr="00F13F61" w:rsidRDefault="009D31FE" w:rsidP="00F930DD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Institut             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14:paraId="7F6A4547" w14:textId="70F3F72F" w:rsidR="009D31FE" w:rsidRPr="00F13F61" w:rsidRDefault="009D31FE" w:rsidP="00F930DD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Fachgebiet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 w:rsidRPr="00F930DD">
                              <w:t>MySQL, Fortgeschrittene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>
                              <w:t xml:space="preserve"> </w:t>
                            </w:r>
                          </w:p>
                          <w:p w14:paraId="2AF0BF43" w14:textId="5A5EB737" w:rsidR="009D31FE" w:rsidRDefault="009D31FE" w:rsidP="00F930DD">
                            <w:pPr>
                              <w:ind w:left="1985" w:hanging="1985"/>
                            </w:pPr>
                            <w:r w:rsidRPr="009A31DB">
                              <w:rPr>
                                <w:b/>
                              </w:rPr>
                              <w:t>Abschluss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14:paraId="1DC7B7C3" w14:textId="77777777" w:rsidR="009D31FE" w:rsidRDefault="009D31FE" w:rsidP="00EA34E6">
                            <w:pPr>
                              <w:pBdr>
                                <w:bottom w:val="single" w:sz="4" w:space="1" w:color="auto"/>
                              </w:pBdr>
                              <w:ind w:left="1985" w:hanging="1985"/>
                            </w:pPr>
                          </w:p>
                          <w:p w14:paraId="70E63A97" w14:textId="77777777" w:rsidR="009D31FE" w:rsidRDefault="009D31FE" w:rsidP="00302BFC">
                            <w:pPr>
                              <w:ind w:left="1985" w:hanging="1985"/>
                            </w:pPr>
                          </w:p>
                          <w:p w14:paraId="204BE883" w14:textId="1622142E" w:rsidR="009D31FE" w:rsidRPr="00E37C43" w:rsidRDefault="009D31FE" w:rsidP="00F930DD">
                            <w:pPr>
                              <w:ind w:left="1985" w:hanging="1985"/>
                            </w:pPr>
                            <w:r>
                              <w:rPr>
                                <w:b/>
                              </w:rPr>
                              <w:t>Zeitpunkt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 w:rsidRPr="00302BFC">
                              <w:t>Zeitraum unbekannt</w:t>
                            </w:r>
                          </w:p>
                          <w:p w14:paraId="1B23AD2E" w14:textId="77777777" w:rsidR="009D31FE" w:rsidRPr="00F13F61" w:rsidRDefault="009D31FE" w:rsidP="00F930DD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Institut             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14:paraId="42B76B0B" w14:textId="503ECA18" w:rsidR="009D31FE" w:rsidRPr="00F930DD" w:rsidRDefault="009D31FE" w:rsidP="00F930DD">
                            <w:pPr>
                              <w:ind w:left="1985" w:hanging="1985"/>
                              <w:rPr>
                                <w:b/>
                                <w:lang w:val="en-US"/>
                              </w:rPr>
                            </w:pPr>
                            <w:proofErr w:type="spellStart"/>
                            <w:r w:rsidRPr="00F930DD">
                              <w:rPr>
                                <w:b/>
                                <w:lang w:val="en-US"/>
                              </w:rPr>
                              <w:t>Fachgebiet</w:t>
                            </w:r>
                            <w:proofErr w:type="spellEnd"/>
                            <w:r w:rsidRPr="00F930DD">
                              <w:rPr>
                                <w:b/>
                                <w:lang w:val="en-US"/>
                              </w:rPr>
                              <w:tab/>
                            </w:r>
                            <w:r w:rsidRPr="00F930DD">
                              <w:rPr>
                                <w:lang w:val="en-US"/>
                              </w:rPr>
                              <w:t>Oracle AS Portal 10g: Build Corporate Portals</w:t>
                            </w:r>
                            <w:r w:rsidRPr="00F930DD">
                              <w:rPr>
                                <w:b/>
                                <w:lang w:val="en-US"/>
                              </w:rPr>
                              <w:tab/>
                              <w:t xml:space="preserve">          </w:t>
                            </w:r>
                            <w:r w:rsidRPr="00F930DD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11925AB8" w14:textId="13DBCE57" w:rsidR="009D31FE" w:rsidRDefault="009D31FE" w:rsidP="00F930DD">
                            <w:pPr>
                              <w:ind w:left="1985" w:hanging="1985"/>
                            </w:pPr>
                            <w:r w:rsidRPr="009A31DB">
                              <w:rPr>
                                <w:b/>
                              </w:rPr>
                              <w:t>Abschluss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14:paraId="4B62971C" w14:textId="77777777" w:rsidR="009D31FE" w:rsidRDefault="009D31FE" w:rsidP="00EA34E6">
                            <w:pPr>
                              <w:pBdr>
                                <w:bottom w:val="single" w:sz="4" w:space="1" w:color="auto"/>
                              </w:pBdr>
                              <w:ind w:left="1985" w:hanging="1985"/>
                            </w:pPr>
                          </w:p>
                          <w:p w14:paraId="36AEF087" w14:textId="77777777" w:rsidR="009D31FE" w:rsidRDefault="009D31FE" w:rsidP="00302BFC">
                            <w:pPr>
                              <w:ind w:left="1985" w:hanging="1985"/>
                            </w:pPr>
                          </w:p>
                          <w:p w14:paraId="051D0AA2" w14:textId="4E2E3BC8" w:rsidR="009D31FE" w:rsidRPr="00E37C43" w:rsidRDefault="009D31FE" w:rsidP="00F930DD">
                            <w:pPr>
                              <w:ind w:left="1985" w:hanging="1985"/>
                            </w:pPr>
                            <w:r>
                              <w:rPr>
                                <w:b/>
                              </w:rPr>
                              <w:t>Zeitpunkt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 w:rsidRPr="00302BFC">
                              <w:t>Zeitraum unbekannt</w:t>
                            </w:r>
                          </w:p>
                          <w:p w14:paraId="462D9030" w14:textId="77777777" w:rsidR="009D31FE" w:rsidRPr="00F13F61" w:rsidRDefault="009D31FE" w:rsidP="00F930DD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Institut             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14:paraId="5D016923" w14:textId="23CC8127" w:rsidR="009D31FE" w:rsidRPr="00F930DD" w:rsidRDefault="009D31FE" w:rsidP="00F930DD">
                            <w:pPr>
                              <w:ind w:left="1985" w:hanging="1985"/>
                              <w:rPr>
                                <w:b/>
                                <w:lang w:val="en-US"/>
                              </w:rPr>
                            </w:pPr>
                            <w:proofErr w:type="spellStart"/>
                            <w:r w:rsidRPr="00F930DD">
                              <w:rPr>
                                <w:b/>
                                <w:lang w:val="en-US"/>
                              </w:rPr>
                              <w:t>Fachgebiet</w:t>
                            </w:r>
                            <w:proofErr w:type="spellEnd"/>
                            <w:r w:rsidRPr="00F930DD">
                              <w:rPr>
                                <w:b/>
                                <w:lang w:val="en-US"/>
                              </w:rPr>
                              <w:tab/>
                            </w:r>
                            <w:r w:rsidRPr="00F930DD">
                              <w:rPr>
                                <w:lang w:val="en-US"/>
                              </w:rPr>
                              <w:t>Oracle Application Server 10g: Administration I</w:t>
                            </w:r>
                            <w:r w:rsidRPr="00F930DD">
                              <w:rPr>
                                <w:b/>
                                <w:lang w:val="en-US"/>
                              </w:rPr>
                              <w:tab/>
                              <w:t xml:space="preserve">          </w:t>
                            </w:r>
                            <w:r w:rsidRPr="00F930DD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704E40E8" w14:textId="778378E6" w:rsidR="009D31FE" w:rsidRDefault="009D31FE" w:rsidP="00302BFC">
                            <w:pPr>
                              <w:ind w:left="1985" w:hanging="1985"/>
                            </w:pPr>
                            <w:r w:rsidRPr="009A31DB">
                              <w:rPr>
                                <w:b/>
                              </w:rPr>
                              <w:t>Abschluss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14:paraId="590DC176" w14:textId="77777777" w:rsidR="009D31FE" w:rsidRPr="009A31DB" w:rsidRDefault="009D31FE" w:rsidP="00096E4B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</w:p>
                          <w:p w14:paraId="48CA7F1C" w14:textId="77777777" w:rsidR="009D31FE" w:rsidRPr="009A31DB" w:rsidRDefault="009D31FE" w:rsidP="00591D58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F1567" id="Textfeld 41" o:spid="_x0000_s1041" type="#_x0000_t202" style="position:absolute;margin-left:117.4pt;margin-top:6.2pt;width:377.6pt;height:648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" filled="f" stroked="f">
                <v:textbox>
                  <w:txbxContent>
                    <w:p w14:paraId="57A63BFA" w14:textId="757E2107" w:rsidR="009D31FE" w:rsidRPr="00E37C43" w:rsidRDefault="009D31FE" w:rsidP="00A25A67">
                      <w:pPr>
                        <w:ind w:left="1985" w:hanging="1985"/>
                      </w:pPr>
                      <w:r>
                        <w:rPr>
                          <w:b/>
                        </w:rPr>
                        <w:t>Zeitpunkt</w:t>
                      </w:r>
                      <w:r w:rsidRPr="00F13F61">
                        <w:rPr>
                          <w:b/>
                        </w:rPr>
                        <w:tab/>
                      </w:r>
                      <w:r w:rsidRPr="009A31DB">
                        <w:t>1/1985 - 12/1987</w:t>
                      </w:r>
                    </w:p>
                    <w:p w14:paraId="1F57BACB" w14:textId="0239DA1B" w:rsidR="009D31FE" w:rsidRPr="00F13F61" w:rsidRDefault="009D31FE" w:rsidP="00A25A67">
                      <w:pPr>
                        <w:ind w:left="1985" w:hanging="1985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Institut             </w:t>
                      </w:r>
                      <w:r>
                        <w:rPr>
                          <w:b/>
                        </w:rPr>
                        <w:tab/>
                      </w:r>
                    </w:p>
                    <w:p w14:paraId="0E8AA4B9" w14:textId="35E671DD" w:rsidR="009D31FE" w:rsidRPr="00F13F61" w:rsidRDefault="009D31FE" w:rsidP="00A25A67">
                      <w:pPr>
                        <w:ind w:left="1985" w:hanging="1985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Fachgebiet</w:t>
                      </w:r>
                      <w:r w:rsidRPr="00F13F61">
                        <w:rPr>
                          <w:b/>
                        </w:rPr>
                        <w:tab/>
                      </w:r>
                      <w:r w:rsidRPr="009A31DB">
                        <w:t>Ausbildung zum Industriekaufmann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>
                        <w:t xml:space="preserve"> </w:t>
                      </w:r>
                    </w:p>
                    <w:p w14:paraId="77DE17AF" w14:textId="7709EFED" w:rsidR="009D31FE" w:rsidRDefault="009D31FE" w:rsidP="00591D58">
                      <w:pPr>
                        <w:ind w:left="1985" w:hanging="1985"/>
                      </w:pPr>
                      <w:r w:rsidRPr="009A31DB">
                        <w:rPr>
                          <w:b/>
                        </w:rPr>
                        <w:t>Abschluss</w:t>
                      </w:r>
                      <w:r>
                        <w:rPr>
                          <w:b/>
                        </w:rPr>
                        <w:tab/>
                      </w:r>
                      <w:r w:rsidRPr="00591D58">
                        <w:t>Industriekaufmann</w:t>
                      </w:r>
                    </w:p>
                    <w:p w14:paraId="343F8AF8" w14:textId="77777777" w:rsidR="009D31FE" w:rsidRDefault="009D31FE" w:rsidP="00EA34E6">
                      <w:pPr>
                        <w:pBdr>
                          <w:bottom w:val="single" w:sz="4" w:space="1" w:color="auto"/>
                        </w:pBdr>
                        <w:ind w:left="1985" w:hanging="1985"/>
                      </w:pPr>
                    </w:p>
                    <w:p w14:paraId="719DAB88" w14:textId="77777777" w:rsidR="009D31FE" w:rsidRDefault="009D31FE" w:rsidP="00591D58">
                      <w:pPr>
                        <w:ind w:left="1985" w:hanging="1985"/>
                      </w:pPr>
                    </w:p>
                    <w:p w14:paraId="1B7B3502" w14:textId="19E28E80" w:rsidR="009D31FE" w:rsidRPr="00E37C43" w:rsidRDefault="009D31FE" w:rsidP="00402770">
                      <w:pPr>
                        <w:ind w:left="1985" w:hanging="1985"/>
                      </w:pPr>
                      <w:r>
                        <w:rPr>
                          <w:b/>
                        </w:rPr>
                        <w:t>Zeitpunkt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t>Zeitraum unbekannt</w:t>
                      </w:r>
                    </w:p>
                    <w:p w14:paraId="60AD4D6A" w14:textId="77777777" w:rsidR="009D31FE" w:rsidRPr="00F13F61" w:rsidRDefault="009D31FE" w:rsidP="00096E4B">
                      <w:pPr>
                        <w:ind w:left="1985" w:hanging="1985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Institut             </w:t>
                      </w:r>
                      <w:r>
                        <w:rPr>
                          <w:b/>
                        </w:rPr>
                        <w:tab/>
                      </w:r>
                    </w:p>
                    <w:p w14:paraId="737FC47B" w14:textId="489FE616" w:rsidR="009D31FE" w:rsidRPr="00F13F61" w:rsidRDefault="009D31FE" w:rsidP="00096E4B">
                      <w:pPr>
                        <w:ind w:left="1985" w:hanging="1985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Fachgebiet</w:t>
                      </w:r>
                      <w:r w:rsidRPr="00F13F61">
                        <w:rPr>
                          <w:b/>
                        </w:rPr>
                        <w:tab/>
                      </w:r>
                      <w:r w:rsidRPr="00302BFC">
                        <w:t>Administration, Installation, Upgrade Oracle DB 12c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>
                        <w:t xml:space="preserve"> </w:t>
                      </w:r>
                    </w:p>
                    <w:p w14:paraId="07A18EE2" w14:textId="01E4A3ED" w:rsidR="009D31FE" w:rsidRDefault="009D31FE" w:rsidP="00096E4B">
                      <w:pPr>
                        <w:ind w:left="1985" w:hanging="1985"/>
                        <w:rPr>
                          <w:b/>
                        </w:rPr>
                      </w:pPr>
                      <w:r w:rsidRPr="009A31DB">
                        <w:rPr>
                          <w:b/>
                        </w:rPr>
                        <w:t>Abschluss</w:t>
                      </w:r>
                      <w:r>
                        <w:rPr>
                          <w:b/>
                        </w:rPr>
                        <w:tab/>
                      </w:r>
                    </w:p>
                    <w:p w14:paraId="596A64A2" w14:textId="77777777" w:rsidR="009D31FE" w:rsidRDefault="009D31FE" w:rsidP="00EA34E6">
                      <w:pPr>
                        <w:pBdr>
                          <w:bottom w:val="single" w:sz="4" w:space="1" w:color="auto"/>
                        </w:pBdr>
                        <w:ind w:left="1985" w:hanging="1985"/>
                        <w:rPr>
                          <w:b/>
                        </w:rPr>
                      </w:pPr>
                    </w:p>
                    <w:p w14:paraId="61A3840D" w14:textId="77777777" w:rsidR="009D31FE" w:rsidRDefault="009D31FE" w:rsidP="00096E4B">
                      <w:pPr>
                        <w:ind w:left="1985" w:hanging="1985"/>
                        <w:rPr>
                          <w:b/>
                        </w:rPr>
                      </w:pPr>
                    </w:p>
                    <w:p w14:paraId="7FC3A46E" w14:textId="01D8B377" w:rsidR="009D31FE" w:rsidRPr="00E37C43" w:rsidRDefault="009D31FE" w:rsidP="00302BFC">
                      <w:pPr>
                        <w:ind w:left="1985" w:hanging="1985"/>
                      </w:pPr>
                      <w:r>
                        <w:rPr>
                          <w:b/>
                        </w:rPr>
                        <w:t>Zeitpunkt</w:t>
                      </w:r>
                      <w:r w:rsidRPr="00F13F61">
                        <w:rPr>
                          <w:b/>
                        </w:rPr>
                        <w:tab/>
                      </w:r>
                      <w:r w:rsidRPr="00302BFC">
                        <w:t>Zeitraum unbekannt</w:t>
                      </w:r>
                    </w:p>
                    <w:p w14:paraId="0F8804A1" w14:textId="77777777" w:rsidR="009D31FE" w:rsidRPr="00F13F61" w:rsidRDefault="009D31FE" w:rsidP="00302BFC">
                      <w:pPr>
                        <w:ind w:left="1985" w:hanging="1985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Institut             </w:t>
                      </w:r>
                      <w:r>
                        <w:rPr>
                          <w:b/>
                        </w:rPr>
                        <w:tab/>
                      </w:r>
                    </w:p>
                    <w:p w14:paraId="702640EB" w14:textId="5BAA086F" w:rsidR="009D31FE" w:rsidRPr="00F13F61" w:rsidRDefault="009D31FE" w:rsidP="00302BFC">
                      <w:pPr>
                        <w:ind w:left="1985" w:hanging="1985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Fachgebiet</w:t>
                      </w:r>
                      <w:r w:rsidRPr="00F13F61">
                        <w:rPr>
                          <w:b/>
                        </w:rPr>
                        <w:tab/>
                      </w:r>
                      <w:proofErr w:type="spellStart"/>
                      <w:r w:rsidRPr="00302BFC">
                        <w:t>MongoDB</w:t>
                      </w:r>
                      <w:proofErr w:type="spellEnd"/>
                      <w:r w:rsidRPr="00302BFC">
                        <w:t>, Administration und Praxis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>
                        <w:t xml:space="preserve"> </w:t>
                      </w:r>
                    </w:p>
                    <w:p w14:paraId="06956C90" w14:textId="7C13A965" w:rsidR="009D31FE" w:rsidRDefault="009D31FE" w:rsidP="00302BFC">
                      <w:pPr>
                        <w:ind w:left="1985" w:hanging="1985"/>
                        <w:rPr>
                          <w:b/>
                        </w:rPr>
                      </w:pPr>
                      <w:r w:rsidRPr="009A31DB">
                        <w:rPr>
                          <w:b/>
                        </w:rPr>
                        <w:t>Abschluss</w:t>
                      </w:r>
                      <w:r>
                        <w:rPr>
                          <w:b/>
                        </w:rPr>
                        <w:tab/>
                      </w:r>
                    </w:p>
                    <w:p w14:paraId="754B864D" w14:textId="77777777" w:rsidR="009D31FE" w:rsidRDefault="009D31FE" w:rsidP="00EA34E6">
                      <w:pPr>
                        <w:pBdr>
                          <w:bottom w:val="single" w:sz="4" w:space="1" w:color="auto"/>
                        </w:pBdr>
                        <w:ind w:left="1985" w:hanging="1985"/>
                        <w:rPr>
                          <w:b/>
                        </w:rPr>
                      </w:pPr>
                    </w:p>
                    <w:p w14:paraId="6D6C36F9" w14:textId="77777777" w:rsidR="009D31FE" w:rsidRDefault="009D31FE" w:rsidP="00302BFC">
                      <w:pPr>
                        <w:ind w:left="1985" w:hanging="1985"/>
                        <w:rPr>
                          <w:b/>
                        </w:rPr>
                      </w:pPr>
                    </w:p>
                    <w:p w14:paraId="0B7522E8" w14:textId="3A9834B5" w:rsidR="009D31FE" w:rsidRPr="00E37C43" w:rsidRDefault="009D31FE" w:rsidP="00F930DD">
                      <w:pPr>
                        <w:ind w:left="1985" w:hanging="1985"/>
                      </w:pPr>
                      <w:r>
                        <w:rPr>
                          <w:b/>
                        </w:rPr>
                        <w:t>Zeitpunkt</w:t>
                      </w:r>
                      <w:r w:rsidRPr="00F13F61">
                        <w:rPr>
                          <w:b/>
                        </w:rPr>
                        <w:tab/>
                      </w:r>
                      <w:r w:rsidRPr="00F930DD">
                        <w:t>Zeitraum unbekannt</w:t>
                      </w:r>
                    </w:p>
                    <w:p w14:paraId="27C8C313" w14:textId="77777777" w:rsidR="009D31FE" w:rsidRPr="00F13F61" w:rsidRDefault="009D31FE" w:rsidP="00F930DD">
                      <w:pPr>
                        <w:ind w:left="1985" w:hanging="1985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Institut             </w:t>
                      </w:r>
                      <w:r>
                        <w:rPr>
                          <w:b/>
                        </w:rPr>
                        <w:tab/>
                      </w:r>
                    </w:p>
                    <w:p w14:paraId="5BF06A7F" w14:textId="38AF56D5" w:rsidR="009D31FE" w:rsidRPr="00F13F61" w:rsidRDefault="009D31FE" w:rsidP="00F930DD">
                      <w:pPr>
                        <w:ind w:left="1985" w:hanging="1985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Fachgebiet</w:t>
                      </w:r>
                      <w:r w:rsidRPr="00F13F61">
                        <w:rPr>
                          <w:b/>
                        </w:rPr>
                        <w:tab/>
                      </w:r>
                      <w:proofErr w:type="spellStart"/>
                      <w:r w:rsidRPr="00F930DD">
                        <w:t>Scrum</w:t>
                      </w:r>
                      <w:proofErr w:type="spellEnd"/>
                      <w:r w:rsidRPr="00F930DD">
                        <w:t xml:space="preserve"> Basis Schulung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>
                        <w:t xml:space="preserve"> </w:t>
                      </w:r>
                    </w:p>
                    <w:p w14:paraId="313265A0" w14:textId="39A30205" w:rsidR="009D31FE" w:rsidRDefault="009D31FE" w:rsidP="00F930DD">
                      <w:pPr>
                        <w:ind w:left="1985" w:hanging="1985"/>
                      </w:pPr>
                      <w:r w:rsidRPr="009A31DB">
                        <w:rPr>
                          <w:b/>
                        </w:rPr>
                        <w:t>Abschluss</w:t>
                      </w:r>
                      <w:r>
                        <w:rPr>
                          <w:b/>
                        </w:rPr>
                        <w:tab/>
                      </w:r>
                    </w:p>
                    <w:p w14:paraId="6B85EA29" w14:textId="77777777" w:rsidR="009D31FE" w:rsidRDefault="009D31FE" w:rsidP="00EA34E6">
                      <w:pPr>
                        <w:pBdr>
                          <w:bottom w:val="single" w:sz="4" w:space="1" w:color="auto"/>
                        </w:pBdr>
                        <w:ind w:left="1985" w:hanging="1985"/>
                      </w:pPr>
                    </w:p>
                    <w:p w14:paraId="75717CA5" w14:textId="77777777" w:rsidR="009D31FE" w:rsidRDefault="009D31FE" w:rsidP="00302BFC">
                      <w:pPr>
                        <w:ind w:left="1985" w:hanging="1985"/>
                      </w:pPr>
                    </w:p>
                    <w:p w14:paraId="11E16406" w14:textId="645C6EB8" w:rsidR="009D31FE" w:rsidRPr="00E37C43" w:rsidRDefault="009D31FE" w:rsidP="00F930DD">
                      <w:pPr>
                        <w:ind w:left="1985" w:hanging="1985"/>
                      </w:pPr>
                      <w:r>
                        <w:rPr>
                          <w:b/>
                        </w:rPr>
                        <w:t>Zeitpunkt</w:t>
                      </w:r>
                      <w:r w:rsidRPr="00F13F61">
                        <w:rPr>
                          <w:b/>
                        </w:rPr>
                        <w:tab/>
                      </w:r>
                      <w:r w:rsidRPr="00F930DD">
                        <w:t>Zeitraum unbekannt</w:t>
                      </w:r>
                    </w:p>
                    <w:p w14:paraId="0EC6E5CB" w14:textId="77777777" w:rsidR="009D31FE" w:rsidRPr="00F13F61" w:rsidRDefault="009D31FE" w:rsidP="00F930DD">
                      <w:pPr>
                        <w:ind w:left="1985" w:hanging="1985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Institut             </w:t>
                      </w:r>
                      <w:r>
                        <w:rPr>
                          <w:b/>
                        </w:rPr>
                        <w:tab/>
                      </w:r>
                    </w:p>
                    <w:p w14:paraId="7F6A4547" w14:textId="70F3F72F" w:rsidR="009D31FE" w:rsidRPr="00F13F61" w:rsidRDefault="009D31FE" w:rsidP="00F930DD">
                      <w:pPr>
                        <w:ind w:left="1985" w:hanging="1985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Fachgebiet</w:t>
                      </w:r>
                      <w:r w:rsidRPr="00F13F61">
                        <w:rPr>
                          <w:b/>
                        </w:rPr>
                        <w:tab/>
                      </w:r>
                      <w:r w:rsidRPr="00F930DD">
                        <w:t>MySQL, Fortgeschrittene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>
                        <w:t xml:space="preserve"> </w:t>
                      </w:r>
                    </w:p>
                    <w:p w14:paraId="2AF0BF43" w14:textId="5A5EB737" w:rsidR="009D31FE" w:rsidRDefault="009D31FE" w:rsidP="00F930DD">
                      <w:pPr>
                        <w:ind w:left="1985" w:hanging="1985"/>
                      </w:pPr>
                      <w:r w:rsidRPr="009A31DB">
                        <w:rPr>
                          <w:b/>
                        </w:rPr>
                        <w:t>Abschluss</w:t>
                      </w:r>
                      <w:r>
                        <w:rPr>
                          <w:b/>
                        </w:rPr>
                        <w:tab/>
                      </w:r>
                    </w:p>
                    <w:p w14:paraId="1DC7B7C3" w14:textId="77777777" w:rsidR="009D31FE" w:rsidRDefault="009D31FE" w:rsidP="00EA34E6">
                      <w:pPr>
                        <w:pBdr>
                          <w:bottom w:val="single" w:sz="4" w:space="1" w:color="auto"/>
                        </w:pBdr>
                        <w:ind w:left="1985" w:hanging="1985"/>
                      </w:pPr>
                    </w:p>
                    <w:p w14:paraId="70E63A97" w14:textId="77777777" w:rsidR="009D31FE" w:rsidRDefault="009D31FE" w:rsidP="00302BFC">
                      <w:pPr>
                        <w:ind w:left="1985" w:hanging="1985"/>
                      </w:pPr>
                    </w:p>
                    <w:p w14:paraId="204BE883" w14:textId="1622142E" w:rsidR="009D31FE" w:rsidRPr="00E37C43" w:rsidRDefault="009D31FE" w:rsidP="00F930DD">
                      <w:pPr>
                        <w:ind w:left="1985" w:hanging="1985"/>
                      </w:pPr>
                      <w:r>
                        <w:rPr>
                          <w:b/>
                        </w:rPr>
                        <w:t>Zeitpunkt</w:t>
                      </w:r>
                      <w:r w:rsidRPr="00F13F61">
                        <w:rPr>
                          <w:b/>
                        </w:rPr>
                        <w:tab/>
                      </w:r>
                      <w:r w:rsidRPr="00302BFC">
                        <w:t>Zeitraum unbekannt</w:t>
                      </w:r>
                    </w:p>
                    <w:p w14:paraId="1B23AD2E" w14:textId="77777777" w:rsidR="009D31FE" w:rsidRPr="00F13F61" w:rsidRDefault="009D31FE" w:rsidP="00F930DD">
                      <w:pPr>
                        <w:ind w:left="1985" w:hanging="1985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Institut             </w:t>
                      </w:r>
                      <w:r>
                        <w:rPr>
                          <w:b/>
                        </w:rPr>
                        <w:tab/>
                      </w:r>
                    </w:p>
                    <w:p w14:paraId="42B76B0B" w14:textId="503ECA18" w:rsidR="009D31FE" w:rsidRPr="00F930DD" w:rsidRDefault="009D31FE" w:rsidP="00F930DD">
                      <w:pPr>
                        <w:ind w:left="1985" w:hanging="1985"/>
                        <w:rPr>
                          <w:b/>
                          <w:lang w:val="en-US"/>
                        </w:rPr>
                      </w:pPr>
                      <w:proofErr w:type="spellStart"/>
                      <w:r w:rsidRPr="00F930DD">
                        <w:rPr>
                          <w:b/>
                          <w:lang w:val="en-US"/>
                        </w:rPr>
                        <w:t>Fachgebiet</w:t>
                      </w:r>
                      <w:proofErr w:type="spellEnd"/>
                      <w:r w:rsidRPr="00F930DD">
                        <w:rPr>
                          <w:b/>
                          <w:lang w:val="en-US"/>
                        </w:rPr>
                        <w:tab/>
                      </w:r>
                      <w:r w:rsidRPr="00F930DD">
                        <w:rPr>
                          <w:lang w:val="en-US"/>
                        </w:rPr>
                        <w:t>Oracle AS Portal 10g: Build Corporate Portals</w:t>
                      </w:r>
                      <w:r w:rsidRPr="00F930DD">
                        <w:rPr>
                          <w:b/>
                          <w:lang w:val="en-US"/>
                        </w:rPr>
                        <w:tab/>
                        <w:t xml:space="preserve">          </w:t>
                      </w:r>
                      <w:r w:rsidRPr="00F930DD">
                        <w:rPr>
                          <w:lang w:val="en-US"/>
                        </w:rPr>
                        <w:t xml:space="preserve"> </w:t>
                      </w:r>
                    </w:p>
                    <w:p w14:paraId="11925AB8" w14:textId="13DBCE57" w:rsidR="009D31FE" w:rsidRDefault="009D31FE" w:rsidP="00F930DD">
                      <w:pPr>
                        <w:ind w:left="1985" w:hanging="1985"/>
                      </w:pPr>
                      <w:r w:rsidRPr="009A31DB">
                        <w:rPr>
                          <w:b/>
                        </w:rPr>
                        <w:t>Abschluss</w:t>
                      </w:r>
                      <w:r>
                        <w:rPr>
                          <w:b/>
                        </w:rPr>
                        <w:tab/>
                      </w:r>
                    </w:p>
                    <w:p w14:paraId="4B62971C" w14:textId="77777777" w:rsidR="009D31FE" w:rsidRDefault="009D31FE" w:rsidP="00EA34E6">
                      <w:pPr>
                        <w:pBdr>
                          <w:bottom w:val="single" w:sz="4" w:space="1" w:color="auto"/>
                        </w:pBdr>
                        <w:ind w:left="1985" w:hanging="1985"/>
                      </w:pPr>
                    </w:p>
                    <w:p w14:paraId="36AEF087" w14:textId="77777777" w:rsidR="009D31FE" w:rsidRDefault="009D31FE" w:rsidP="00302BFC">
                      <w:pPr>
                        <w:ind w:left="1985" w:hanging="1985"/>
                      </w:pPr>
                    </w:p>
                    <w:p w14:paraId="051D0AA2" w14:textId="4E2E3BC8" w:rsidR="009D31FE" w:rsidRPr="00E37C43" w:rsidRDefault="009D31FE" w:rsidP="00F930DD">
                      <w:pPr>
                        <w:ind w:left="1985" w:hanging="1985"/>
                      </w:pPr>
                      <w:r>
                        <w:rPr>
                          <w:b/>
                        </w:rPr>
                        <w:t>Zeitpunkt</w:t>
                      </w:r>
                      <w:r w:rsidRPr="00F13F61">
                        <w:rPr>
                          <w:b/>
                        </w:rPr>
                        <w:tab/>
                      </w:r>
                      <w:r w:rsidRPr="00302BFC">
                        <w:t>Zeitraum unbekannt</w:t>
                      </w:r>
                    </w:p>
                    <w:p w14:paraId="462D9030" w14:textId="77777777" w:rsidR="009D31FE" w:rsidRPr="00F13F61" w:rsidRDefault="009D31FE" w:rsidP="00F930DD">
                      <w:pPr>
                        <w:ind w:left="1985" w:hanging="1985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Institut             </w:t>
                      </w:r>
                      <w:r>
                        <w:rPr>
                          <w:b/>
                        </w:rPr>
                        <w:tab/>
                      </w:r>
                    </w:p>
                    <w:p w14:paraId="5D016923" w14:textId="23CC8127" w:rsidR="009D31FE" w:rsidRPr="00F930DD" w:rsidRDefault="009D31FE" w:rsidP="00F930DD">
                      <w:pPr>
                        <w:ind w:left="1985" w:hanging="1985"/>
                        <w:rPr>
                          <w:b/>
                          <w:lang w:val="en-US"/>
                        </w:rPr>
                      </w:pPr>
                      <w:proofErr w:type="spellStart"/>
                      <w:r w:rsidRPr="00F930DD">
                        <w:rPr>
                          <w:b/>
                          <w:lang w:val="en-US"/>
                        </w:rPr>
                        <w:t>Fachgebiet</w:t>
                      </w:r>
                      <w:proofErr w:type="spellEnd"/>
                      <w:r w:rsidRPr="00F930DD">
                        <w:rPr>
                          <w:b/>
                          <w:lang w:val="en-US"/>
                        </w:rPr>
                        <w:tab/>
                      </w:r>
                      <w:r w:rsidRPr="00F930DD">
                        <w:rPr>
                          <w:lang w:val="en-US"/>
                        </w:rPr>
                        <w:t>Oracle Application Server 10g: Administration I</w:t>
                      </w:r>
                      <w:r w:rsidRPr="00F930DD">
                        <w:rPr>
                          <w:b/>
                          <w:lang w:val="en-US"/>
                        </w:rPr>
                        <w:tab/>
                        <w:t xml:space="preserve">          </w:t>
                      </w:r>
                      <w:r w:rsidRPr="00F930DD">
                        <w:rPr>
                          <w:lang w:val="en-US"/>
                        </w:rPr>
                        <w:t xml:space="preserve"> </w:t>
                      </w:r>
                    </w:p>
                    <w:p w14:paraId="704E40E8" w14:textId="778378E6" w:rsidR="009D31FE" w:rsidRDefault="009D31FE" w:rsidP="00302BFC">
                      <w:pPr>
                        <w:ind w:left="1985" w:hanging="1985"/>
                      </w:pPr>
                      <w:r w:rsidRPr="009A31DB">
                        <w:rPr>
                          <w:b/>
                        </w:rPr>
                        <w:t>Abschluss</w:t>
                      </w:r>
                      <w:r>
                        <w:rPr>
                          <w:b/>
                        </w:rPr>
                        <w:tab/>
                      </w:r>
                    </w:p>
                    <w:p w14:paraId="590DC176" w14:textId="77777777" w:rsidR="009D31FE" w:rsidRPr="009A31DB" w:rsidRDefault="009D31FE" w:rsidP="00096E4B">
                      <w:pPr>
                        <w:ind w:left="1985" w:hanging="1985"/>
                        <w:rPr>
                          <w:b/>
                        </w:rPr>
                      </w:pPr>
                    </w:p>
                    <w:p w14:paraId="48CA7F1C" w14:textId="77777777" w:rsidR="009D31FE" w:rsidRPr="009A31DB" w:rsidRDefault="009D31FE" w:rsidP="00591D58">
                      <w:pPr>
                        <w:ind w:left="1985" w:hanging="1985"/>
                        <w:rPr>
                          <w:b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00887D4" w14:textId="204099F8" w:rsidR="00EB1D99" w:rsidRDefault="00EB1D99" w:rsidP="00EB1D99">
      <w:pPr>
        <w:spacing w:before="160" w:after="320" w:line="360" w:lineRule="auto"/>
        <w:contextualSpacing w:val="0"/>
        <w:rPr>
          <w:sz w:val="24"/>
          <w:lang w:eastAsia="de-DE" w:bidi="ar-SA"/>
        </w:rPr>
      </w:pPr>
    </w:p>
    <w:p w14:paraId="6074A0BC" w14:textId="28BD0C21" w:rsidR="00EB1D99" w:rsidRDefault="00EB1D99" w:rsidP="00EB1D99">
      <w:pPr>
        <w:spacing w:before="160" w:after="320" w:line="360" w:lineRule="auto"/>
        <w:contextualSpacing w:val="0"/>
        <w:rPr>
          <w:sz w:val="24"/>
          <w:lang w:eastAsia="de-DE" w:bidi="ar-SA"/>
        </w:rPr>
      </w:pPr>
    </w:p>
    <w:p w14:paraId="75472F6D" w14:textId="07E27BCC" w:rsidR="00EB1D99" w:rsidRDefault="00EB1D99" w:rsidP="00EB1D99">
      <w:pPr>
        <w:spacing w:before="160" w:after="320" w:line="360" w:lineRule="auto"/>
        <w:contextualSpacing w:val="0"/>
        <w:rPr>
          <w:sz w:val="24"/>
          <w:lang w:eastAsia="de-DE" w:bidi="ar-SA"/>
        </w:rPr>
      </w:pPr>
    </w:p>
    <w:p w14:paraId="46F34E5A" w14:textId="77871B76" w:rsidR="00EB1D99" w:rsidRDefault="00EB1D99" w:rsidP="00EB1D99">
      <w:pPr>
        <w:spacing w:before="160" w:after="320" w:line="360" w:lineRule="auto"/>
        <w:contextualSpacing w:val="0"/>
        <w:rPr>
          <w:sz w:val="24"/>
          <w:lang w:eastAsia="de-DE" w:bidi="ar-SA"/>
        </w:rPr>
      </w:pPr>
    </w:p>
    <w:p w14:paraId="7F119FF1" w14:textId="6764609C" w:rsidR="00EB1D99" w:rsidRDefault="00EB1D99" w:rsidP="00EB1D99">
      <w:pPr>
        <w:spacing w:before="160" w:after="320" w:line="360" w:lineRule="auto"/>
        <w:contextualSpacing w:val="0"/>
        <w:rPr>
          <w:sz w:val="24"/>
          <w:lang w:eastAsia="de-DE" w:bidi="ar-SA"/>
        </w:rPr>
      </w:pPr>
    </w:p>
    <w:p w14:paraId="6231EB2B" w14:textId="15357707" w:rsidR="00EB1D99" w:rsidRDefault="00EB1D99" w:rsidP="00EB1D99">
      <w:pPr>
        <w:spacing w:before="160" w:after="320" w:line="360" w:lineRule="auto"/>
        <w:contextualSpacing w:val="0"/>
        <w:rPr>
          <w:sz w:val="24"/>
          <w:lang w:eastAsia="de-DE" w:bidi="ar-SA"/>
        </w:rPr>
      </w:pPr>
    </w:p>
    <w:p w14:paraId="172CBFF5" w14:textId="1C43E5BB" w:rsidR="00EB1D99" w:rsidRDefault="00EB1D99" w:rsidP="00EB1D99">
      <w:pPr>
        <w:spacing w:before="160" w:after="320" w:line="360" w:lineRule="auto"/>
        <w:contextualSpacing w:val="0"/>
        <w:rPr>
          <w:sz w:val="24"/>
          <w:lang w:eastAsia="de-DE" w:bidi="ar-SA"/>
        </w:rPr>
      </w:pPr>
    </w:p>
    <w:p w14:paraId="708F6872" w14:textId="3F241671" w:rsidR="00983327" w:rsidRDefault="00983327" w:rsidP="00BF4E94">
      <w:pPr>
        <w:spacing w:before="160" w:after="320" w:line="360" w:lineRule="auto"/>
        <w:contextualSpacing w:val="0"/>
        <w:rPr>
          <w:sz w:val="24"/>
          <w:lang w:eastAsia="de-DE" w:bidi="ar-SA"/>
        </w:rPr>
      </w:pPr>
    </w:p>
    <w:p w14:paraId="18E23854" w14:textId="03CDB8C9" w:rsidR="00602CB8" w:rsidRDefault="00983327">
      <w:pPr>
        <w:spacing w:before="160" w:after="320" w:line="360" w:lineRule="auto"/>
        <w:contextualSpacing w:val="0"/>
        <w:rPr>
          <w:sz w:val="24"/>
          <w:lang w:eastAsia="de-DE" w:bidi="ar-SA"/>
        </w:rPr>
      </w:pPr>
      <w:r>
        <w:rPr>
          <w:sz w:val="24"/>
          <w:lang w:eastAsia="de-DE" w:bidi="ar-SA"/>
        </w:rPr>
        <w:br w:type="page"/>
      </w:r>
    </w:p>
    <w:p w14:paraId="06E1FDF9" w14:textId="14946B84" w:rsidR="00602CB8" w:rsidRDefault="00650CB8" w:rsidP="00602CB8">
      <w:pPr>
        <w:rPr>
          <w:sz w:val="24"/>
          <w:lang w:eastAsia="de-DE" w:bidi="ar-SA"/>
        </w:rPr>
      </w:pPr>
      <w:r>
        <w:rPr>
          <w:noProof/>
          <w:sz w:val="24"/>
          <w:lang w:eastAsia="de-DE" w:bidi="ar-SA"/>
        </w:rPr>
        <w:lastRenderedPageBreak/>
        <w:drawing>
          <wp:anchor distT="0" distB="0" distL="114300" distR="114300" simplePos="0" relativeHeight="251932672" behindDoc="0" locked="0" layoutInCell="1" allowOverlap="1" wp14:anchorId="669BA645" wp14:editId="588439DD">
            <wp:simplePos x="0" y="0"/>
            <wp:positionH relativeFrom="column">
              <wp:posOffset>-43815</wp:posOffset>
            </wp:positionH>
            <wp:positionV relativeFrom="paragraph">
              <wp:posOffset>167005</wp:posOffset>
            </wp:positionV>
            <wp:extent cx="1358900" cy="8750300"/>
            <wp:effectExtent l="0" t="0" r="12700" b="12700"/>
            <wp:wrapNone/>
            <wp:docPr id="26" name="Bild 26" descr="../balken_edu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balken_education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900" cy="875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2149">
        <w:rPr>
          <w:noProof/>
          <w:sz w:val="24"/>
          <w:lang w:eastAsia="de-DE" w:bidi="ar-SA"/>
        </w:rPr>
        <w:drawing>
          <wp:anchor distT="0" distB="0" distL="114300" distR="114300" simplePos="0" relativeHeight="251879424" behindDoc="1" locked="0" layoutInCell="1" allowOverlap="1" wp14:anchorId="50E55FBE" wp14:editId="6752C195">
            <wp:simplePos x="0" y="0"/>
            <wp:positionH relativeFrom="column">
              <wp:posOffset>-43815</wp:posOffset>
            </wp:positionH>
            <wp:positionV relativeFrom="paragraph">
              <wp:posOffset>167005</wp:posOffset>
            </wp:positionV>
            <wp:extent cx="1305176" cy="8392160"/>
            <wp:effectExtent l="0" t="0" r="0" b="0"/>
            <wp:wrapNone/>
            <wp:docPr id="141" name="Bild 141" descr="../balken_edu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balken_education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176" cy="839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824CAA" w14:textId="340564BA" w:rsidR="00C957C6" w:rsidRDefault="00650CB8">
      <w:pPr>
        <w:spacing w:before="160" w:after="320" w:line="360" w:lineRule="auto"/>
        <w:contextualSpacing w:val="0"/>
        <w:rPr>
          <w:sz w:val="24"/>
          <w:lang w:eastAsia="de-DE" w:bidi="ar-SA"/>
        </w:rPr>
      </w:pPr>
      <w:r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31710D7" wp14:editId="0700FE89">
                <wp:simplePos x="0" y="0"/>
                <wp:positionH relativeFrom="column">
                  <wp:posOffset>1511300</wp:posOffset>
                </wp:positionH>
                <wp:positionV relativeFrom="paragraph">
                  <wp:posOffset>86360</wp:posOffset>
                </wp:positionV>
                <wp:extent cx="4795520" cy="8232140"/>
                <wp:effectExtent l="0" t="0" r="0" b="0"/>
                <wp:wrapSquare wrapText="bothSides"/>
                <wp:docPr id="58" name="Textfeld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5520" cy="8232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C3F239" w14:textId="7CA2196D" w:rsidR="009D31FE" w:rsidRPr="00E37C43" w:rsidRDefault="009D31FE" w:rsidP="00602CB8">
                            <w:pPr>
                              <w:ind w:left="1985" w:hanging="1985"/>
                            </w:pPr>
                            <w:r>
                              <w:rPr>
                                <w:b/>
                              </w:rPr>
                              <w:t>Zeitpunkt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 w:rsidRPr="00602CB8">
                              <w:t>Zeitraum unbekannt</w:t>
                            </w:r>
                          </w:p>
                          <w:p w14:paraId="24302DBB" w14:textId="77777777" w:rsidR="009D31FE" w:rsidRPr="00F13F61" w:rsidRDefault="009D31FE" w:rsidP="00602CB8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Institut             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14:paraId="67571B2D" w14:textId="78826141" w:rsidR="009D31FE" w:rsidRPr="00D23133" w:rsidRDefault="009D31FE" w:rsidP="00602CB8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 w:rsidRPr="00D23133">
                              <w:rPr>
                                <w:b/>
                              </w:rPr>
                              <w:t>Fachgebiet</w:t>
                            </w:r>
                            <w:r w:rsidRPr="00D23133">
                              <w:rPr>
                                <w:b/>
                              </w:rPr>
                              <w:tab/>
                            </w:r>
                            <w:r w:rsidRPr="00D23133">
                              <w:t xml:space="preserve">Oracle </w:t>
                            </w:r>
                            <w:proofErr w:type="spellStart"/>
                            <w:r w:rsidRPr="00D23133">
                              <w:t>Application</w:t>
                            </w:r>
                            <w:proofErr w:type="spellEnd"/>
                            <w:r w:rsidRPr="00D23133">
                              <w:t xml:space="preserve"> Server 10g: Administration II</w:t>
                            </w:r>
                            <w:r w:rsidRPr="00D23133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Pr="00D23133">
                              <w:t xml:space="preserve"> </w:t>
                            </w:r>
                          </w:p>
                          <w:p w14:paraId="13BA68B0" w14:textId="3CD9E9E2" w:rsidR="009D31FE" w:rsidRDefault="009D31FE" w:rsidP="00602CB8">
                            <w:pPr>
                              <w:ind w:left="1985" w:hanging="1985"/>
                            </w:pPr>
                            <w:r w:rsidRPr="009A31DB">
                              <w:rPr>
                                <w:b/>
                              </w:rPr>
                              <w:t>Abschluss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14:paraId="714EEB85" w14:textId="77777777" w:rsidR="009D31FE" w:rsidRDefault="009D31FE" w:rsidP="00EA34E6">
                            <w:pPr>
                              <w:pBdr>
                                <w:bottom w:val="single" w:sz="4" w:space="1" w:color="auto"/>
                              </w:pBdr>
                              <w:ind w:left="1985" w:hanging="1985"/>
                            </w:pPr>
                          </w:p>
                          <w:p w14:paraId="7BAE475F" w14:textId="77777777" w:rsidR="009D31FE" w:rsidRDefault="009D31FE" w:rsidP="00602CB8">
                            <w:pPr>
                              <w:ind w:left="1985" w:hanging="1985"/>
                            </w:pPr>
                          </w:p>
                          <w:p w14:paraId="67F503AA" w14:textId="77777777" w:rsidR="009D31FE" w:rsidRPr="00E37C43" w:rsidRDefault="009D31FE" w:rsidP="00602CB8">
                            <w:pPr>
                              <w:ind w:left="1985" w:hanging="1985"/>
                            </w:pPr>
                            <w:r>
                              <w:rPr>
                                <w:b/>
                              </w:rPr>
                              <w:t>Zeitpunkt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t>Zeitraum unbekannt</w:t>
                            </w:r>
                          </w:p>
                          <w:p w14:paraId="3D9A9036" w14:textId="77777777" w:rsidR="009D31FE" w:rsidRPr="00F13F61" w:rsidRDefault="009D31FE" w:rsidP="00602CB8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Institut             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14:paraId="6D9B4054" w14:textId="21200522" w:rsidR="009D31FE" w:rsidRPr="00F13F61" w:rsidRDefault="009D31FE" w:rsidP="00602CB8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Fachgebiet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 w:rsidRPr="00602CB8">
                              <w:t>Oracle 9i: System Administration (Linux)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>
                              <w:t xml:space="preserve"> </w:t>
                            </w:r>
                          </w:p>
                          <w:p w14:paraId="77FFD91D" w14:textId="77777777" w:rsidR="009D31FE" w:rsidRDefault="009D31FE" w:rsidP="00602CB8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 w:rsidRPr="009A31DB">
                              <w:rPr>
                                <w:b/>
                              </w:rPr>
                              <w:t>Abschluss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14:paraId="2D391E74" w14:textId="77777777" w:rsidR="009D31FE" w:rsidRDefault="009D31FE" w:rsidP="00EA34E6">
                            <w:pPr>
                              <w:pBdr>
                                <w:bottom w:val="single" w:sz="4" w:space="1" w:color="auto"/>
                              </w:pBdr>
                              <w:ind w:left="1985" w:hanging="1985"/>
                              <w:rPr>
                                <w:b/>
                              </w:rPr>
                            </w:pPr>
                          </w:p>
                          <w:p w14:paraId="035217CB" w14:textId="77777777" w:rsidR="009D31FE" w:rsidRDefault="009D31FE" w:rsidP="00602CB8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</w:p>
                          <w:p w14:paraId="7F677D71" w14:textId="77777777" w:rsidR="009D31FE" w:rsidRPr="00E37C43" w:rsidRDefault="009D31FE" w:rsidP="00602CB8">
                            <w:pPr>
                              <w:ind w:left="1985" w:hanging="1985"/>
                            </w:pPr>
                            <w:r>
                              <w:rPr>
                                <w:b/>
                              </w:rPr>
                              <w:t>Zeitpunkt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 w:rsidRPr="00302BFC">
                              <w:t>Zeitraum unbekannt</w:t>
                            </w:r>
                          </w:p>
                          <w:p w14:paraId="404448D2" w14:textId="77777777" w:rsidR="009D31FE" w:rsidRPr="00D23133" w:rsidRDefault="009D31FE" w:rsidP="00602CB8">
                            <w:pPr>
                              <w:ind w:left="1985" w:hanging="1985"/>
                              <w:rPr>
                                <w:b/>
                                <w:lang w:val="en-US"/>
                              </w:rPr>
                            </w:pPr>
                            <w:proofErr w:type="spellStart"/>
                            <w:r w:rsidRPr="00D23133">
                              <w:rPr>
                                <w:b/>
                                <w:lang w:val="en-US"/>
                              </w:rPr>
                              <w:t>Institut</w:t>
                            </w:r>
                            <w:proofErr w:type="spellEnd"/>
                            <w:r w:rsidRPr="00D23133">
                              <w:rPr>
                                <w:b/>
                                <w:lang w:val="en-US"/>
                              </w:rPr>
                              <w:t xml:space="preserve">             </w:t>
                            </w:r>
                            <w:r w:rsidRPr="00D23133">
                              <w:rPr>
                                <w:b/>
                                <w:lang w:val="en-US"/>
                              </w:rPr>
                              <w:tab/>
                            </w:r>
                          </w:p>
                          <w:p w14:paraId="16AA78EF" w14:textId="39D809B7" w:rsidR="009D31FE" w:rsidRPr="00602CB8" w:rsidRDefault="009D31FE" w:rsidP="00602CB8">
                            <w:pPr>
                              <w:ind w:left="1985" w:hanging="1985"/>
                              <w:rPr>
                                <w:b/>
                                <w:lang w:val="en-US"/>
                              </w:rPr>
                            </w:pPr>
                            <w:proofErr w:type="spellStart"/>
                            <w:r w:rsidRPr="00602CB8">
                              <w:rPr>
                                <w:b/>
                                <w:lang w:val="en-US"/>
                              </w:rPr>
                              <w:t>Fachgebiet</w:t>
                            </w:r>
                            <w:proofErr w:type="spellEnd"/>
                            <w:r w:rsidRPr="00602CB8">
                              <w:rPr>
                                <w:b/>
                                <w:lang w:val="en-US"/>
                              </w:rPr>
                              <w:tab/>
                            </w:r>
                            <w:r w:rsidRPr="00602CB8">
                              <w:rPr>
                                <w:lang w:val="en-US"/>
                              </w:rPr>
                              <w:t xml:space="preserve">Oracle 8i/8i2 New Features </w:t>
                            </w:r>
                            <w:proofErr w:type="spellStart"/>
                            <w:r w:rsidRPr="00602CB8">
                              <w:rPr>
                                <w:lang w:val="en-US"/>
                              </w:rPr>
                              <w:t>für</w:t>
                            </w:r>
                            <w:proofErr w:type="spellEnd"/>
                            <w:r w:rsidRPr="00602CB8">
                              <w:rPr>
                                <w:lang w:val="en-US"/>
                              </w:rPr>
                              <w:t xml:space="preserve"> Developer</w:t>
                            </w:r>
                            <w:r w:rsidRPr="00602CB8">
                              <w:rPr>
                                <w:b/>
                                <w:lang w:val="en-US"/>
                              </w:rPr>
                              <w:tab/>
                              <w:t xml:space="preserve">          </w:t>
                            </w:r>
                            <w:r w:rsidRPr="00602CB8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4EE17BB" w14:textId="77777777" w:rsidR="009D31FE" w:rsidRDefault="009D31FE" w:rsidP="00602CB8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 w:rsidRPr="009A31DB">
                              <w:rPr>
                                <w:b/>
                              </w:rPr>
                              <w:t>Abschluss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14:paraId="5D112F88" w14:textId="77777777" w:rsidR="009D31FE" w:rsidRDefault="009D31FE" w:rsidP="00EA34E6">
                            <w:pPr>
                              <w:pBdr>
                                <w:bottom w:val="single" w:sz="4" w:space="1" w:color="auto"/>
                              </w:pBdr>
                              <w:ind w:left="1985" w:hanging="1985"/>
                              <w:rPr>
                                <w:b/>
                              </w:rPr>
                            </w:pPr>
                          </w:p>
                          <w:p w14:paraId="775962FF" w14:textId="77777777" w:rsidR="009D31FE" w:rsidRDefault="009D31FE" w:rsidP="00602CB8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</w:p>
                          <w:p w14:paraId="3B37D4BC" w14:textId="77777777" w:rsidR="009D31FE" w:rsidRPr="00E37C43" w:rsidRDefault="009D31FE" w:rsidP="00602CB8">
                            <w:pPr>
                              <w:ind w:left="1985" w:hanging="1985"/>
                            </w:pPr>
                            <w:r>
                              <w:rPr>
                                <w:b/>
                              </w:rPr>
                              <w:t>Zeitpunkt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 w:rsidRPr="00F930DD">
                              <w:t>Zeitraum unbekannt</w:t>
                            </w:r>
                          </w:p>
                          <w:p w14:paraId="67E91320" w14:textId="77777777" w:rsidR="009D31FE" w:rsidRPr="00F13F61" w:rsidRDefault="009D31FE" w:rsidP="00602CB8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Institut             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14:paraId="738FA2DD" w14:textId="5A07CA78" w:rsidR="009D31FE" w:rsidRPr="00F13F61" w:rsidRDefault="009D31FE" w:rsidP="00602CB8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Fachgebiet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 w:rsidRPr="00602CB8">
                              <w:t>PL/SQL Aufbau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>
                              <w:t xml:space="preserve"> </w:t>
                            </w:r>
                          </w:p>
                          <w:p w14:paraId="6867FC3B" w14:textId="77777777" w:rsidR="009D31FE" w:rsidRDefault="009D31FE" w:rsidP="00602CB8">
                            <w:pPr>
                              <w:ind w:left="1985" w:hanging="1985"/>
                            </w:pPr>
                            <w:r w:rsidRPr="009A31DB">
                              <w:rPr>
                                <w:b/>
                              </w:rPr>
                              <w:t>Abschluss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14:paraId="78445EB0" w14:textId="77777777" w:rsidR="009D31FE" w:rsidRDefault="009D31FE" w:rsidP="00EA34E6">
                            <w:pPr>
                              <w:pBdr>
                                <w:bottom w:val="single" w:sz="4" w:space="1" w:color="auto"/>
                              </w:pBdr>
                              <w:ind w:left="1985" w:hanging="1985"/>
                            </w:pPr>
                          </w:p>
                          <w:p w14:paraId="71F17E6B" w14:textId="77777777" w:rsidR="009D31FE" w:rsidRDefault="009D31FE" w:rsidP="00602CB8">
                            <w:pPr>
                              <w:ind w:left="1985" w:hanging="1985"/>
                            </w:pPr>
                          </w:p>
                          <w:p w14:paraId="588BD212" w14:textId="77777777" w:rsidR="009D31FE" w:rsidRPr="00E37C43" w:rsidRDefault="009D31FE" w:rsidP="00602CB8">
                            <w:pPr>
                              <w:ind w:left="1985" w:hanging="1985"/>
                            </w:pPr>
                            <w:r>
                              <w:rPr>
                                <w:b/>
                              </w:rPr>
                              <w:t>Zeitpunkt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 w:rsidRPr="00F930DD">
                              <w:t>Zeitraum unbekannt</w:t>
                            </w:r>
                          </w:p>
                          <w:p w14:paraId="0706D87B" w14:textId="77777777" w:rsidR="009D31FE" w:rsidRPr="00F13F61" w:rsidRDefault="009D31FE" w:rsidP="00602CB8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Institut             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14:paraId="2CAB954A" w14:textId="64E7F3CB" w:rsidR="009D31FE" w:rsidRPr="00F13F61" w:rsidRDefault="009D31FE" w:rsidP="00602CB8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Fachgebiet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 w:rsidRPr="00602CB8">
                              <w:t>PL/SQL und Datenbankprogrammierung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>
                              <w:t xml:space="preserve"> </w:t>
                            </w:r>
                          </w:p>
                          <w:p w14:paraId="4D8B10F9" w14:textId="77777777" w:rsidR="009D31FE" w:rsidRDefault="009D31FE" w:rsidP="00602CB8">
                            <w:pPr>
                              <w:ind w:left="1985" w:hanging="1985"/>
                            </w:pPr>
                            <w:r w:rsidRPr="009A31DB">
                              <w:rPr>
                                <w:b/>
                              </w:rPr>
                              <w:t>Abschluss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14:paraId="6B16F92B" w14:textId="77777777" w:rsidR="009D31FE" w:rsidRDefault="009D31FE" w:rsidP="00EA34E6">
                            <w:pPr>
                              <w:pBdr>
                                <w:bottom w:val="single" w:sz="4" w:space="1" w:color="auto"/>
                              </w:pBdr>
                              <w:ind w:left="1985" w:hanging="1985"/>
                            </w:pPr>
                          </w:p>
                          <w:p w14:paraId="6B61E938" w14:textId="77777777" w:rsidR="009D31FE" w:rsidRDefault="009D31FE" w:rsidP="00602CB8">
                            <w:pPr>
                              <w:ind w:left="1985" w:hanging="1985"/>
                            </w:pPr>
                          </w:p>
                          <w:p w14:paraId="263CFA43" w14:textId="77777777" w:rsidR="009D31FE" w:rsidRPr="00E37C43" w:rsidRDefault="009D31FE" w:rsidP="00602CB8">
                            <w:pPr>
                              <w:ind w:left="1985" w:hanging="1985"/>
                            </w:pPr>
                            <w:r>
                              <w:rPr>
                                <w:b/>
                              </w:rPr>
                              <w:t>Zeitpunkt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 w:rsidRPr="00302BFC">
                              <w:t>Zeitraum unbekannt</w:t>
                            </w:r>
                          </w:p>
                          <w:p w14:paraId="0C59ABFE" w14:textId="77777777" w:rsidR="009D31FE" w:rsidRPr="00F13F61" w:rsidRDefault="009D31FE" w:rsidP="00602CB8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Institut             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14:paraId="6727E5F8" w14:textId="4DCD6949" w:rsidR="009D31FE" w:rsidRPr="00602CB8" w:rsidRDefault="009D31FE" w:rsidP="00602CB8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 w:rsidRPr="00602CB8">
                              <w:rPr>
                                <w:b/>
                              </w:rPr>
                              <w:t>Fachgebiet</w:t>
                            </w:r>
                            <w:r w:rsidRPr="00602CB8">
                              <w:rPr>
                                <w:b/>
                              </w:rPr>
                              <w:tab/>
                            </w:r>
                            <w:r w:rsidRPr="00602CB8">
                              <w:t>Professioneller Einstieg in Oracle SQL</w:t>
                            </w:r>
                            <w:r w:rsidRPr="00602CB8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Pr="00602CB8">
                              <w:t xml:space="preserve"> </w:t>
                            </w:r>
                          </w:p>
                          <w:p w14:paraId="00AE4BDD" w14:textId="77777777" w:rsidR="009D31FE" w:rsidRDefault="009D31FE" w:rsidP="00602CB8">
                            <w:pPr>
                              <w:ind w:left="1985" w:hanging="1985"/>
                            </w:pPr>
                            <w:r w:rsidRPr="009A31DB">
                              <w:rPr>
                                <w:b/>
                              </w:rPr>
                              <w:t>Abschluss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14:paraId="39A11EEC" w14:textId="77777777" w:rsidR="009D31FE" w:rsidRDefault="009D31FE" w:rsidP="00EA34E6">
                            <w:pPr>
                              <w:pBdr>
                                <w:bottom w:val="single" w:sz="4" w:space="1" w:color="auto"/>
                              </w:pBdr>
                              <w:ind w:left="1985" w:hanging="1985"/>
                            </w:pPr>
                          </w:p>
                          <w:p w14:paraId="752C2211" w14:textId="77777777" w:rsidR="009D31FE" w:rsidRDefault="009D31FE" w:rsidP="00602CB8">
                            <w:pPr>
                              <w:ind w:left="1985" w:hanging="1985"/>
                            </w:pPr>
                          </w:p>
                          <w:p w14:paraId="3923E5C8" w14:textId="77777777" w:rsidR="009D31FE" w:rsidRPr="00E37C43" w:rsidRDefault="009D31FE" w:rsidP="00602CB8">
                            <w:pPr>
                              <w:ind w:left="1985" w:hanging="1985"/>
                            </w:pPr>
                            <w:r>
                              <w:rPr>
                                <w:b/>
                              </w:rPr>
                              <w:t>Zeitpunkt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 w:rsidRPr="00302BFC">
                              <w:t>Zeitraum unbekannt</w:t>
                            </w:r>
                          </w:p>
                          <w:p w14:paraId="3132EA05" w14:textId="77777777" w:rsidR="009D31FE" w:rsidRPr="00F13F61" w:rsidRDefault="009D31FE" w:rsidP="00602CB8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Institut             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14:paraId="09489CC8" w14:textId="1072D686" w:rsidR="009D31FE" w:rsidRPr="00D23133" w:rsidRDefault="009D31FE" w:rsidP="00602CB8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 w:rsidRPr="00D23133">
                              <w:rPr>
                                <w:b/>
                              </w:rPr>
                              <w:t>Fachgebiet</w:t>
                            </w:r>
                            <w:r w:rsidRPr="00D23133">
                              <w:rPr>
                                <w:b/>
                              </w:rPr>
                              <w:tab/>
                            </w:r>
                            <w:proofErr w:type="spellStart"/>
                            <w:r w:rsidRPr="00D23133">
                              <w:t>SuSE</w:t>
                            </w:r>
                            <w:proofErr w:type="spellEnd"/>
                            <w:r w:rsidRPr="00D23133">
                              <w:t xml:space="preserve"> Linux Systemadministrator I</w:t>
                            </w:r>
                            <w:r w:rsidRPr="00D23133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Pr="00D23133">
                              <w:t xml:space="preserve"> </w:t>
                            </w:r>
                          </w:p>
                          <w:p w14:paraId="41B36BC3" w14:textId="77777777" w:rsidR="009D31FE" w:rsidRDefault="009D31FE" w:rsidP="00602CB8">
                            <w:pPr>
                              <w:ind w:left="1985" w:hanging="1985"/>
                            </w:pPr>
                            <w:r w:rsidRPr="009A31DB">
                              <w:rPr>
                                <w:b/>
                              </w:rPr>
                              <w:t>Abschluss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14:paraId="1B3A0025" w14:textId="77777777" w:rsidR="009D31FE" w:rsidRPr="009A31DB" w:rsidRDefault="009D31FE" w:rsidP="00602CB8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</w:p>
                          <w:p w14:paraId="1B2438ED" w14:textId="77777777" w:rsidR="009D31FE" w:rsidRPr="009A31DB" w:rsidRDefault="009D31FE" w:rsidP="00602CB8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710D7" id="Textfeld 58" o:spid="_x0000_s1042" type="#_x0000_t202" style="position:absolute;margin-left:119pt;margin-top:6.8pt;width:377.6pt;height:648.2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" filled="f" stroked="f">
                <v:textbox>
                  <w:txbxContent>
                    <w:p w14:paraId="1CC3F239" w14:textId="7CA2196D" w:rsidR="009D31FE" w:rsidRPr="00E37C43" w:rsidRDefault="009D31FE" w:rsidP="00602CB8">
                      <w:pPr>
                        <w:ind w:left="1985" w:hanging="1985"/>
                      </w:pPr>
                      <w:r>
                        <w:rPr>
                          <w:b/>
                        </w:rPr>
                        <w:t>Zeitpunkt</w:t>
                      </w:r>
                      <w:r w:rsidRPr="00F13F61">
                        <w:rPr>
                          <w:b/>
                        </w:rPr>
                        <w:tab/>
                      </w:r>
                      <w:r w:rsidRPr="00602CB8">
                        <w:t>Zeitraum unbekannt</w:t>
                      </w:r>
                    </w:p>
                    <w:p w14:paraId="24302DBB" w14:textId="77777777" w:rsidR="009D31FE" w:rsidRPr="00F13F61" w:rsidRDefault="009D31FE" w:rsidP="00602CB8">
                      <w:pPr>
                        <w:ind w:left="1985" w:hanging="1985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Institut             </w:t>
                      </w:r>
                      <w:r>
                        <w:rPr>
                          <w:b/>
                        </w:rPr>
                        <w:tab/>
                      </w:r>
                    </w:p>
                    <w:p w14:paraId="67571B2D" w14:textId="78826141" w:rsidR="009D31FE" w:rsidRPr="00D23133" w:rsidRDefault="009D31FE" w:rsidP="00602CB8">
                      <w:pPr>
                        <w:ind w:left="1985" w:hanging="1985"/>
                        <w:rPr>
                          <w:b/>
                        </w:rPr>
                      </w:pPr>
                      <w:r w:rsidRPr="00D23133">
                        <w:rPr>
                          <w:b/>
                        </w:rPr>
                        <w:t>Fachgebiet</w:t>
                      </w:r>
                      <w:r w:rsidRPr="00D23133">
                        <w:rPr>
                          <w:b/>
                        </w:rPr>
                        <w:tab/>
                      </w:r>
                      <w:r w:rsidRPr="00D23133">
                        <w:t xml:space="preserve">Oracle </w:t>
                      </w:r>
                      <w:proofErr w:type="spellStart"/>
                      <w:r w:rsidRPr="00D23133">
                        <w:t>Application</w:t>
                      </w:r>
                      <w:proofErr w:type="spellEnd"/>
                      <w:r w:rsidRPr="00D23133">
                        <w:t xml:space="preserve"> Server 10g: Administration II</w:t>
                      </w:r>
                      <w:r w:rsidRPr="00D23133">
                        <w:rPr>
                          <w:b/>
                        </w:rPr>
                        <w:tab/>
                        <w:t xml:space="preserve">          </w:t>
                      </w:r>
                      <w:r w:rsidRPr="00D23133">
                        <w:t xml:space="preserve"> </w:t>
                      </w:r>
                    </w:p>
                    <w:p w14:paraId="13BA68B0" w14:textId="3CD9E9E2" w:rsidR="009D31FE" w:rsidRDefault="009D31FE" w:rsidP="00602CB8">
                      <w:pPr>
                        <w:ind w:left="1985" w:hanging="1985"/>
                      </w:pPr>
                      <w:r w:rsidRPr="009A31DB">
                        <w:rPr>
                          <w:b/>
                        </w:rPr>
                        <w:t>Abschluss</w:t>
                      </w:r>
                      <w:r>
                        <w:rPr>
                          <w:b/>
                        </w:rPr>
                        <w:tab/>
                      </w:r>
                    </w:p>
                    <w:p w14:paraId="714EEB85" w14:textId="77777777" w:rsidR="009D31FE" w:rsidRDefault="009D31FE" w:rsidP="00EA34E6">
                      <w:pPr>
                        <w:pBdr>
                          <w:bottom w:val="single" w:sz="4" w:space="1" w:color="auto"/>
                        </w:pBdr>
                        <w:ind w:left="1985" w:hanging="1985"/>
                      </w:pPr>
                    </w:p>
                    <w:p w14:paraId="7BAE475F" w14:textId="77777777" w:rsidR="009D31FE" w:rsidRDefault="009D31FE" w:rsidP="00602CB8">
                      <w:pPr>
                        <w:ind w:left="1985" w:hanging="1985"/>
                      </w:pPr>
                    </w:p>
                    <w:p w14:paraId="67F503AA" w14:textId="77777777" w:rsidR="009D31FE" w:rsidRPr="00E37C43" w:rsidRDefault="009D31FE" w:rsidP="00602CB8">
                      <w:pPr>
                        <w:ind w:left="1985" w:hanging="1985"/>
                      </w:pPr>
                      <w:r>
                        <w:rPr>
                          <w:b/>
                        </w:rPr>
                        <w:t>Zeitpunkt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t>Zeitraum unbekannt</w:t>
                      </w:r>
                    </w:p>
                    <w:p w14:paraId="3D9A9036" w14:textId="77777777" w:rsidR="009D31FE" w:rsidRPr="00F13F61" w:rsidRDefault="009D31FE" w:rsidP="00602CB8">
                      <w:pPr>
                        <w:ind w:left="1985" w:hanging="1985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Institut             </w:t>
                      </w:r>
                      <w:r>
                        <w:rPr>
                          <w:b/>
                        </w:rPr>
                        <w:tab/>
                      </w:r>
                    </w:p>
                    <w:p w14:paraId="6D9B4054" w14:textId="21200522" w:rsidR="009D31FE" w:rsidRPr="00F13F61" w:rsidRDefault="009D31FE" w:rsidP="00602CB8">
                      <w:pPr>
                        <w:ind w:left="1985" w:hanging="1985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Fachgebiet</w:t>
                      </w:r>
                      <w:r w:rsidRPr="00F13F61">
                        <w:rPr>
                          <w:b/>
                        </w:rPr>
                        <w:tab/>
                      </w:r>
                      <w:r w:rsidRPr="00602CB8">
                        <w:t>Oracle 9i: System Administration (Linux)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>
                        <w:t xml:space="preserve"> </w:t>
                      </w:r>
                    </w:p>
                    <w:p w14:paraId="77FFD91D" w14:textId="77777777" w:rsidR="009D31FE" w:rsidRDefault="009D31FE" w:rsidP="00602CB8">
                      <w:pPr>
                        <w:ind w:left="1985" w:hanging="1985"/>
                        <w:rPr>
                          <w:b/>
                        </w:rPr>
                      </w:pPr>
                      <w:r w:rsidRPr="009A31DB">
                        <w:rPr>
                          <w:b/>
                        </w:rPr>
                        <w:t>Abschluss</w:t>
                      </w:r>
                      <w:r>
                        <w:rPr>
                          <w:b/>
                        </w:rPr>
                        <w:tab/>
                      </w:r>
                    </w:p>
                    <w:p w14:paraId="2D391E74" w14:textId="77777777" w:rsidR="009D31FE" w:rsidRDefault="009D31FE" w:rsidP="00EA34E6">
                      <w:pPr>
                        <w:pBdr>
                          <w:bottom w:val="single" w:sz="4" w:space="1" w:color="auto"/>
                        </w:pBdr>
                        <w:ind w:left="1985" w:hanging="1985"/>
                        <w:rPr>
                          <w:b/>
                        </w:rPr>
                      </w:pPr>
                    </w:p>
                    <w:p w14:paraId="035217CB" w14:textId="77777777" w:rsidR="009D31FE" w:rsidRDefault="009D31FE" w:rsidP="00602CB8">
                      <w:pPr>
                        <w:ind w:left="1985" w:hanging="1985"/>
                        <w:rPr>
                          <w:b/>
                        </w:rPr>
                      </w:pPr>
                    </w:p>
                    <w:p w14:paraId="7F677D71" w14:textId="77777777" w:rsidR="009D31FE" w:rsidRPr="00E37C43" w:rsidRDefault="009D31FE" w:rsidP="00602CB8">
                      <w:pPr>
                        <w:ind w:left="1985" w:hanging="1985"/>
                      </w:pPr>
                      <w:r>
                        <w:rPr>
                          <w:b/>
                        </w:rPr>
                        <w:t>Zeitpunkt</w:t>
                      </w:r>
                      <w:r w:rsidRPr="00F13F61">
                        <w:rPr>
                          <w:b/>
                        </w:rPr>
                        <w:tab/>
                      </w:r>
                      <w:r w:rsidRPr="00302BFC">
                        <w:t>Zeitraum unbekannt</w:t>
                      </w:r>
                    </w:p>
                    <w:p w14:paraId="404448D2" w14:textId="77777777" w:rsidR="009D31FE" w:rsidRPr="00D23133" w:rsidRDefault="009D31FE" w:rsidP="00602CB8">
                      <w:pPr>
                        <w:ind w:left="1985" w:hanging="1985"/>
                        <w:rPr>
                          <w:b/>
                          <w:lang w:val="en-US"/>
                        </w:rPr>
                      </w:pPr>
                      <w:proofErr w:type="spellStart"/>
                      <w:r w:rsidRPr="00D23133">
                        <w:rPr>
                          <w:b/>
                          <w:lang w:val="en-US"/>
                        </w:rPr>
                        <w:t>Institut</w:t>
                      </w:r>
                      <w:proofErr w:type="spellEnd"/>
                      <w:r w:rsidRPr="00D23133">
                        <w:rPr>
                          <w:b/>
                          <w:lang w:val="en-US"/>
                        </w:rPr>
                        <w:t xml:space="preserve">             </w:t>
                      </w:r>
                      <w:r w:rsidRPr="00D23133">
                        <w:rPr>
                          <w:b/>
                          <w:lang w:val="en-US"/>
                        </w:rPr>
                        <w:tab/>
                      </w:r>
                    </w:p>
                    <w:p w14:paraId="16AA78EF" w14:textId="39D809B7" w:rsidR="009D31FE" w:rsidRPr="00602CB8" w:rsidRDefault="009D31FE" w:rsidP="00602CB8">
                      <w:pPr>
                        <w:ind w:left="1985" w:hanging="1985"/>
                        <w:rPr>
                          <w:b/>
                          <w:lang w:val="en-US"/>
                        </w:rPr>
                      </w:pPr>
                      <w:proofErr w:type="spellStart"/>
                      <w:r w:rsidRPr="00602CB8">
                        <w:rPr>
                          <w:b/>
                          <w:lang w:val="en-US"/>
                        </w:rPr>
                        <w:t>Fachgebiet</w:t>
                      </w:r>
                      <w:proofErr w:type="spellEnd"/>
                      <w:r w:rsidRPr="00602CB8">
                        <w:rPr>
                          <w:b/>
                          <w:lang w:val="en-US"/>
                        </w:rPr>
                        <w:tab/>
                      </w:r>
                      <w:r w:rsidRPr="00602CB8">
                        <w:rPr>
                          <w:lang w:val="en-US"/>
                        </w:rPr>
                        <w:t xml:space="preserve">Oracle 8i/8i2 New Features </w:t>
                      </w:r>
                      <w:proofErr w:type="spellStart"/>
                      <w:r w:rsidRPr="00602CB8">
                        <w:rPr>
                          <w:lang w:val="en-US"/>
                        </w:rPr>
                        <w:t>für</w:t>
                      </w:r>
                      <w:proofErr w:type="spellEnd"/>
                      <w:r w:rsidRPr="00602CB8">
                        <w:rPr>
                          <w:lang w:val="en-US"/>
                        </w:rPr>
                        <w:t xml:space="preserve"> Developer</w:t>
                      </w:r>
                      <w:r w:rsidRPr="00602CB8">
                        <w:rPr>
                          <w:b/>
                          <w:lang w:val="en-US"/>
                        </w:rPr>
                        <w:tab/>
                        <w:t xml:space="preserve">          </w:t>
                      </w:r>
                      <w:r w:rsidRPr="00602CB8">
                        <w:rPr>
                          <w:lang w:val="en-US"/>
                        </w:rPr>
                        <w:t xml:space="preserve"> </w:t>
                      </w:r>
                    </w:p>
                    <w:p w14:paraId="24EE17BB" w14:textId="77777777" w:rsidR="009D31FE" w:rsidRDefault="009D31FE" w:rsidP="00602CB8">
                      <w:pPr>
                        <w:ind w:left="1985" w:hanging="1985"/>
                        <w:rPr>
                          <w:b/>
                        </w:rPr>
                      </w:pPr>
                      <w:r w:rsidRPr="009A31DB">
                        <w:rPr>
                          <w:b/>
                        </w:rPr>
                        <w:t>Abschluss</w:t>
                      </w:r>
                      <w:r>
                        <w:rPr>
                          <w:b/>
                        </w:rPr>
                        <w:tab/>
                      </w:r>
                    </w:p>
                    <w:p w14:paraId="5D112F88" w14:textId="77777777" w:rsidR="009D31FE" w:rsidRDefault="009D31FE" w:rsidP="00EA34E6">
                      <w:pPr>
                        <w:pBdr>
                          <w:bottom w:val="single" w:sz="4" w:space="1" w:color="auto"/>
                        </w:pBdr>
                        <w:ind w:left="1985" w:hanging="1985"/>
                        <w:rPr>
                          <w:b/>
                        </w:rPr>
                      </w:pPr>
                    </w:p>
                    <w:p w14:paraId="775962FF" w14:textId="77777777" w:rsidR="009D31FE" w:rsidRDefault="009D31FE" w:rsidP="00602CB8">
                      <w:pPr>
                        <w:ind w:left="1985" w:hanging="1985"/>
                        <w:rPr>
                          <w:b/>
                        </w:rPr>
                      </w:pPr>
                    </w:p>
                    <w:p w14:paraId="3B37D4BC" w14:textId="77777777" w:rsidR="009D31FE" w:rsidRPr="00E37C43" w:rsidRDefault="009D31FE" w:rsidP="00602CB8">
                      <w:pPr>
                        <w:ind w:left="1985" w:hanging="1985"/>
                      </w:pPr>
                      <w:r>
                        <w:rPr>
                          <w:b/>
                        </w:rPr>
                        <w:t>Zeitpunkt</w:t>
                      </w:r>
                      <w:r w:rsidRPr="00F13F61">
                        <w:rPr>
                          <w:b/>
                        </w:rPr>
                        <w:tab/>
                      </w:r>
                      <w:r w:rsidRPr="00F930DD">
                        <w:t>Zeitraum unbekannt</w:t>
                      </w:r>
                    </w:p>
                    <w:p w14:paraId="67E91320" w14:textId="77777777" w:rsidR="009D31FE" w:rsidRPr="00F13F61" w:rsidRDefault="009D31FE" w:rsidP="00602CB8">
                      <w:pPr>
                        <w:ind w:left="1985" w:hanging="1985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Institut             </w:t>
                      </w:r>
                      <w:r>
                        <w:rPr>
                          <w:b/>
                        </w:rPr>
                        <w:tab/>
                      </w:r>
                    </w:p>
                    <w:p w14:paraId="738FA2DD" w14:textId="5A07CA78" w:rsidR="009D31FE" w:rsidRPr="00F13F61" w:rsidRDefault="009D31FE" w:rsidP="00602CB8">
                      <w:pPr>
                        <w:ind w:left="1985" w:hanging="1985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Fachgebiet</w:t>
                      </w:r>
                      <w:r w:rsidRPr="00F13F61">
                        <w:rPr>
                          <w:b/>
                        </w:rPr>
                        <w:tab/>
                      </w:r>
                      <w:r w:rsidRPr="00602CB8">
                        <w:t>PL/SQL Aufbau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>
                        <w:t xml:space="preserve"> </w:t>
                      </w:r>
                    </w:p>
                    <w:p w14:paraId="6867FC3B" w14:textId="77777777" w:rsidR="009D31FE" w:rsidRDefault="009D31FE" w:rsidP="00602CB8">
                      <w:pPr>
                        <w:ind w:left="1985" w:hanging="1985"/>
                      </w:pPr>
                      <w:r w:rsidRPr="009A31DB">
                        <w:rPr>
                          <w:b/>
                        </w:rPr>
                        <w:t>Abschluss</w:t>
                      </w:r>
                      <w:r>
                        <w:rPr>
                          <w:b/>
                        </w:rPr>
                        <w:tab/>
                      </w:r>
                    </w:p>
                    <w:p w14:paraId="78445EB0" w14:textId="77777777" w:rsidR="009D31FE" w:rsidRDefault="009D31FE" w:rsidP="00EA34E6">
                      <w:pPr>
                        <w:pBdr>
                          <w:bottom w:val="single" w:sz="4" w:space="1" w:color="auto"/>
                        </w:pBdr>
                        <w:ind w:left="1985" w:hanging="1985"/>
                      </w:pPr>
                    </w:p>
                    <w:p w14:paraId="71F17E6B" w14:textId="77777777" w:rsidR="009D31FE" w:rsidRDefault="009D31FE" w:rsidP="00602CB8">
                      <w:pPr>
                        <w:ind w:left="1985" w:hanging="1985"/>
                      </w:pPr>
                    </w:p>
                    <w:p w14:paraId="588BD212" w14:textId="77777777" w:rsidR="009D31FE" w:rsidRPr="00E37C43" w:rsidRDefault="009D31FE" w:rsidP="00602CB8">
                      <w:pPr>
                        <w:ind w:left="1985" w:hanging="1985"/>
                      </w:pPr>
                      <w:r>
                        <w:rPr>
                          <w:b/>
                        </w:rPr>
                        <w:t>Zeitpunkt</w:t>
                      </w:r>
                      <w:r w:rsidRPr="00F13F61">
                        <w:rPr>
                          <w:b/>
                        </w:rPr>
                        <w:tab/>
                      </w:r>
                      <w:r w:rsidRPr="00F930DD">
                        <w:t>Zeitraum unbekannt</w:t>
                      </w:r>
                    </w:p>
                    <w:p w14:paraId="0706D87B" w14:textId="77777777" w:rsidR="009D31FE" w:rsidRPr="00F13F61" w:rsidRDefault="009D31FE" w:rsidP="00602CB8">
                      <w:pPr>
                        <w:ind w:left="1985" w:hanging="1985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Institut             </w:t>
                      </w:r>
                      <w:r>
                        <w:rPr>
                          <w:b/>
                        </w:rPr>
                        <w:tab/>
                      </w:r>
                    </w:p>
                    <w:p w14:paraId="2CAB954A" w14:textId="64E7F3CB" w:rsidR="009D31FE" w:rsidRPr="00F13F61" w:rsidRDefault="009D31FE" w:rsidP="00602CB8">
                      <w:pPr>
                        <w:ind w:left="1985" w:hanging="1985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Fachgebiet</w:t>
                      </w:r>
                      <w:r w:rsidRPr="00F13F61">
                        <w:rPr>
                          <w:b/>
                        </w:rPr>
                        <w:tab/>
                      </w:r>
                      <w:r w:rsidRPr="00602CB8">
                        <w:t>PL/SQL und Datenbankprogrammierung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>
                        <w:t xml:space="preserve"> </w:t>
                      </w:r>
                    </w:p>
                    <w:p w14:paraId="4D8B10F9" w14:textId="77777777" w:rsidR="009D31FE" w:rsidRDefault="009D31FE" w:rsidP="00602CB8">
                      <w:pPr>
                        <w:ind w:left="1985" w:hanging="1985"/>
                      </w:pPr>
                      <w:r w:rsidRPr="009A31DB">
                        <w:rPr>
                          <w:b/>
                        </w:rPr>
                        <w:t>Abschluss</w:t>
                      </w:r>
                      <w:r>
                        <w:rPr>
                          <w:b/>
                        </w:rPr>
                        <w:tab/>
                      </w:r>
                    </w:p>
                    <w:p w14:paraId="6B16F92B" w14:textId="77777777" w:rsidR="009D31FE" w:rsidRDefault="009D31FE" w:rsidP="00EA34E6">
                      <w:pPr>
                        <w:pBdr>
                          <w:bottom w:val="single" w:sz="4" w:space="1" w:color="auto"/>
                        </w:pBdr>
                        <w:ind w:left="1985" w:hanging="1985"/>
                      </w:pPr>
                    </w:p>
                    <w:p w14:paraId="6B61E938" w14:textId="77777777" w:rsidR="009D31FE" w:rsidRDefault="009D31FE" w:rsidP="00602CB8">
                      <w:pPr>
                        <w:ind w:left="1985" w:hanging="1985"/>
                      </w:pPr>
                    </w:p>
                    <w:p w14:paraId="263CFA43" w14:textId="77777777" w:rsidR="009D31FE" w:rsidRPr="00E37C43" w:rsidRDefault="009D31FE" w:rsidP="00602CB8">
                      <w:pPr>
                        <w:ind w:left="1985" w:hanging="1985"/>
                      </w:pPr>
                      <w:r>
                        <w:rPr>
                          <w:b/>
                        </w:rPr>
                        <w:t>Zeitpunkt</w:t>
                      </w:r>
                      <w:r w:rsidRPr="00F13F61">
                        <w:rPr>
                          <w:b/>
                        </w:rPr>
                        <w:tab/>
                      </w:r>
                      <w:r w:rsidRPr="00302BFC">
                        <w:t>Zeitraum unbekannt</w:t>
                      </w:r>
                    </w:p>
                    <w:p w14:paraId="0C59ABFE" w14:textId="77777777" w:rsidR="009D31FE" w:rsidRPr="00F13F61" w:rsidRDefault="009D31FE" w:rsidP="00602CB8">
                      <w:pPr>
                        <w:ind w:left="1985" w:hanging="1985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Institut             </w:t>
                      </w:r>
                      <w:r>
                        <w:rPr>
                          <w:b/>
                        </w:rPr>
                        <w:tab/>
                      </w:r>
                    </w:p>
                    <w:p w14:paraId="6727E5F8" w14:textId="4DCD6949" w:rsidR="009D31FE" w:rsidRPr="00602CB8" w:rsidRDefault="009D31FE" w:rsidP="00602CB8">
                      <w:pPr>
                        <w:ind w:left="1985" w:hanging="1985"/>
                        <w:rPr>
                          <w:b/>
                        </w:rPr>
                      </w:pPr>
                      <w:r w:rsidRPr="00602CB8">
                        <w:rPr>
                          <w:b/>
                        </w:rPr>
                        <w:t>Fachgebiet</w:t>
                      </w:r>
                      <w:r w:rsidRPr="00602CB8">
                        <w:rPr>
                          <w:b/>
                        </w:rPr>
                        <w:tab/>
                      </w:r>
                      <w:r w:rsidRPr="00602CB8">
                        <w:t>Professioneller Einstieg in Oracle SQL</w:t>
                      </w:r>
                      <w:r w:rsidRPr="00602CB8">
                        <w:rPr>
                          <w:b/>
                        </w:rPr>
                        <w:tab/>
                        <w:t xml:space="preserve">          </w:t>
                      </w:r>
                      <w:r w:rsidRPr="00602CB8">
                        <w:t xml:space="preserve"> </w:t>
                      </w:r>
                    </w:p>
                    <w:p w14:paraId="00AE4BDD" w14:textId="77777777" w:rsidR="009D31FE" w:rsidRDefault="009D31FE" w:rsidP="00602CB8">
                      <w:pPr>
                        <w:ind w:left="1985" w:hanging="1985"/>
                      </w:pPr>
                      <w:r w:rsidRPr="009A31DB">
                        <w:rPr>
                          <w:b/>
                        </w:rPr>
                        <w:t>Abschluss</w:t>
                      </w:r>
                      <w:r>
                        <w:rPr>
                          <w:b/>
                        </w:rPr>
                        <w:tab/>
                      </w:r>
                    </w:p>
                    <w:p w14:paraId="39A11EEC" w14:textId="77777777" w:rsidR="009D31FE" w:rsidRDefault="009D31FE" w:rsidP="00EA34E6">
                      <w:pPr>
                        <w:pBdr>
                          <w:bottom w:val="single" w:sz="4" w:space="1" w:color="auto"/>
                        </w:pBdr>
                        <w:ind w:left="1985" w:hanging="1985"/>
                      </w:pPr>
                    </w:p>
                    <w:p w14:paraId="752C2211" w14:textId="77777777" w:rsidR="009D31FE" w:rsidRDefault="009D31FE" w:rsidP="00602CB8">
                      <w:pPr>
                        <w:ind w:left="1985" w:hanging="1985"/>
                      </w:pPr>
                    </w:p>
                    <w:p w14:paraId="3923E5C8" w14:textId="77777777" w:rsidR="009D31FE" w:rsidRPr="00E37C43" w:rsidRDefault="009D31FE" w:rsidP="00602CB8">
                      <w:pPr>
                        <w:ind w:left="1985" w:hanging="1985"/>
                      </w:pPr>
                      <w:r>
                        <w:rPr>
                          <w:b/>
                        </w:rPr>
                        <w:t>Zeitpunkt</w:t>
                      </w:r>
                      <w:r w:rsidRPr="00F13F61">
                        <w:rPr>
                          <w:b/>
                        </w:rPr>
                        <w:tab/>
                      </w:r>
                      <w:r w:rsidRPr="00302BFC">
                        <w:t>Zeitraum unbekannt</w:t>
                      </w:r>
                    </w:p>
                    <w:p w14:paraId="3132EA05" w14:textId="77777777" w:rsidR="009D31FE" w:rsidRPr="00F13F61" w:rsidRDefault="009D31FE" w:rsidP="00602CB8">
                      <w:pPr>
                        <w:ind w:left="1985" w:hanging="1985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Institut             </w:t>
                      </w:r>
                      <w:r>
                        <w:rPr>
                          <w:b/>
                        </w:rPr>
                        <w:tab/>
                      </w:r>
                    </w:p>
                    <w:p w14:paraId="09489CC8" w14:textId="1072D686" w:rsidR="009D31FE" w:rsidRPr="00D23133" w:rsidRDefault="009D31FE" w:rsidP="00602CB8">
                      <w:pPr>
                        <w:ind w:left="1985" w:hanging="1985"/>
                        <w:rPr>
                          <w:b/>
                        </w:rPr>
                      </w:pPr>
                      <w:r w:rsidRPr="00D23133">
                        <w:rPr>
                          <w:b/>
                        </w:rPr>
                        <w:t>Fachgebiet</w:t>
                      </w:r>
                      <w:r w:rsidRPr="00D23133">
                        <w:rPr>
                          <w:b/>
                        </w:rPr>
                        <w:tab/>
                      </w:r>
                      <w:proofErr w:type="spellStart"/>
                      <w:r w:rsidRPr="00D23133">
                        <w:t>SuSE</w:t>
                      </w:r>
                      <w:proofErr w:type="spellEnd"/>
                      <w:r w:rsidRPr="00D23133">
                        <w:t xml:space="preserve"> Linux Systemadministrator I</w:t>
                      </w:r>
                      <w:r w:rsidRPr="00D23133">
                        <w:rPr>
                          <w:b/>
                        </w:rPr>
                        <w:tab/>
                        <w:t xml:space="preserve">          </w:t>
                      </w:r>
                      <w:r w:rsidRPr="00D23133">
                        <w:t xml:space="preserve"> </w:t>
                      </w:r>
                    </w:p>
                    <w:p w14:paraId="41B36BC3" w14:textId="77777777" w:rsidR="009D31FE" w:rsidRDefault="009D31FE" w:rsidP="00602CB8">
                      <w:pPr>
                        <w:ind w:left="1985" w:hanging="1985"/>
                      </w:pPr>
                      <w:r w:rsidRPr="009A31DB">
                        <w:rPr>
                          <w:b/>
                        </w:rPr>
                        <w:t>Abschluss</w:t>
                      </w:r>
                      <w:r>
                        <w:rPr>
                          <w:b/>
                        </w:rPr>
                        <w:tab/>
                      </w:r>
                    </w:p>
                    <w:p w14:paraId="1B3A0025" w14:textId="77777777" w:rsidR="009D31FE" w:rsidRPr="009A31DB" w:rsidRDefault="009D31FE" w:rsidP="00602CB8">
                      <w:pPr>
                        <w:ind w:left="1985" w:hanging="1985"/>
                        <w:rPr>
                          <w:b/>
                        </w:rPr>
                      </w:pPr>
                    </w:p>
                    <w:p w14:paraId="1B2438ED" w14:textId="77777777" w:rsidR="009D31FE" w:rsidRPr="009A31DB" w:rsidRDefault="009D31FE" w:rsidP="00602CB8">
                      <w:pPr>
                        <w:ind w:left="1985" w:hanging="1985"/>
                        <w:rPr>
                          <w:b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02CB8">
        <w:rPr>
          <w:sz w:val="24"/>
          <w:lang w:eastAsia="de-DE" w:bidi="ar-SA"/>
        </w:rPr>
        <w:br w:type="page"/>
      </w:r>
    </w:p>
    <w:p w14:paraId="6FD9361E" w14:textId="2FAC0B2C" w:rsidR="00C957C6" w:rsidRDefault="00650CB8" w:rsidP="00C957C6">
      <w:pPr>
        <w:rPr>
          <w:sz w:val="24"/>
          <w:lang w:eastAsia="de-DE" w:bidi="ar-SA"/>
        </w:rPr>
      </w:pPr>
      <w:r>
        <w:rPr>
          <w:noProof/>
          <w:sz w:val="24"/>
          <w:lang w:eastAsia="de-DE" w:bidi="ar-SA"/>
        </w:rPr>
        <w:lastRenderedPageBreak/>
        <w:drawing>
          <wp:anchor distT="0" distB="0" distL="114300" distR="114300" simplePos="0" relativeHeight="251934720" behindDoc="0" locked="0" layoutInCell="1" allowOverlap="1" wp14:anchorId="1F863E99" wp14:editId="0E128A8C">
            <wp:simplePos x="0" y="0"/>
            <wp:positionH relativeFrom="column">
              <wp:posOffset>-43815</wp:posOffset>
            </wp:positionH>
            <wp:positionV relativeFrom="paragraph">
              <wp:posOffset>114935</wp:posOffset>
            </wp:positionV>
            <wp:extent cx="1358900" cy="2476500"/>
            <wp:effectExtent l="0" t="0" r="12700" b="12700"/>
            <wp:wrapNone/>
            <wp:docPr id="27" name="Bild 27" descr="../balken_edu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balken_educatio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71698"/>
                    <a:stretch/>
                  </pic:blipFill>
                  <pic:spPr bwMode="auto">
                    <a:xfrm>
                      <a:off x="0" y="0"/>
                      <a:ext cx="13589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54DC3A" w14:textId="4DF5F3DC" w:rsidR="00983327" w:rsidRDefault="00631AD8">
      <w:pPr>
        <w:spacing w:before="160" w:after="320" w:line="360" w:lineRule="auto"/>
        <w:contextualSpacing w:val="0"/>
        <w:rPr>
          <w:sz w:val="24"/>
          <w:lang w:eastAsia="de-DE" w:bidi="ar-SA"/>
        </w:rPr>
      </w:pPr>
      <w:r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E7A9FDB" wp14:editId="05CF153F">
                <wp:simplePos x="0" y="0"/>
                <wp:positionH relativeFrom="column">
                  <wp:posOffset>1480820</wp:posOffset>
                </wp:positionH>
                <wp:positionV relativeFrom="paragraph">
                  <wp:posOffset>4770755</wp:posOffset>
                </wp:positionV>
                <wp:extent cx="5033010" cy="1259840"/>
                <wp:effectExtent l="0" t="0" r="0" b="10160"/>
                <wp:wrapSquare wrapText="bothSides"/>
                <wp:docPr id="54" name="Textfeld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3010" cy="1259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6DF0F0" w14:textId="77777777" w:rsidR="009D31FE" w:rsidRDefault="009D31FE" w:rsidP="00983327">
                            <w:pPr>
                              <w:ind w:right="-40"/>
                            </w:pPr>
                            <w:r w:rsidRPr="006507C0">
                              <w:t xml:space="preserve">Allianz für Cybersicherheit, Bayerischer IT-Sicherheitscluster, </w:t>
                            </w:r>
                            <w:proofErr w:type="spellStart"/>
                            <w:r w:rsidRPr="006507C0">
                              <w:t>bitkom</w:t>
                            </w:r>
                            <w:proofErr w:type="spellEnd"/>
                            <w:r w:rsidRPr="006507C0">
                              <w:t xml:space="preserve">, </w:t>
                            </w:r>
                            <w:r>
                              <w:t>Docker,</w:t>
                            </w:r>
                          </w:p>
                          <w:p w14:paraId="3EC0FEEE" w14:textId="77777777" w:rsidR="009D31FE" w:rsidRPr="005C3E63" w:rsidRDefault="009D31FE" w:rsidP="00983327">
                            <w:pPr>
                              <w:ind w:right="-40"/>
                              <w:rPr>
                                <w:lang w:val="en-US"/>
                              </w:rPr>
                            </w:pPr>
                            <w:r w:rsidRPr="005C3E63">
                              <w:rPr>
                                <w:lang w:val="en-US"/>
                              </w:rPr>
                              <w:t>CIS (Center for Internet Security), Cl</w:t>
                            </w:r>
                            <w:r>
                              <w:rPr>
                                <w:lang w:val="en-US"/>
                              </w:rPr>
                              <w:t xml:space="preserve">oud Native Computing Foundation </w:t>
                            </w:r>
                            <w:r w:rsidRPr="005C3E63">
                              <w:rPr>
                                <w:lang w:val="en-US"/>
                              </w:rPr>
                              <w:t xml:space="preserve">(CNCF), CSA (Cloud Security Alliance), eco </w:t>
                            </w:r>
                            <w:proofErr w:type="spellStart"/>
                            <w:r w:rsidRPr="005C3E63">
                              <w:rPr>
                                <w:lang w:val="en-US"/>
                              </w:rPr>
                              <w:t>Verband</w:t>
                            </w:r>
                            <w:proofErr w:type="spellEnd"/>
                            <w:r w:rsidRPr="005C3E63">
                              <w:rPr>
                                <w:lang w:val="en-US"/>
                              </w:rPr>
                              <w:t xml:space="preserve"> der </w:t>
                            </w:r>
                            <w:proofErr w:type="spellStart"/>
                            <w:r w:rsidRPr="005C3E63">
                              <w:rPr>
                                <w:lang w:val="en-US"/>
                              </w:rPr>
                              <w:t>Internetwirtschaft</w:t>
                            </w:r>
                            <w:proofErr w:type="spellEnd"/>
                            <w:r w:rsidRPr="005C3E63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C3E63">
                              <w:rPr>
                                <w:lang w:val="en-US"/>
                              </w:rPr>
                              <w:t>e.V</w:t>
                            </w:r>
                            <w:proofErr w:type="spellEnd"/>
                            <w:r w:rsidRPr="005C3E63">
                              <w:rPr>
                                <w:lang w:val="en-US"/>
                              </w:rPr>
                              <w:t xml:space="preserve">., </w:t>
                            </w:r>
                            <w:r>
                              <w:rPr>
                                <w:lang w:val="en-US"/>
                              </w:rPr>
                              <w:t>Dell,</w:t>
                            </w:r>
                          </w:p>
                          <w:p w14:paraId="0D00BED7" w14:textId="77777777" w:rsidR="009D31FE" w:rsidRPr="00583A08" w:rsidRDefault="009D31FE" w:rsidP="00983327">
                            <w:pPr>
                              <w:ind w:right="-40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83A08">
                              <w:rPr>
                                <w:lang w:val="en-US"/>
                              </w:rPr>
                              <w:t>EuroCloud</w:t>
                            </w:r>
                            <w:proofErr w:type="spellEnd"/>
                            <w:r w:rsidRPr="00583A08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83A08">
                              <w:rPr>
                                <w:lang w:val="en-US"/>
                              </w:rPr>
                              <w:t>Deutschland_eco</w:t>
                            </w:r>
                            <w:proofErr w:type="spellEnd"/>
                            <w:r w:rsidRPr="00583A08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83A08">
                              <w:rPr>
                                <w:lang w:val="en-US"/>
                              </w:rPr>
                              <w:t>e.V</w:t>
                            </w:r>
                            <w:proofErr w:type="spellEnd"/>
                            <w:r w:rsidRPr="00583A08">
                              <w:rPr>
                                <w:lang w:val="en-US"/>
                              </w:rPr>
                              <w:t xml:space="preserve">., ISACA, </w:t>
                            </w:r>
                            <w:proofErr w:type="spellStart"/>
                            <w:r w:rsidRPr="00583A08">
                              <w:rPr>
                                <w:lang w:val="en-US"/>
                              </w:rPr>
                              <w:t>Teletrust</w:t>
                            </w:r>
                            <w:proofErr w:type="spellEnd"/>
                            <w:r w:rsidRPr="00583A08">
                              <w:rPr>
                                <w:lang w:val="en-US"/>
                              </w:rPr>
                              <w:t xml:space="preserve">, The Linux Foundation, </w:t>
                            </w:r>
                          </w:p>
                          <w:p w14:paraId="70A5F16E" w14:textId="77777777" w:rsidR="009D31FE" w:rsidRPr="006507C0" w:rsidRDefault="009D31FE" w:rsidP="00983327">
                            <w:pPr>
                              <w:ind w:right="-40"/>
                            </w:pPr>
                            <w:r w:rsidRPr="006507C0">
                              <w:t>GDD (Gesellschaft für Datenschutz und Datensicherheit e.V.)</w:t>
                            </w:r>
                            <w:r>
                              <w:t>, VMware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25999" tIns="45720" rIns="72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A9FDB" id="Textfeld 54" o:spid="_x0000_s1043" type="#_x0000_t202" style="position:absolute;margin-left:116.6pt;margin-top:375.65pt;width:396.3pt;height:99.2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" filled="f" stroked="f">
                <v:textbox inset="125999emu,,2mm">
                  <w:txbxContent>
                    <w:p w14:paraId="326DF0F0" w14:textId="77777777" w:rsidR="009D31FE" w:rsidRDefault="009D31FE" w:rsidP="00983327">
                      <w:pPr>
                        <w:ind w:right="-40"/>
                      </w:pPr>
                      <w:r w:rsidRPr="006507C0">
                        <w:t xml:space="preserve">Allianz für Cybersicherheit, Bayerischer IT-Sicherheitscluster, </w:t>
                      </w:r>
                      <w:proofErr w:type="spellStart"/>
                      <w:r w:rsidRPr="006507C0">
                        <w:t>bitkom</w:t>
                      </w:r>
                      <w:proofErr w:type="spellEnd"/>
                      <w:r w:rsidRPr="006507C0">
                        <w:t xml:space="preserve">, </w:t>
                      </w:r>
                      <w:r>
                        <w:t>Docker,</w:t>
                      </w:r>
                    </w:p>
                    <w:p w14:paraId="3EC0FEEE" w14:textId="77777777" w:rsidR="009D31FE" w:rsidRPr="005C3E63" w:rsidRDefault="009D31FE" w:rsidP="00983327">
                      <w:pPr>
                        <w:ind w:right="-40"/>
                        <w:rPr>
                          <w:lang w:val="en-US"/>
                        </w:rPr>
                      </w:pPr>
                      <w:r w:rsidRPr="005C3E63">
                        <w:rPr>
                          <w:lang w:val="en-US"/>
                        </w:rPr>
                        <w:t>CIS (Center for Internet Security), Cl</w:t>
                      </w:r>
                      <w:r>
                        <w:rPr>
                          <w:lang w:val="en-US"/>
                        </w:rPr>
                        <w:t xml:space="preserve">oud Native Computing Foundation </w:t>
                      </w:r>
                      <w:r w:rsidRPr="005C3E63">
                        <w:rPr>
                          <w:lang w:val="en-US"/>
                        </w:rPr>
                        <w:t xml:space="preserve">(CNCF), CSA (Cloud Security Alliance), eco </w:t>
                      </w:r>
                      <w:proofErr w:type="spellStart"/>
                      <w:r w:rsidRPr="005C3E63">
                        <w:rPr>
                          <w:lang w:val="en-US"/>
                        </w:rPr>
                        <w:t>Verband</w:t>
                      </w:r>
                      <w:proofErr w:type="spellEnd"/>
                      <w:r w:rsidRPr="005C3E63">
                        <w:rPr>
                          <w:lang w:val="en-US"/>
                        </w:rPr>
                        <w:t xml:space="preserve"> der </w:t>
                      </w:r>
                      <w:proofErr w:type="spellStart"/>
                      <w:r w:rsidRPr="005C3E63">
                        <w:rPr>
                          <w:lang w:val="en-US"/>
                        </w:rPr>
                        <w:t>Internetwirtschaft</w:t>
                      </w:r>
                      <w:proofErr w:type="spellEnd"/>
                      <w:r w:rsidRPr="005C3E63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C3E63">
                        <w:rPr>
                          <w:lang w:val="en-US"/>
                        </w:rPr>
                        <w:t>e.V</w:t>
                      </w:r>
                      <w:proofErr w:type="spellEnd"/>
                      <w:r w:rsidRPr="005C3E63">
                        <w:rPr>
                          <w:lang w:val="en-US"/>
                        </w:rPr>
                        <w:t xml:space="preserve">., </w:t>
                      </w:r>
                      <w:r>
                        <w:rPr>
                          <w:lang w:val="en-US"/>
                        </w:rPr>
                        <w:t>Dell,</w:t>
                      </w:r>
                    </w:p>
                    <w:p w14:paraId="0D00BED7" w14:textId="77777777" w:rsidR="009D31FE" w:rsidRPr="00583A08" w:rsidRDefault="009D31FE" w:rsidP="00983327">
                      <w:pPr>
                        <w:ind w:right="-40"/>
                        <w:rPr>
                          <w:lang w:val="en-US"/>
                        </w:rPr>
                      </w:pPr>
                      <w:proofErr w:type="spellStart"/>
                      <w:r w:rsidRPr="00583A08">
                        <w:rPr>
                          <w:lang w:val="en-US"/>
                        </w:rPr>
                        <w:t>EuroCloud</w:t>
                      </w:r>
                      <w:proofErr w:type="spellEnd"/>
                      <w:r w:rsidRPr="00583A08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83A08">
                        <w:rPr>
                          <w:lang w:val="en-US"/>
                        </w:rPr>
                        <w:t>Deutschland_eco</w:t>
                      </w:r>
                      <w:proofErr w:type="spellEnd"/>
                      <w:r w:rsidRPr="00583A08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83A08">
                        <w:rPr>
                          <w:lang w:val="en-US"/>
                        </w:rPr>
                        <w:t>e.V</w:t>
                      </w:r>
                      <w:proofErr w:type="spellEnd"/>
                      <w:r w:rsidRPr="00583A08">
                        <w:rPr>
                          <w:lang w:val="en-US"/>
                        </w:rPr>
                        <w:t xml:space="preserve">., ISACA, </w:t>
                      </w:r>
                      <w:proofErr w:type="spellStart"/>
                      <w:r w:rsidRPr="00583A08">
                        <w:rPr>
                          <w:lang w:val="en-US"/>
                        </w:rPr>
                        <w:t>Teletrust</w:t>
                      </w:r>
                      <w:proofErr w:type="spellEnd"/>
                      <w:r w:rsidRPr="00583A08">
                        <w:rPr>
                          <w:lang w:val="en-US"/>
                        </w:rPr>
                        <w:t xml:space="preserve">, The Linux Foundation, </w:t>
                      </w:r>
                    </w:p>
                    <w:p w14:paraId="70A5F16E" w14:textId="77777777" w:rsidR="009D31FE" w:rsidRPr="006507C0" w:rsidRDefault="009D31FE" w:rsidP="00983327">
                      <w:pPr>
                        <w:ind w:right="-40"/>
                      </w:pPr>
                      <w:r w:rsidRPr="006507C0">
                        <w:t>GDD (Gesellschaft für Datenschutz und Datensicherheit e.V.)</w:t>
                      </w:r>
                      <w:r>
                        <w:t>, VMware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lang w:eastAsia="de-DE" w:bidi="ar-SA"/>
        </w:rPr>
        <w:drawing>
          <wp:anchor distT="0" distB="0" distL="114300" distR="114300" simplePos="0" relativeHeight="251936768" behindDoc="0" locked="0" layoutInCell="1" allowOverlap="1" wp14:anchorId="041EDD64" wp14:editId="2010C17B">
            <wp:simplePos x="0" y="0"/>
            <wp:positionH relativeFrom="column">
              <wp:posOffset>-49530</wp:posOffset>
            </wp:positionH>
            <wp:positionV relativeFrom="paragraph">
              <wp:posOffset>4653280</wp:posOffset>
            </wp:positionV>
            <wp:extent cx="1358900" cy="1473200"/>
            <wp:effectExtent l="0" t="0" r="12700" b="0"/>
            <wp:wrapNone/>
            <wp:docPr id="30" name="Bild 30" descr="../balken_partn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balken_partner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164"/>
                    <a:stretch/>
                  </pic:blipFill>
                  <pic:spPr bwMode="auto">
                    <a:xfrm>
                      <a:off x="0" y="0"/>
                      <a:ext cx="13589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6278F816" wp14:editId="3BCAFA5A">
                <wp:simplePos x="0" y="0"/>
                <wp:positionH relativeFrom="column">
                  <wp:posOffset>1487170</wp:posOffset>
                </wp:positionH>
                <wp:positionV relativeFrom="paragraph">
                  <wp:posOffset>2938780</wp:posOffset>
                </wp:positionV>
                <wp:extent cx="4795520" cy="1094740"/>
                <wp:effectExtent l="0" t="0" r="0" b="0"/>
                <wp:wrapSquare wrapText="bothSides"/>
                <wp:docPr id="12" name="Textfel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5520" cy="1094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969C7C" w14:textId="54CBA806" w:rsidR="008520C1" w:rsidRPr="00E37C43" w:rsidRDefault="008520C1" w:rsidP="008520C1">
                            <w:pPr>
                              <w:ind w:left="1985" w:hanging="1985"/>
                            </w:pPr>
                            <w:r>
                              <w:rPr>
                                <w:b/>
                              </w:rPr>
                              <w:t>Datum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 w:rsidRPr="008520C1">
                              <w:t>1.1.2017</w:t>
                            </w:r>
                          </w:p>
                          <w:p w14:paraId="71FE07C7" w14:textId="1B8EA61A" w:rsidR="008520C1" w:rsidRPr="00F13F61" w:rsidRDefault="008520C1" w:rsidP="008520C1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Bezeichnung          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 w:rsidRPr="008520C1">
                              <w:t>Oracle 12c</w:t>
                            </w:r>
                          </w:p>
                          <w:p w14:paraId="397D491E" w14:textId="5AEF176D" w:rsidR="008520C1" w:rsidRPr="00C957C6" w:rsidRDefault="008520C1" w:rsidP="008520C1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Beschreibung</w:t>
                            </w:r>
                            <w:r w:rsidRPr="00C957C6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Pr="00C957C6">
                              <w:t xml:space="preserve"> </w:t>
                            </w:r>
                          </w:p>
                          <w:p w14:paraId="166AC610" w14:textId="66961EB8" w:rsidR="008520C1" w:rsidRDefault="008520C1" w:rsidP="008520C1">
                            <w:pPr>
                              <w:ind w:left="1985" w:hanging="1985"/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14:paraId="193D1634" w14:textId="77777777" w:rsidR="008520C1" w:rsidRDefault="008520C1" w:rsidP="008520C1">
                            <w:pPr>
                              <w:ind w:left="1985" w:hanging="1985"/>
                            </w:pPr>
                          </w:p>
                          <w:p w14:paraId="578979D1" w14:textId="77777777" w:rsidR="008520C1" w:rsidRDefault="008520C1" w:rsidP="008520C1">
                            <w:pPr>
                              <w:ind w:left="1985" w:hanging="1985"/>
                            </w:pPr>
                          </w:p>
                          <w:p w14:paraId="27483D49" w14:textId="77777777" w:rsidR="008520C1" w:rsidRDefault="008520C1" w:rsidP="008520C1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</w:p>
                          <w:p w14:paraId="1963E80C" w14:textId="77777777" w:rsidR="008520C1" w:rsidRDefault="008520C1" w:rsidP="008520C1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</w:p>
                          <w:p w14:paraId="28C9D5A0" w14:textId="77777777" w:rsidR="008520C1" w:rsidRPr="009A31DB" w:rsidRDefault="008520C1" w:rsidP="008520C1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8F816" id="Textfeld 12" o:spid="_x0000_s1044" type="#_x0000_t202" style="position:absolute;margin-left:117.1pt;margin-top:231.4pt;width:377.6pt;height:86.2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" filled="f" stroked="f">
                <v:textbox>
                  <w:txbxContent>
                    <w:p w14:paraId="09969C7C" w14:textId="54CBA806" w:rsidR="008520C1" w:rsidRPr="00E37C43" w:rsidRDefault="008520C1" w:rsidP="008520C1">
                      <w:pPr>
                        <w:ind w:left="1985" w:hanging="1985"/>
                      </w:pPr>
                      <w:r>
                        <w:rPr>
                          <w:b/>
                        </w:rPr>
                        <w:t>Datum</w:t>
                      </w:r>
                      <w:r w:rsidRPr="00F13F61">
                        <w:rPr>
                          <w:b/>
                        </w:rPr>
                        <w:tab/>
                      </w:r>
                      <w:r w:rsidRPr="008520C1">
                        <w:t>1.1.2017</w:t>
                      </w:r>
                    </w:p>
                    <w:p w14:paraId="71FE07C7" w14:textId="1B8EA61A" w:rsidR="008520C1" w:rsidRPr="00F13F61" w:rsidRDefault="008520C1" w:rsidP="008520C1">
                      <w:pPr>
                        <w:ind w:left="1985" w:hanging="1985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Bezeichnung          </w:t>
                      </w:r>
                      <w:r>
                        <w:rPr>
                          <w:b/>
                        </w:rPr>
                        <w:tab/>
                      </w:r>
                      <w:r w:rsidRPr="008520C1">
                        <w:t>Oracle 12c</w:t>
                      </w:r>
                    </w:p>
                    <w:p w14:paraId="397D491E" w14:textId="5AEF176D" w:rsidR="008520C1" w:rsidRPr="00C957C6" w:rsidRDefault="008520C1" w:rsidP="008520C1">
                      <w:pPr>
                        <w:ind w:left="1985" w:hanging="1985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Beschreibung</w:t>
                      </w:r>
                      <w:r w:rsidRPr="00C957C6">
                        <w:rPr>
                          <w:b/>
                        </w:rPr>
                        <w:tab/>
                        <w:t xml:space="preserve">          </w:t>
                      </w:r>
                      <w:r w:rsidRPr="00C957C6">
                        <w:t xml:space="preserve"> </w:t>
                      </w:r>
                    </w:p>
                    <w:p w14:paraId="166AC610" w14:textId="66961EB8" w:rsidR="008520C1" w:rsidRDefault="008520C1" w:rsidP="008520C1">
                      <w:pPr>
                        <w:ind w:left="1985" w:hanging="1985"/>
                      </w:pPr>
                      <w:r>
                        <w:rPr>
                          <w:b/>
                        </w:rPr>
                        <w:tab/>
                      </w:r>
                    </w:p>
                    <w:p w14:paraId="193D1634" w14:textId="77777777" w:rsidR="008520C1" w:rsidRDefault="008520C1" w:rsidP="008520C1">
                      <w:pPr>
                        <w:ind w:left="1985" w:hanging="1985"/>
                      </w:pPr>
                    </w:p>
                    <w:p w14:paraId="578979D1" w14:textId="77777777" w:rsidR="008520C1" w:rsidRDefault="008520C1" w:rsidP="008520C1">
                      <w:pPr>
                        <w:ind w:left="1985" w:hanging="1985"/>
                      </w:pPr>
                    </w:p>
                    <w:p w14:paraId="27483D49" w14:textId="77777777" w:rsidR="008520C1" w:rsidRDefault="008520C1" w:rsidP="008520C1">
                      <w:pPr>
                        <w:ind w:left="1985" w:hanging="1985"/>
                        <w:rPr>
                          <w:b/>
                        </w:rPr>
                      </w:pPr>
                    </w:p>
                    <w:p w14:paraId="1963E80C" w14:textId="77777777" w:rsidR="008520C1" w:rsidRDefault="008520C1" w:rsidP="008520C1">
                      <w:pPr>
                        <w:ind w:left="1985" w:hanging="1985"/>
                        <w:rPr>
                          <w:b/>
                        </w:rPr>
                      </w:pPr>
                    </w:p>
                    <w:p w14:paraId="28C9D5A0" w14:textId="77777777" w:rsidR="008520C1" w:rsidRPr="009A31DB" w:rsidRDefault="008520C1" w:rsidP="008520C1">
                      <w:pPr>
                        <w:ind w:left="1985" w:hanging="1985"/>
                        <w:rPr>
                          <w:b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lang w:eastAsia="de-DE" w:bidi="ar-SA"/>
        </w:rPr>
        <w:drawing>
          <wp:anchor distT="0" distB="0" distL="114300" distR="114300" simplePos="0" relativeHeight="251935744" behindDoc="0" locked="0" layoutInCell="1" allowOverlap="1" wp14:anchorId="3997A279" wp14:editId="5B0FB52A">
            <wp:simplePos x="0" y="0"/>
            <wp:positionH relativeFrom="column">
              <wp:posOffset>-49530</wp:posOffset>
            </wp:positionH>
            <wp:positionV relativeFrom="paragraph">
              <wp:posOffset>2865120</wp:posOffset>
            </wp:positionV>
            <wp:extent cx="1358900" cy="1333500"/>
            <wp:effectExtent l="0" t="0" r="12700" b="12700"/>
            <wp:wrapNone/>
            <wp:docPr id="28" name="Bild 28" descr="../certif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certificatio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761"/>
                    <a:stretch/>
                  </pic:blipFill>
                  <pic:spPr bwMode="auto">
                    <a:xfrm>
                      <a:off x="0" y="0"/>
                      <a:ext cx="13589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20C1"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913216" behindDoc="1" locked="0" layoutInCell="1" allowOverlap="1" wp14:anchorId="4AB11F71" wp14:editId="6F9912EA">
                <wp:simplePos x="0" y="0"/>
                <wp:positionH relativeFrom="column">
                  <wp:posOffset>-259715</wp:posOffset>
                </wp:positionH>
                <wp:positionV relativeFrom="paragraph">
                  <wp:posOffset>5453380</wp:posOffset>
                </wp:positionV>
                <wp:extent cx="1905000" cy="3886200"/>
                <wp:effectExtent l="0" t="0" r="0" b="0"/>
                <wp:wrapNone/>
                <wp:docPr id="10" name="Rechtec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3886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C41D11" id="Rechteck 10" o:spid="_x0000_s1026" style="position:absolute;margin-left:-20.45pt;margin-top:429.4pt;width:150pt;height:306pt;z-index:-251403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" fillcolor="white [3212]" stroked="f" strokeweight="1pt"/>
            </w:pict>
          </mc:Fallback>
        </mc:AlternateContent>
      </w:r>
      <w:r w:rsidR="001C1DDC"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909120" behindDoc="1" locked="0" layoutInCell="1" allowOverlap="1" wp14:anchorId="415DBB1B" wp14:editId="7E2FC7B6">
                <wp:simplePos x="0" y="0"/>
                <wp:positionH relativeFrom="column">
                  <wp:posOffset>-323215</wp:posOffset>
                </wp:positionH>
                <wp:positionV relativeFrom="paragraph">
                  <wp:posOffset>4079240</wp:posOffset>
                </wp:positionV>
                <wp:extent cx="1905000" cy="574040"/>
                <wp:effectExtent l="0" t="0" r="0" b="10160"/>
                <wp:wrapNone/>
                <wp:docPr id="52" name="Rechteck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574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183039" id="Rechteck 52" o:spid="_x0000_s1026" style="position:absolute;margin-left:-25.45pt;margin-top:321.2pt;width:150pt;height:45.2pt;z-index:-251407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" fillcolor="white [3212]" stroked="f" strokeweight="1pt"/>
            </w:pict>
          </mc:Fallback>
        </mc:AlternateContent>
      </w:r>
      <w:r w:rsidR="001C1DDC"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50C8B657" wp14:editId="5DA36EF2">
                <wp:simplePos x="0" y="0"/>
                <wp:positionH relativeFrom="column">
                  <wp:posOffset>1480185</wp:posOffset>
                </wp:positionH>
                <wp:positionV relativeFrom="paragraph">
                  <wp:posOffset>78740</wp:posOffset>
                </wp:positionV>
                <wp:extent cx="4795520" cy="2288540"/>
                <wp:effectExtent l="0" t="0" r="0" b="0"/>
                <wp:wrapSquare wrapText="bothSides"/>
                <wp:docPr id="62" name="Textfeld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5520" cy="2288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3A342A" w14:textId="77777777" w:rsidR="009D31FE" w:rsidRPr="00E37C43" w:rsidRDefault="009D31FE" w:rsidP="00C957C6">
                            <w:pPr>
                              <w:ind w:left="1985" w:hanging="1985"/>
                            </w:pPr>
                            <w:r>
                              <w:rPr>
                                <w:b/>
                              </w:rPr>
                              <w:t>Zeitpunkt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 w:rsidRPr="00602CB8">
                              <w:t>Zeitraum unbekannt</w:t>
                            </w:r>
                          </w:p>
                          <w:p w14:paraId="2BEFF923" w14:textId="77777777" w:rsidR="009D31FE" w:rsidRPr="00F13F61" w:rsidRDefault="009D31FE" w:rsidP="00C957C6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Institut             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14:paraId="3035914D" w14:textId="4920EAB0" w:rsidR="009D31FE" w:rsidRPr="00C957C6" w:rsidRDefault="009D31FE" w:rsidP="00C957C6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 w:rsidRPr="00C957C6">
                              <w:rPr>
                                <w:b/>
                              </w:rPr>
                              <w:t>Fachgebiet</w:t>
                            </w:r>
                            <w:r w:rsidRPr="00C957C6">
                              <w:rPr>
                                <w:b/>
                              </w:rPr>
                              <w:tab/>
                            </w:r>
                            <w:proofErr w:type="spellStart"/>
                            <w:r w:rsidRPr="00C957C6">
                              <w:t>SuSE</w:t>
                            </w:r>
                            <w:proofErr w:type="spellEnd"/>
                            <w:r w:rsidRPr="00C957C6">
                              <w:t xml:space="preserve"> Linux Netzwerkadministration I</w:t>
                            </w:r>
                            <w:r w:rsidRPr="00C957C6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Pr="00C957C6">
                              <w:t xml:space="preserve"> </w:t>
                            </w:r>
                          </w:p>
                          <w:p w14:paraId="12140BCB" w14:textId="77777777" w:rsidR="009D31FE" w:rsidRDefault="009D31FE" w:rsidP="00C957C6">
                            <w:pPr>
                              <w:ind w:left="1985" w:hanging="1985"/>
                            </w:pPr>
                            <w:r w:rsidRPr="009A31DB">
                              <w:rPr>
                                <w:b/>
                              </w:rPr>
                              <w:t>Abschluss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14:paraId="261535E7" w14:textId="77777777" w:rsidR="009D31FE" w:rsidRDefault="009D31FE" w:rsidP="00EA34E6">
                            <w:pPr>
                              <w:pBdr>
                                <w:bottom w:val="single" w:sz="4" w:space="1" w:color="auto"/>
                              </w:pBdr>
                              <w:ind w:left="1985" w:hanging="1985"/>
                            </w:pPr>
                          </w:p>
                          <w:p w14:paraId="16C19984" w14:textId="77777777" w:rsidR="009D31FE" w:rsidRDefault="009D31FE" w:rsidP="00C957C6">
                            <w:pPr>
                              <w:ind w:left="1985" w:hanging="1985"/>
                            </w:pPr>
                          </w:p>
                          <w:p w14:paraId="1C2B1214" w14:textId="77777777" w:rsidR="009D31FE" w:rsidRPr="00E37C43" w:rsidRDefault="009D31FE" w:rsidP="00C957C6">
                            <w:pPr>
                              <w:ind w:left="1985" w:hanging="1985"/>
                            </w:pPr>
                            <w:r>
                              <w:rPr>
                                <w:b/>
                              </w:rPr>
                              <w:t>Zeitpunkt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t>Zeitraum unbekannt</w:t>
                            </w:r>
                          </w:p>
                          <w:p w14:paraId="3B615ACA" w14:textId="77777777" w:rsidR="009D31FE" w:rsidRPr="00F13F61" w:rsidRDefault="009D31FE" w:rsidP="00C957C6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Institut             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14:paraId="20E4C2D6" w14:textId="1C1E0196" w:rsidR="009D31FE" w:rsidRPr="00F13F61" w:rsidRDefault="009D31FE" w:rsidP="00C957C6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Fachgebiet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 w:rsidRPr="00C957C6">
                              <w:t xml:space="preserve">SAPTEC SAP NetWeaver: Grundlagen der </w:t>
                            </w:r>
                            <w:proofErr w:type="spellStart"/>
                            <w:r w:rsidRPr="00C957C6">
                              <w:t>Application</w:t>
                            </w:r>
                            <w:proofErr w:type="spellEnd"/>
                            <w:r w:rsidRPr="00C957C6">
                              <w:t xml:space="preserve"> </w:t>
                            </w:r>
                            <w:proofErr w:type="spellStart"/>
                            <w:r w:rsidRPr="00C957C6">
                              <w:t>Platform</w:t>
                            </w:r>
                            <w:proofErr w:type="spellEnd"/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>
                              <w:t xml:space="preserve"> </w:t>
                            </w:r>
                          </w:p>
                          <w:p w14:paraId="03136237" w14:textId="77777777" w:rsidR="009D31FE" w:rsidRDefault="009D31FE" w:rsidP="00C957C6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 w:rsidRPr="009A31DB">
                              <w:rPr>
                                <w:b/>
                              </w:rPr>
                              <w:t>Abschluss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14:paraId="19AB7CA0" w14:textId="77777777" w:rsidR="009D31FE" w:rsidRDefault="009D31FE" w:rsidP="00C957C6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</w:p>
                          <w:p w14:paraId="62D8B2C8" w14:textId="77777777" w:rsidR="009D31FE" w:rsidRDefault="009D31FE" w:rsidP="00C957C6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</w:p>
                          <w:p w14:paraId="0A35B58F" w14:textId="77777777" w:rsidR="009D31FE" w:rsidRPr="009A31DB" w:rsidRDefault="009D31FE" w:rsidP="00C957C6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8B657" id="Textfeld 62" o:spid="_x0000_s1045" type="#_x0000_t202" style="position:absolute;margin-left:116.55pt;margin-top:6.2pt;width:377.6pt;height:180.2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" filled="f" stroked="f">
                <v:textbox>
                  <w:txbxContent>
                    <w:p w14:paraId="383A342A" w14:textId="77777777" w:rsidR="009D31FE" w:rsidRPr="00E37C43" w:rsidRDefault="009D31FE" w:rsidP="00C957C6">
                      <w:pPr>
                        <w:ind w:left="1985" w:hanging="1985"/>
                      </w:pPr>
                      <w:r>
                        <w:rPr>
                          <w:b/>
                        </w:rPr>
                        <w:t>Zeitpunkt</w:t>
                      </w:r>
                      <w:r w:rsidRPr="00F13F61">
                        <w:rPr>
                          <w:b/>
                        </w:rPr>
                        <w:tab/>
                      </w:r>
                      <w:r w:rsidRPr="00602CB8">
                        <w:t>Zeitraum unbekannt</w:t>
                      </w:r>
                    </w:p>
                    <w:p w14:paraId="2BEFF923" w14:textId="77777777" w:rsidR="009D31FE" w:rsidRPr="00F13F61" w:rsidRDefault="009D31FE" w:rsidP="00C957C6">
                      <w:pPr>
                        <w:ind w:left="1985" w:hanging="1985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Institut             </w:t>
                      </w:r>
                      <w:r>
                        <w:rPr>
                          <w:b/>
                        </w:rPr>
                        <w:tab/>
                      </w:r>
                    </w:p>
                    <w:p w14:paraId="3035914D" w14:textId="4920EAB0" w:rsidR="009D31FE" w:rsidRPr="00C957C6" w:rsidRDefault="009D31FE" w:rsidP="00C957C6">
                      <w:pPr>
                        <w:ind w:left="1985" w:hanging="1985"/>
                        <w:rPr>
                          <w:b/>
                        </w:rPr>
                      </w:pPr>
                      <w:r w:rsidRPr="00C957C6">
                        <w:rPr>
                          <w:b/>
                        </w:rPr>
                        <w:t>Fachgebiet</w:t>
                      </w:r>
                      <w:r w:rsidRPr="00C957C6">
                        <w:rPr>
                          <w:b/>
                        </w:rPr>
                        <w:tab/>
                      </w:r>
                      <w:proofErr w:type="spellStart"/>
                      <w:r w:rsidRPr="00C957C6">
                        <w:t>SuSE</w:t>
                      </w:r>
                      <w:proofErr w:type="spellEnd"/>
                      <w:r w:rsidRPr="00C957C6">
                        <w:t xml:space="preserve"> Linux Netzwerkadministration I</w:t>
                      </w:r>
                      <w:r w:rsidRPr="00C957C6">
                        <w:rPr>
                          <w:b/>
                        </w:rPr>
                        <w:tab/>
                        <w:t xml:space="preserve">          </w:t>
                      </w:r>
                      <w:r w:rsidRPr="00C957C6">
                        <w:t xml:space="preserve"> </w:t>
                      </w:r>
                    </w:p>
                    <w:p w14:paraId="12140BCB" w14:textId="77777777" w:rsidR="009D31FE" w:rsidRDefault="009D31FE" w:rsidP="00C957C6">
                      <w:pPr>
                        <w:ind w:left="1985" w:hanging="1985"/>
                      </w:pPr>
                      <w:r w:rsidRPr="009A31DB">
                        <w:rPr>
                          <w:b/>
                        </w:rPr>
                        <w:t>Abschluss</w:t>
                      </w:r>
                      <w:r>
                        <w:rPr>
                          <w:b/>
                        </w:rPr>
                        <w:tab/>
                      </w:r>
                    </w:p>
                    <w:p w14:paraId="261535E7" w14:textId="77777777" w:rsidR="009D31FE" w:rsidRDefault="009D31FE" w:rsidP="00EA34E6">
                      <w:pPr>
                        <w:pBdr>
                          <w:bottom w:val="single" w:sz="4" w:space="1" w:color="auto"/>
                        </w:pBdr>
                        <w:ind w:left="1985" w:hanging="1985"/>
                      </w:pPr>
                    </w:p>
                    <w:p w14:paraId="16C19984" w14:textId="77777777" w:rsidR="009D31FE" w:rsidRDefault="009D31FE" w:rsidP="00C957C6">
                      <w:pPr>
                        <w:ind w:left="1985" w:hanging="1985"/>
                      </w:pPr>
                    </w:p>
                    <w:p w14:paraId="1C2B1214" w14:textId="77777777" w:rsidR="009D31FE" w:rsidRPr="00E37C43" w:rsidRDefault="009D31FE" w:rsidP="00C957C6">
                      <w:pPr>
                        <w:ind w:left="1985" w:hanging="1985"/>
                      </w:pPr>
                      <w:r>
                        <w:rPr>
                          <w:b/>
                        </w:rPr>
                        <w:t>Zeitpunkt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t>Zeitraum unbekannt</w:t>
                      </w:r>
                    </w:p>
                    <w:p w14:paraId="3B615ACA" w14:textId="77777777" w:rsidR="009D31FE" w:rsidRPr="00F13F61" w:rsidRDefault="009D31FE" w:rsidP="00C957C6">
                      <w:pPr>
                        <w:ind w:left="1985" w:hanging="1985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Institut             </w:t>
                      </w:r>
                      <w:r>
                        <w:rPr>
                          <w:b/>
                        </w:rPr>
                        <w:tab/>
                      </w:r>
                    </w:p>
                    <w:p w14:paraId="20E4C2D6" w14:textId="1C1E0196" w:rsidR="009D31FE" w:rsidRPr="00F13F61" w:rsidRDefault="009D31FE" w:rsidP="00C957C6">
                      <w:pPr>
                        <w:ind w:left="1985" w:hanging="1985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Fachgebiet</w:t>
                      </w:r>
                      <w:r w:rsidRPr="00F13F61">
                        <w:rPr>
                          <w:b/>
                        </w:rPr>
                        <w:tab/>
                      </w:r>
                      <w:r w:rsidRPr="00C957C6">
                        <w:t xml:space="preserve">SAPTEC SAP NetWeaver: Grundlagen der </w:t>
                      </w:r>
                      <w:proofErr w:type="spellStart"/>
                      <w:r w:rsidRPr="00C957C6">
                        <w:t>Application</w:t>
                      </w:r>
                      <w:proofErr w:type="spellEnd"/>
                      <w:r w:rsidRPr="00C957C6">
                        <w:t xml:space="preserve"> </w:t>
                      </w:r>
                      <w:proofErr w:type="spellStart"/>
                      <w:r w:rsidRPr="00C957C6">
                        <w:t>Platform</w:t>
                      </w:r>
                      <w:proofErr w:type="spellEnd"/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>
                        <w:t xml:space="preserve"> </w:t>
                      </w:r>
                    </w:p>
                    <w:p w14:paraId="03136237" w14:textId="77777777" w:rsidR="009D31FE" w:rsidRDefault="009D31FE" w:rsidP="00C957C6">
                      <w:pPr>
                        <w:ind w:left="1985" w:hanging="1985"/>
                        <w:rPr>
                          <w:b/>
                        </w:rPr>
                      </w:pPr>
                      <w:r w:rsidRPr="009A31DB">
                        <w:rPr>
                          <w:b/>
                        </w:rPr>
                        <w:t>Abschluss</w:t>
                      </w:r>
                      <w:r>
                        <w:rPr>
                          <w:b/>
                        </w:rPr>
                        <w:tab/>
                      </w:r>
                    </w:p>
                    <w:p w14:paraId="19AB7CA0" w14:textId="77777777" w:rsidR="009D31FE" w:rsidRDefault="009D31FE" w:rsidP="00C957C6">
                      <w:pPr>
                        <w:ind w:left="1985" w:hanging="1985"/>
                        <w:rPr>
                          <w:b/>
                        </w:rPr>
                      </w:pPr>
                    </w:p>
                    <w:p w14:paraId="62D8B2C8" w14:textId="77777777" w:rsidR="009D31FE" w:rsidRDefault="009D31FE" w:rsidP="00C957C6">
                      <w:pPr>
                        <w:ind w:left="1985" w:hanging="1985"/>
                        <w:rPr>
                          <w:b/>
                        </w:rPr>
                      </w:pPr>
                    </w:p>
                    <w:p w14:paraId="0A35B58F" w14:textId="77777777" w:rsidR="009D31FE" w:rsidRPr="009A31DB" w:rsidRDefault="009D31FE" w:rsidP="00C957C6">
                      <w:pPr>
                        <w:ind w:left="1985" w:hanging="1985"/>
                        <w:rPr>
                          <w:b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983327" w:rsidSect="001F1B0C">
      <w:headerReference w:type="first" r:id="rId27"/>
      <w:type w:val="continuous"/>
      <w:pgSz w:w="11900" w:h="16820" w:code="9"/>
      <w:pgMar w:top="1899" w:right="1009" w:bottom="1134" w:left="1009" w:header="1191" w:footer="0" w:gutter="0"/>
      <w:cols w:num="2" w:space="720"/>
      <w:docGrid w:linePitch="360"/>
      <w:printerSettings r:id="rId2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D834B6" w14:textId="77777777" w:rsidR="00B0452D" w:rsidRDefault="00B0452D">
      <w:r>
        <w:separator/>
      </w:r>
    </w:p>
    <w:p w14:paraId="146B0070" w14:textId="77777777" w:rsidR="00B0452D" w:rsidRDefault="00B0452D"/>
  </w:endnote>
  <w:endnote w:type="continuationSeparator" w:id="0">
    <w:p w14:paraId="5DA41860" w14:textId="77777777" w:rsidR="00B0452D" w:rsidRDefault="00B0452D">
      <w:r>
        <w:continuationSeparator/>
      </w:r>
    </w:p>
    <w:p w14:paraId="7B47FDDA" w14:textId="77777777" w:rsidR="00B0452D" w:rsidRDefault="00B0452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">
    <w:panose1 w:val="02000000000000000000"/>
    <w:charset w:val="00"/>
    <w:family w:val="auto"/>
    <w:pitch w:val="variable"/>
    <w:sig w:usb0="E00002EF" w:usb1="5000205B" w:usb2="0000002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inorHAnsi" w:hAnsiTheme="minorHAnsi" w:cstheme="minorBidi"/>
        <w:color w:val="FFFFFF" w:themeColor="background1"/>
        <w:lang w:eastAsia="ja-JP" w:bidi="de-DE"/>
      </w:rPr>
      <w:id w:val="732053348"/>
      <w:docPartObj>
        <w:docPartGallery w:val="Page Numbers (Bottom of Page)"/>
        <w:docPartUnique/>
      </w:docPartObj>
    </w:sdtPr>
    <w:sdtEndPr>
      <w:rPr>
        <w:rFonts w:ascii="Times" w:hAnsi="Times" w:cs="Times New Roman"/>
        <w:noProof/>
        <w:color w:val="auto"/>
        <w:lang w:eastAsia="de-DE" w:bidi="ar-SA"/>
      </w:rPr>
    </w:sdtEndPr>
    <w:sdtContent>
      <w:p w14:paraId="7E38AC4E" w14:textId="77777777" w:rsidR="009D31FE" w:rsidRDefault="009D31FE" w:rsidP="009C6C8F">
        <w:pPr>
          <w:pStyle w:val="western"/>
          <w:spacing w:after="0" w:line="240" w:lineRule="auto"/>
          <w:jc w:val="center"/>
          <w:rPr>
            <w:rFonts w:asciiTheme="minorHAnsi" w:hAnsiTheme="minorHAnsi" w:cstheme="minorBidi"/>
            <w:color w:val="FFFFFF" w:themeColor="background1"/>
            <w:lang w:eastAsia="ja-JP" w:bidi="de-DE"/>
          </w:rPr>
        </w:pPr>
      </w:p>
      <w:p w14:paraId="6255A038" w14:textId="3B89D743" w:rsidR="009D31FE" w:rsidRDefault="009D31FE" w:rsidP="000665EE">
        <w:pPr>
          <w:pStyle w:val="western"/>
          <w:spacing w:after="0" w:line="240" w:lineRule="auto"/>
          <w:rPr>
            <w:rFonts w:ascii="Roboto" w:hAnsi="Roboto"/>
            <w:caps/>
            <w:color w:val="000000"/>
            <w:spacing w:val="30"/>
            <w:sz w:val="13"/>
            <w:szCs w:val="13"/>
          </w:rPr>
        </w:pPr>
      </w:p>
      <w:p w14:paraId="09F08094" w14:textId="77777777" w:rsidR="009D31FE" w:rsidRPr="002D6BEB" w:rsidRDefault="009D31FE" w:rsidP="00964B44">
        <w:pPr>
          <w:pStyle w:val="western"/>
          <w:spacing w:after="0" w:line="240" w:lineRule="auto"/>
          <w:jc w:val="center"/>
          <w:rPr>
            <w:rFonts w:ascii="Roboto" w:hAnsi="Roboto"/>
            <w:caps/>
            <w:color w:val="000000"/>
            <w:spacing w:val="30"/>
            <w:sz w:val="13"/>
            <w:szCs w:val="13"/>
          </w:rPr>
        </w:pPr>
      </w:p>
      <w:p w14:paraId="6A816762" w14:textId="77777777" w:rsidR="009D31FE" w:rsidRPr="00A82A0B" w:rsidRDefault="00B0452D" w:rsidP="00EC714B">
        <w:pPr>
          <w:pStyle w:val="western"/>
          <w:spacing w:after="0" w:line="240" w:lineRule="auto"/>
          <w:rPr>
            <w:rFonts w:ascii="Garamond" w:hAnsi="Garamond"/>
            <w:caps/>
            <w:color w:val="000000"/>
            <w:spacing w:val="30"/>
            <w:sz w:val="14"/>
            <w:szCs w:val="14"/>
          </w:rPr>
        </w:pPr>
      </w:p>
    </w:sdtContent>
  </w:sdt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59AC13" w14:textId="77777777" w:rsidR="009D31FE" w:rsidRDefault="009D31FE" w:rsidP="002B4B6B">
    <w:pPr>
      <w:pStyle w:val="western"/>
      <w:spacing w:after="0" w:line="240" w:lineRule="auto"/>
      <w:jc w:val="center"/>
      <w:rPr>
        <w:rFonts w:ascii="Roboto" w:hAnsi="Roboto"/>
        <w:caps/>
        <w:color w:val="000000"/>
        <w:spacing w:val="30"/>
        <w:sz w:val="13"/>
        <w:szCs w:val="13"/>
      </w:rPr>
    </w:pPr>
    <w:r w:rsidRPr="002B25A1">
      <w:rPr>
        <w:rFonts w:ascii="Roboto" w:hAnsi="Roboto"/>
        <w:caps/>
        <w:color w:val="000000"/>
        <w:spacing w:val="30"/>
        <w:sz w:val="13"/>
        <w:szCs w:val="13"/>
      </w:rPr>
      <w:t>Gronau IT Cloud Computing Gmb</w:t>
    </w:r>
    <w:r>
      <w:rPr>
        <w:rFonts w:ascii="Roboto" w:hAnsi="Roboto"/>
        <w:caps/>
        <w:color w:val="000000"/>
        <w:spacing w:val="30"/>
        <w:sz w:val="13"/>
        <w:szCs w:val="13"/>
      </w:rPr>
      <w:t>H</w:t>
    </w:r>
    <w:r w:rsidRPr="002B25A1">
      <w:rPr>
        <w:rFonts w:ascii="Roboto" w:hAnsi="Roboto"/>
        <w:caps/>
        <w:color w:val="000000"/>
        <w:spacing w:val="30"/>
        <w:sz w:val="13"/>
        <w:szCs w:val="13"/>
      </w:rPr>
      <w:br/>
      <w:t>GESCHÄFTSFÜHRER Pierre Gronau</w:t>
    </w:r>
    <w:r w:rsidRPr="002B25A1">
      <w:rPr>
        <w:rFonts w:ascii="Roboto" w:hAnsi="Roboto"/>
        <w:caps/>
        <w:color w:val="000000"/>
        <w:spacing w:val="30"/>
        <w:sz w:val="13"/>
        <w:szCs w:val="13"/>
      </w:rPr>
      <w:br/>
      <w:t xml:space="preserve">Potsdamer Platz 10, Haus 2, 5.OG • 10785 • Berlin • Phone: +49 30 300 11 48 18 </w:t>
    </w:r>
    <w:r w:rsidRPr="002B25A1">
      <w:rPr>
        <w:rFonts w:ascii="Roboto" w:hAnsi="Roboto"/>
        <w:caps/>
        <w:color w:val="000000"/>
        <w:spacing w:val="30"/>
        <w:sz w:val="13"/>
        <w:szCs w:val="13"/>
      </w:rPr>
      <w:br/>
      <w:t>Deutsche Bank AG, IBAN DE45720700240014447700, BIC/SWIFT-Code DEUTDEDB720</w:t>
    </w:r>
    <w:r w:rsidRPr="002B25A1">
      <w:rPr>
        <w:rFonts w:ascii="Roboto" w:hAnsi="Roboto"/>
        <w:caps/>
        <w:color w:val="000000"/>
        <w:spacing w:val="30"/>
        <w:sz w:val="13"/>
        <w:szCs w:val="13"/>
      </w:rPr>
      <w:br/>
      <w:t>Amtsgericht Charlottenburg HRB 13 56 58 B</w:t>
    </w:r>
    <w:r w:rsidRPr="002B25A1">
      <w:rPr>
        <w:rFonts w:ascii="Roboto" w:hAnsi="Roboto"/>
        <w:caps/>
        <w:color w:val="000000"/>
        <w:spacing w:val="30"/>
        <w:sz w:val="13"/>
        <w:szCs w:val="13"/>
      </w:rPr>
      <w:br/>
      <w:t>Steuernummer 30/318/30245, Umsatzsteuer ID DE 28 07 45 767</w:t>
    </w:r>
  </w:p>
  <w:p w14:paraId="032B2DE2" w14:textId="77777777" w:rsidR="009D31FE" w:rsidRDefault="009D31FE" w:rsidP="002B4B6B">
    <w:pPr>
      <w:pStyle w:val="western"/>
      <w:spacing w:after="0" w:line="240" w:lineRule="auto"/>
      <w:jc w:val="center"/>
      <w:rPr>
        <w:rFonts w:ascii="Roboto" w:hAnsi="Roboto"/>
        <w:caps/>
        <w:color w:val="000000"/>
        <w:spacing w:val="30"/>
        <w:sz w:val="13"/>
        <w:szCs w:val="13"/>
      </w:rPr>
    </w:pPr>
  </w:p>
  <w:p w14:paraId="2A8BF226" w14:textId="77777777" w:rsidR="009D31FE" w:rsidRPr="002B4B6B" w:rsidRDefault="009D31FE" w:rsidP="002B4B6B">
    <w:pPr>
      <w:pStyle w:val="western"/>
      <w:spacing w:after="0" w:line="240" w:lineRule="auto"/>
      <w:jc w:val="center"/>
      <w:rPr>
        <w:rFonts w:ascii="Roboto" w:hAnsi="Roboto"/>
        <w:caps/>
        <w:color w:val="000000"/>
        <w:spacing w:val="30"/>
        <w:sz w:val="13"/>
        <w:szCs w:val="13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8FBF21" w14:textId="77777777" w:rsidR="00B0452D" w:rsidRDefault="00B0452D">
      <w:r>
        <w:separator/>
      </w:r>
    </w:p>
    <w:p w14:paraId="23A41282" w14:textId="77777777" w:rsidR="00B0452D" w:rsidRDefault="00B0452D"/>
  </w:footnote>
  <w:footnote w:type="continuationSeparator" w:id="0">
    <w:p w14:paraId="48837AA8" w14:textId="77777777" w:rsidR="00B0452D" w:rsidRDefault="00B0452D">
      <w:r>
        <w:continuationSeparator/>
      </w:r>
    </w:p>
    <w:p w14:paraId="77055918" w14:textId="77777777" w:rsidR="00B0452D" w:rsidRDefault="00B0452D"/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0499CF" w14:textId="77777777" w:rsidR="009D31FE" w:rsidRDefault="009D31FE" w:rsidP="00BE3DEC">
    <w:pPr>
      <w:pStyle w:val="Kopfzeile"/>
      <w:jc w:val="right"/>
    </w:pPr>
    <w:r>
      <w:rPr>
        <w:noProof/>
        <w:lang w:eastAsia="de-DE" w:bidi="ar-SA"/>
      </w:rPr>
      <w:drawing>
        <wp:anchor distT="0" distB="0" distL="114300" distR="114300" simplePos="0" relativeHeight="251660288" behindDoc="1" locked="0" layoutInCell="1" allowOverlap="1" wp14:anchorId="7A69D5D4" wp14:editId="493D149C">
          <wp:simplePos x="0" y="0"/>
          <wp:positionH relativeFrom="column">
            <wp:posOffset>-701675</wp:posOffset>
          </wp:positionH>
          <wp:positionV relativeFrom="paragraph">
            <wp:posOffset>-601980</wp:posOffset>
          </wp:positionV>
          <wp:extent cx="7664210" cy="574040"/>
          <wp:effectExtent l="0" t="0" r="6985" b="10160"/>
          <wp:wrapNone/>
          <wp:docPr id="1" name="Picture 11" descr="head_0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head_03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4210" cy="5740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049797" w14:textId="77777777" w:rsidR="009D31FE" w:rsidRDefault="009D31FE" w:rsidP="00BC625C">
    <w:pPr>
      <w:pStyle w:val="Kopfzeile"/>
      <w:jc w:val="right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12DD09" w14:textId="77777777" w:rsidR="009D31FE" w:rsidRDefault="009D31FE" w:rsidP="00BC625C">
    <w:pPr>
      <w:pStyle w:val="Kopfzeile"/>
      <w:jc w:val="right"/>
    </w:pPr>
    <w:r>
      <w:rPr>
        <w:noProof/>
        <w:lang w:eastAsia="de-DE" w:bidi="ar-SA"/>
      </w:rPr>
      <w:drawing>
        <wp:anchor distT="0" distB="0" distL="114300" distR="114300" simplePos="0" relativeHeight="251667456" behindDoc="1" locked="0" layoutInCell="1" allowOverlap="1" wp14:anchorId="46224ED5" wp14:editId="2D371826">
          <wp:simplePos x="0" y="0"/>
          <wp:positionH relativeFrom="column">
            <wp:posOffset>-699770</wp:posOffset>
          </wp:positionH>
          <wp:positionV relativeFrom="paragraph">
            <wp:posOffset>-586740</wp:posOffset>
          </wp:positionV>
          <wp:extent cx="7664210" cy="574040"/>
          <wp:effectExtent l="0" t="0" r="6985" b="10160"/>
          <wp:wrapNone/>
          <wp:docPr id="4" name="Picture 8" descr="head_03_mai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head_03_main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4210" cy="5740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E324733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5BD8CBE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8BE414C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77EABD5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D1C29E0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78885ED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A1AE38C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9E7431C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EFFEA8D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B590CC1C"/>
    <w:lvl w:ilvl="0">
      <w:start w:val="1"/>
      <w:numFmt w:val="decimal"/>
      <w:lvlText w:val="%1."/>
      <w:lvlJc w:val="left"/>
      <w:pPr>
        <w:tabs>
          <w:tab w:val="num" w:pos="605"/>
        </w:tabs>
        <w:ind w:left="864" w:hanging="259"/>
      </w:pPr>
      <w:rPr>
        <w:rFonts w:hint="default"/>
      </w:rPr>
    </w:lvl>
  </w:abstractNum>
  <w:abstractNum w:abstractNumId="10">
    <w:nsid w:val="FFFFFF89"/>
    <w:multiLevelType w:val="singleLevel"/>
    <w:tmpl w:val="81DAE7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C4B5103"/>
    <w:multiLevelType w:val="hybridMultilevel"/>
    <w:tmpl w:val="AD0AC416"/>
    <w:lvl w:ilvl="0" w:tplc="1A6C1D10">
      <w:start w:val="1"/>
      <w:numFmt w:val="decimal"/>
      <w:pStyle w:val="Listennummer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C1272CE"/>
    <w:multiLevelType w:val="hybridMultilevel"/>
    <w:tmpl w:val="346EC5CE"/>
    <w:lvl w:ilvl="0" w:tplc="A78C31DE">
      <w:start w:val="1"/>
      <w:numFmt w:val="bullet"/>
      <w:lvlText w:val=""/>
      <w:lvlJc w:val="left"/>
      <w:pPr>
        <w:tabs>
          <w:tab w:val="num" w:pos="605"/>
        </w:tabs>
        <w:ind w:left="864" w:hanging="25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C836103"/>
    <w:multiLevelType w:val="hybridMultilevel"/>
    <w:tmpl w:val="1BB41C72"/>
    <w:lvl w:ilvl="0" w:tplc="2908863E">
      <w:start w:val="1"/>
      <w:numFmt w:val="bullet"/>
      <w:lvlText w:val=""/>
      <w:lvlJc w:val="left"/>
      <w:pPr>
        <w:tabs>
          <w:tab w:val="num" w:pos="864"/>
        </w:tabs>
        <w:ind w:left="864" w:hanging="259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9CA2A5B"/>
    <w:multiLevelType w:val="hybridMultilevel"/>
    <w:tmpl w:val="4AD2C0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3EE43B7"/>
    <w:multiLevelType w:val="hybridMultilevel"/>
    <w:tmpl w:val="075C9506"/>
    <w:lvl w:ilvl="0" w:tplc="610C7A40">
      <w:start w:val="1"/>
      <w:numFmt w:val="bullet"/>
      <w:lvlText w:val=""/>
      <w:lvlJc w:val="left"/>
      <w:pPr>
        <w:tabs>
          <w:tab w:val="num" w:pos="864"/>
        </w:tabs>
        <w:ind w:left="864" w:hanging="288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9F61C5D"/>
    <w:multiLevelType w:val="hybridMultilevel"/>
    <w:tmpl w:val="9F4A8688"/>
    <w:lvl w:ilvl="0" w:tplc="ABE84DA8">
      <w:start w:val="1"/>
      <w:numFmt w:val="bullet"/>
      <w:pStyle w:val="Aufzhlungszeichen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9"/>
  </w:num>
  <w:num w:numId="4">
    <w:abstractNumId w:val="14"/>
  </w:num>
  <w:num w:numId="5">
    <w:abstractNumId w:val="13"/>
  </w:num>
  <w:num w:numId="6">
    <w:abstractNumId w:val="15"/>
  </w:num>
  <w:num w:numId="7">
    <w:abstractNumId w:val="11"/>
  </w:num>
  <w:num w:numId="8">
    <w:abstractNumId w:val="16"/>
  </w:num>
  <w:num w:numId="9">
    <w:abstractNumId w:val="0"/>
  </w:num>
  <w:num w:numId="10">
    <w:abstractNumId w:val="1"/>
  </w:num>
  <w:num w:numId="11">
    <w:abstractNumId w:val="2"/>
  </w:num>
  <w:num w:numId="12">
    <w:abstractNumId w:val="3"/>
  </w:num>
  <w:num w:numId="13">
    <w:abstractNumId w:val="4"/>
  </w:num>
  <w:num w:numId="14">
    <w:abstractNumId w:val="5"/>
  </w:num>
  <w:num w:numId="15">
    <w:abstractNumId w:val="6"/>
  </w:num>
  <w:num w:numId="16">
    <w:abstractNumId w:val="7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2"/>
  <w:activeWritingStyle w:appName="MSWord" w:lang="en-US" w:vendorID="64" w:dllVersion="4096" w:nlCheck="1" w:checkStyle="0"/>
  <w:activeWritingStyle w:appName="MSWord" w:lang="de-DE" w:vendorID="64" w:dllVersion="4096" w:nlCheck="1" w:checkStyle="0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autoHyphenation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28A5"/>
    <w:rsid w:val="00003078"/>
    <w:rsid w:val="000038F9"/>
    <w:rsid w:val="0000553A"/>
    <w:rsid w:val="00020B78"/>
    <w:rsid w:val="00025AA8"/>
    <w:rsid w:val="00035A02"/>
    <w:rsid w:val="00036C8E"/>
    <w:rsid w:val="000468CF"/>
    <w:rsid w:val="00052961"/>
    <w:rsid w:val="00053530"/>
    <w:rsid w:val="0006507C"/>
    <w:rsid w:val="000665EE"/>
    <w:rsid w:val="000713C1"/>
    <w:rsid w:val="0007289D"/>
    <w:rsid w:val="00082AF6"/>
    <w:rsid w:val="00083D15"/>
    <w:rsid w:val="00084EA5"/>
    <w:rsid w:val="00090C9D"/>
    <w:rsid w:val="000953B4"/>
    <w:rsid w:val="000965C9"/>
    <w:rsid w:val="00096E4B"/>
    <w:rsid w:val="00097ECD"/>
    <w:rsid w:val="000A0FB8"/>
    <w:rsid w:val="000A3C91"/>
    <w:rsid w:val="000B107E"/>
    <w:rsid w:val="000B28A5"/>
    <w:rsid w:val="000B455B"/>
    <w:rsid w:val="000B7598"/>
    <w:rsid w:val="000C0094"/>
    <w:rsid w:val="000C149B"/>
    <w:rsid w:val="000C6F21"/>
    <w:rsid w:val="000D25CD"/>
    <w:rsid w:val="000D2DCF"/>
    <w:rsid w:val="000D62C3"/>
    <w:rsid w:val="000D6A66"/>
    <w:rsid w:val="000D78F1"/>
    <w:rsid w:val="000E2E3E"/>
    <w:rsid w:val="000E542E"/>
    <w:rsid w:val="000E672B"/>
    <w:rsid w:val="000F3FC4"/>
    <w:rsid w:val="00100059"/>
    <w:rsid w:val="0010453F"/>
    <w:rsid w:val="00121235"/>
    <w:rsid w:val="00122AA9"/>
    <w:rsid w:val="0012799C"/>
    <w:rsid w:val="0013194C"/>
    <w:rsid w:val="0013340F"/>
    <w:rsid w:val="00142618"/>
    <w:rsid w:val="00144952"/>
    <w:rsid w:val="00154B2D"/>
    <w:rsid w:val="00157223"/>
    <w:rsid w:val="001574B3"/>
    <w:rsid w:val="00157F03"/>
    <w:rsid w:val="001602F3"/>
    <w:rsid w:val="00183CA9"/>
    <w:rsid w:val="00186576"/>
    <w:rsid w:val="00193439"/>
    <w:rsid w:val="00196572"/>
    <w:rsid w:val="001A439E"/>
    <w:rsid w:val="001B48D7"/>
    <w:rsid w:val="001C1DDC"/>
    <w:rsid w:val="001D12DB"/>
    <w:rsid w:val="001D5562"/>
    <w:rsid w:val="001E15C0"/>
    <w:rsid w:val="001E3281"/>
    <w:rsid w:val="001E44B0"/>
    <w:rsid w:val="001F085E"/>
    <w:rsid w:val="001F1675"/>
    <w:rsid w:val="001F1B0C"/>
    <w:rsid w:val="001F3790"/>
    <w:rsid w:val="00200A46"/>
    <w:rsid w:val="00201A03"/>
    <w:rsid w:val="00203E63"/>
    <w:rsid w:val="0020424B"/>
    <w:rsid w:val="002122A7"/>
    <w:rsid w:val="00215FBA"/>
    <w:rsid w:val="00220392"/>
    <w:rsid w:val="002232C5"/>
    <w:rsid w:val="002317CD"/>
    <w:rsid w:val="002401E7"/>
    <w:rsid w:val="00241309"/>
    <w:rsid w:val="00251EB0"/>
    <w:rsid w:val="00253DFC"/>
    <w:rsid w:val="002626DA"/>
    <w:rsid w:val="00262B72"/>
    <w:rsid w:val="00270E2D"/>
    <w:rsid w:val="00272E6E"/>
    <w:rsid w:val="00273731"/>
    <w:rsid w:val="00281133"/>
    <w:rsid w:val="0029722A"/>
    <w:rsid w:val="002B0499"/>
    <w:rsid w:val="002B11B7"/>
    <w:rsid w:val="002B25A1"/>
    <w:rsid w:val="002B4B6B"/>
    <w:rsid w:val="002C1124"/>
    <w:rsid w:val="002C4BB4"/>
    <w:rsid w:val="002C7B3C"/>
    <w:rsid w:val="002D08D4"/>
    <w:rsid w:val="002D150C"/>
    <w:rsid w:val="002D2658"/>
    <w:rsid w:val="002D6BEB"/>
    <w:rsid w:val="002D7563"/>
    <w:rsid w:val="002E1953"/>
    <w:rsid w:val="002E3A51"/>
    <w:rsid w:val="002E567B"/>
    <w:rsid w:val="002F6C26"/>
    <w:rsid w:val="00302BFC"/>
    <w:rsid w:val="003048E2"/>
    <w:rsid w:val="00305830"/>
    <w:rsid w:val="003073CB"/>
    <w:rsid w:val="003131F8"/>
    <w:rsid w:val="0031419E"/>
    <w:rsid w:val="00314787"/>
    <w:rsid w:val="00317A3A"/>
    <w:rsid w:val="00323345"/>
    <w:rsid w:val="00337526"/>
    <w:rsid w:val="00342A5B"/>
    <w:rsid w:val="00343744"/>
    <w:rsid w:val="0034564C"/>
    <w:rsid w:val="003467E5"/>
    <w:rsid w:val="00350399"/>
    <w:rsid w:val="00351D3B"/>
    <w:rsid w:val="00366689"/>
    <w:rsid w:val="003841D0"/>
    <w:rsid w:val="003870E2"/>
    <w:rsid w:val="0038726F"/>
    <w:rsid w:val="00397FA6"/>
    <w:rsid w:val="003A2844"/>
    <w:rsid w:val="003B2714"/>
    <w:rsid w:val="003B4003"/>
    <w:rsid w:val="003C4255"/>
    <w:rsid w:val="003C5002"/>
    <w:rsid w:val="003D14F2"/>
    <w:rsid w:val="003D3163"/>
    <w:rsid w:val="003D5A0A"/>
    <w:rsid w:val="003D6892"/>
    <w:rsid w:val="003F0D59"/>
    <w:rsid w:val="003F0FB5"/>
    <w:rsid w:val="003F173C"/>
    <w:rsid w:val="003F433F"/>
    <w:rsid w:val="00402770"/>
    <w:rsid w:val="00406EA2"/>
    <w:rsid w:val="004103DD"/>
    <w:rsid w:val="00410C64"/>
    <w:rsid w:val="0041154B"/>
    <w:rsid w:val="004139AE"/>
    <w:rsid w:val="00416418"/>
    <w:rsid w:val="00421855"/>
    <w:rsid w:val="00430D82"/>
    <w:rsid w:val="004336A1"/>
    <w:rsid w:val="00434086"/>
    <w:rsid w:val="004419F3"/>
    <w:rsid w:val="004433DE"/>
    <w:rsid w:val="00446118"/>
    <w:rsid w:val="004465D4"/>
    <w:rsid w:val="004476DE"/>
    <w:rsid w:val="00452982"/>
    <w:rsid w:val="004620C6"/>
    <w:rsid w:val="0046237B"/>
    <w:rsid w:val="004635CE"/>
    <w:rsid w:val="00464288"/>
    <w:rsid w:val="004668EE"/>
    <w:rsid w:val="00466C23"/>
    <w:rsid w:val="00466F3D"/>
    <w:rsid w:val="004859EA"/>
    <w:rsid w:val="0048698A"/>
    <w:rsid w:val="004A0AAC"/>
    <w:rsid w:val="004A1EE7"/>
    <w:rsid w:val="004B512A"/>
    <w:rsid w:val="004D00CB"/>
    <w:rsid w:val="004D0453"/>
    <w:rsid w:val="004E0D53"/>
    <w:rsid w:val="004E21CD"/>
    <w:rsid w:val="004E2E9A"/>
    <w:rsid w:val="004F1BFD"/>
    <w:rsid w:val="004F3CCE"/>
    <w:rsid w:val="004F5089"/>
    <w:rsid w:val="004F6D6C"/>
    <w:rsid w:val="00500437"/>
    <w:rsid w:val="00500512"/>
    <w:rsid w:val="00503955"/>
    <w:rsid w:val="00507A32"/>
    <w:rsid w:val="005125A3"/>
    <w:rsid w:val="005135A0"/>
    <w:rsid w:val="005173EA"/>
    <w:rsid w:val="00517AE5"/>
    <w:rsid w:val="00520255"/>
    <w:rsid w:val="005224C5"/>
    <w:rsid w:val="00527406"/>
    <w:rsid w:val="0053167E"/>
    <w:rsid w:val="00532C14"/>
    <w:rsid w:val="0053426C"/>
    <w:rsid w:val="00542992"/>
    <w:rsid w:val="00543126"/>
    <w:rsid w:val="005450C4"/>
    <w:rsid w:val="00545146"/>
    <w:rsid w:val="0054564C"/>
    <w:rsid w:val="00546EED"/>
    <w:rsid w:val="0055296D"/>
    <w:rsid w:val="0055419F"/>
    <w:rsid w:val="00556E4F"/>
    <w:rsid w:val="00561353"/>
    <w:rsid w:val="005660C4"/>
    <w:rsid w:val="00571B23"/>
    <w:rsid w:val="005753E5"/>
    <w:rsid w:val="0057789C"/>
    <w:rsid w:val="00581F47"/>
    <w:rsid w:val="00583A08"/>
    <w:rsid w:val="005859C2"/>
    <w:rsid w:val="00585C39"/>
    <w:rsid w:val="0059098C"/>
    <w:rsid w:val="00591391"/>
    <w:rsid w:val="00591D58"/>
    <w:rsid w:val="00597633"/>
    <w:rsid w:val="005A0688"/>
    <w:rsid w:val="005C11E9"/>
    <w:rsid w:val="005C3E63"/>
    <w:rsid w:val="005E0045"/>
    <w:rsid w:val="005E1CF7"/>
    <w:rsid w:val="005E78C1"/>
    <w:rsid w:val="005F3620"/>
    <w:rsid w:val="005F3B63"/>
    <w:rsid w:val="00600A21"/>
    <w:rsid w:val="0060187B"/>
    <w:rsid w:val="00601B62"/>
    <w:rsid w:val="00601B7B"/>
    <w:rsid w:val="00602B34"/>
    <w:rsid w:val="00602CB8"/>
    <w:rsid w:val="006033FE"/>
    <w:rsid w:val="006172D4"/>
    <w:rsid w:val="00622FC5"/>
    <w:rsid w:val="00625385"/>
    <w:rsid w:val="00631AD8"/>
    <w:rsid w:val="00632BBB"/>
    <w:rsid w:val="006350D1"/>
    <w:rsid w:val="00636052"/>
    <w:rsid w:val="006507C0"/>
    <w:rsid w:val="00650CB8"/>
    <w:rsid w:val="00655583"/>
    <w:rsid w:val="00675DF1"/>
    <w:rsid w:val="0068207A"/>
    <w:rsid w:val="00682C64"/>
    <w:rsid w:val="00683261"/>
    <w:rsid w:val="006935FF"/>
    <w:rsid w:val="00694CDC"/>
    <w:rsid w:val="00695967"/>
    <w:rsid w:val="00695AB9"/>
    <w:rsid w:val="006B34AA"/>
    <w:rsid w:val="006B7818"/>
    <w:rsid w:val="006C1B55"/>
    <w:rsid w:val="006C7FAF"/>
    <w:rsid w:val="006D1D5E"/>
    <w:rsid w:val="006D2991"/>
    <w:rsid w:val="006D487C"/>
    <w:rsid w:val="006E07CE"/>
    <w:rsid w:val="006E1E4D"/>
    <w:rsid w:val="006E7A5B"/>
    <w:rsid w:val="006F4188"/>
    <w:rsid w:val="006F4768"/>
    <w:rsid w:val="006F66CD"/>
    <w:rsid w:val="006F76B9"/>
    <w:rsid w:val="007030AA"/>
    <w:rsid w:val="00704665"/>
    <w:rsid w:val="0071764A"/>
    <w:rsid w:val="00732623"/>
    <w:rsid w:val="00737C12"/>
    <w:rsid w:val="00742AB9"/>
    <w:rsid w:val="00743E70"/>
    <w:rsid w:val="007458B8"/>
    <w:rsid w:val="00751825"/>
    <w:rsid w:val="0076639D"/>
    <w:rsid w:val="00766A26"/>
    <w:rsid w:val="00777987"/>
    <w:rsid w:val="007857D8"/>
    <w:rsid w:val="00796FAE"/>
    <w:rsid w:val="007979C5"/>
    <w:rsid w:val="007A1813"/>
    <w:rsid w:val="007A7D71"/>
    <w:rsid w:val="007B118E"/>
    <w:rsid w:val="007B45D8"/>
    <w:rsid w:val="007E336C"/>
    <w:rsid w:val="007F00D1"/>
    <w:rsid w:val="007F4443"/>
    <w:rsid w:val="00801749"/>
    <w:rsid w:val="00801F29"/>
    <w:rsid w:val="00806098"/>
    <w:rsid w:val="008174B4"/>
    <w:rsid w:val="00823AC1"/>
    <w:rsid w:val="00833B60"/>
    <w:rsid w:val="00840BC0"/>
    <w:rsid w:val="00844EE4"/>
    <w:rsid w:val="00851F56"/>
    <w:rsid w:val="008520C1"/>
    <w:rsid w:val="00853D05"/>
    <w:rsid w:val="008616F3"/>
    <w:rsid w:val="008664F3"/>
    <w:rsid w:val="00875E53"/>
    <w:rsid w:val="00883E9A"/>
    <w:rsid w:val="00885D8F"/>
    <w:rsid w:val="00887380"/>
    <w:rsid w:val="008970CA"/>
    <w:rsid w:val="008A2609"/>
    <w:rsid w:val="008A3A65"/>
    <w:rsid w:val="008A3F78"/>
    <w:rsid w:val="008B4000"/>
    <w:rsid w:val="008B7309"/>
    <w:rsid w:val="008C7DD1"/>
    <w:rsid w:val="008D1220"/>
    <w:rsid w:val="008D1B0B"/>
    <w:rsid w:val="008D6BA0"/>
    <w:rsid w:val="008D7330"/>
    <w:rsid w:val="008F4A7B"/>
    <w:rsid w:val="008F5F77"/>
    <w:rsid w:val="00904AF6"/>
    <w:rsid w:val="00905C30"/>
    <w:rsid w:val="00910822"/>
    <w:rsid w:val="009134E1"/>
    <w:rsid w:val="009158C9"/>
    <w:rsid w:val="00926734"/>
    <w:rsid w:val="00930E69"/>
    <w:rsid w:val="00934D7F"/>
    <w:rsid w:val="00936611"/>
    <w:rsid w:val="0094209D"/>
    <w:rsid w:val="0094699E"/>
    <w:rsid w:val="00953A90"/>
    <w:rsid w:val="00955FDE"/>
    <w:rsid w:val="009608CC"/>
    <w:rsid w:val="00964B44"/>
    <w:rsid w:val="009659D9"/>
    <w:rsid w:val="009742F5"/>
    <w:rsid w:val="00983327"/>
    <w:rsid w:val="0098654D"/>
    <w:rsid w:val="0099627E"/>
    <w:rsid w:val="009A31DB"/>
    <w:rsid w:val="009B5231"/>
    <w:rsid w:val="009B7E71"/>
    <w:rsid w:val="009C6077"/>
    <w:rsid w:val="009C6C8F"/>
    <w:rsid w:val="009D31FE"/>
    <w:rsid w:val="009D6DEA"/>
    <w:rsid w:val="009D7E6D"/>
    <w:rsid w:val="009F5656"/>
    <w:rsid w:val="00A0221C"/>
    <w:rsid w:val="00A03207"/>
    <w:rsid w:val="00A03F22"/>
    <w:rsid w:val="00A0451B"/>
    <w:rsid w:val="00A13EB7"/>
    <w:rsid w:val="00A209AA"/>
    <w:rsid w:val="00A214E1"/>
    <w:rsid w:val="00A2258D"/>
    <w:rsid w:val="00A25A67"/>
    <w:rsid w:val="00A30E33"/>
    <w:rsid w:val="00A3157D"/>
    <w:rsid w:val="00A36650"/>
    <w:rsid w:val="00A41B1B"/>
    <w:rsid w:val="00A54D6E"/>
    <w:rsid w:val="00A56D0D"/>
    <w:rsid w:val="00A62128"/>
    <w:rsid w:val="00A62399"/>
    <w:rsid w:val="00A66CB3"/>
    <w:rsid w:val="00A8040D"/>
    <w:rsid w:val="00A804B5"/>
    <w:rsid w:val="00A8074D"/>
    <w:rsid w:val="00A82A0B"/>
    <w:rsid w:val="00A8577E"/>
    <w:rsid w:val="00A86F6E"/>
    <w:rsid w:val="00A87968"/>
    <w:rsid w:val="00AA4515"/>
    <w:rsid w:val="00AA5DFE"/>
    <w:rsid w:val="00AB0503"/>
    <w:rsid w:val="00AB689F"/>
    <w:rsid w:val="00AB7D8C"/>
    <w:rsid w:val="00AE4B2D"/>
    <w:rsid w:val="00AF1857"/>
    <w:rsid w:val="00AF209F"/>
    <w:rsid w:val="00B0147B"/>
    <w:rsid w:val="00B0449E"/>
    <w:rsid w:val="00B0452D"/>
    <w:rsid w:val="00B05FE4"/>
    <w:rsid w:val="00B06873"/>
    <w:rsid w:val="00B101B2"/>
    <w:rsid w:val="00B109C7"/>
    <w:rsid w:val="00B11138"/>
    <w:rsid w:val="00B21EF0"/>
    <w:rsid w:val="00B22821"/>
    <w:rsid w:val="00B34B36"/>
    <w:rsid w:val="00B36EFD"/>
    <w:rsid w:val="00B4155E"/>
    <w:rsid w:val="00B4221D"/>
    <w:rsid w:val="00B50DB9"/>
    <w:rsid w:val="00B60DFF"/>
    <w:rsid w:val="00B71EDC"/>
    <w:rsid w:val="00B72149"/>
    <w:rsid w:val="00B72A6A"/>
    <w:rsid w:val="00B7392C"/>
    <w:rsid w:val="00B75CF1"/>
    <w:rsid w:val="00B76013"/>
    <w:rsid w:val="00B76F65"/>
    <w:rsid w:val="00B77A60"/>
    <w:rsid w:val="00B81E9C"/>
    <w:rsid w:val="00B84C98"/>
    <w:rsid w:val="00B86215"/>
    <w:rsid w:val="00B862C1"/>
    <w:rsid w:val="00B94793"/>
    <w:rsid w:val="00B974F0"/>
    <w:rsid w:val="00BA2377"/>
    <w:rsid w:val="00BB5999"/>
    <w:rsid w:val="00BC01B9"/>
    <w:rsid w:val="00BC41BF"/>
    <w:rsid w:val="00BC4A35"/>
    <w:rsid w:val="00BC625C"/>
    <w:rsid w:val="00BC6B3E"/>
    <w:rsid w:val="00BC6BF0"/>
    <w:rsid w:val="00BD2150"/>
    <w:rsid w:val="00BD2B38"/>
    <w:rsid w:val="00BE3DEC"/>
    <w:rsid w:val="00BF01F0"/>
    <w:rsid w:val="00BF03EB"/>
    <w:rsid w:val="00BF4E50"/>
    <w:rsid w:val="00BF4E94"/>
    <w:rsid w:val="00BF5FF8"/>
    <w:rsid w:val="00C01625"/>
    <w:rsid w:val="00C01B2E"/>
    <w:rsid w:val="00C1135C"/>
    <w:rsid w:val="00C14AB0"/>
    <w:rsid w:val="00C16616"/>
    <w:rsid w:val="00C20293"/>
    <w:rsid w:val="00C23DEA"/>
    <w:rsid w:val="00C26270"/>
    <w:rsid w:val="00C3502A"/>
    <w:rsid w:val="00C35660"/>
    <w:rsid w:val="00C43AB2"/>
    <w:rsid w:val="00C555A7"/>
    <w:rsid w:val="00C57AB0"/>
    <w:rsid w:val="00C6282C"/>
    <w:rsid w:val="00C62FDE"/>
    <w:rsid w:val="00C76EB2"/>
    <w:rsid w:val="00C83D9A"/>
    <w:rsid w:val="00C85A93"/>
    <w:rsid w:val="00C86DE6"/>
    <w:rsid w:val="00C957C6"/>
    <w:rsid w:val="00C976C3"/>
    <w:rsid w:val="00CA6649"/>
    <w:rsid w:val="00CB49C1"/>
    <w:rsid w:val="00CC14E9"/>
    <w:rsid w:val="00CC4ED7"/>
    <w:rsid w:val="00CD6CB4"/>
    <w:rsid w:val="00D0018E"/>
    <w:rsid w:val="00D00274"/>
    <w:rsid w:val="00D055D3"/>
    <w:rsid w:val="00D06D52"/>
    <w:rsid w:val="00D22E22"/>
    <w:rsid w:val="00D23133"/>
    <w:rsid w:val="00D312A5"/>
    <w:rsid w:val="00D33DEB"/>
    <w:rsid w:val="00D401ED"/>
    <w:rsid w:val="00D41D21"/>
    <w:rsid w:val="00D46612"/>
    <w:rsid w:val="00D52717"/>
    <w:rsid w:val="00D6777E"/>
    <w:rsid w:val="00D72779"/>
    <w:rsid w:val="00D74876"/>
    <w:rsid w:val="00D75699"/>
    <w:rsid w:val="00D770F4"/>
    <w:rsid w:val="00D83D79"/>
    <w:rsid w:val="00D9382D"/>
    <w:rsid w:val="00DA31AF"/>
    <w:rsid w:val="00DA467B"/>
    <w:rsid w:val="00DB2878"/>
    <w:rsid w:val="00DB3F75"/>
    <w:rsid w:val="00DB519A"/>
    <w:rsid w:val="00DB7C0A"/>
    <w:rsid w:val="00DD1A4C"/>
    <w:rsid w:val="00DD5D89"/>
    <w:rsid w:val="00DE22BB"/>
    <w:rsid w:val="00DE6AEF"/>
    <w:rsid w:val="00E05590"/>
    <w:rsid w:val="00E15897"/>
    <w:rsid w:val="00E20A2F"/>
    <w:rsid w:val="00E221DA"/>
    <w:rsid w:val="00E309E7"/>
    <w:rsid w:val="00E31CE1"/>
    <w:rsid w:val="00E345F4"/>
    <w:rsid w:val="00E37C43"/>
    <w:rsid w:val="00E40205"/>
    <w:rsid w:val="00E40A46"/>
    <w:rsid w:val="00E53DEF"/>
    <w:rsid w:val="00E67C8C"/>
    <w:rsid w:val="00E77634"/>
    <w:rsid w:val="00E77E49"/>
    <w:rsid w:val="00E77F6D"/>
    <w:rsid w:val="00E8280C"/>
    <w:rsid w:val="00E83495"/>
    <w:rsid w:val="00E84764"/>
    <w:rsid w:val="00E869E6"/>
    <w:rsid w:val="00E87A4D"/>
    <w:rsid w:val="00E92954"/>
    <w:rsid w:val="00EA273A"/>
    <w:rsid w:val="00EA34E6"/>
    <w:rsid w:val="00EA6868"/>
    <w:rsid w:val="00EB1D99"/>
    <w:rsid w:val="00EB25DC"/>
    <w:rsid w:val="00EB6F48"/>
    <w:rsid w:val="00EC11DA"/>
    <w:rsid w:val="00EC1226"/>
    <w:rsid w:val="00EC389E"/>
    <w:rsid w:val="00EC47EC"/>
    <w:rsid w:val="00EC714B"/>
    <w:rsid w:val="00ED3A20"/>
    <w:rsid w:val="00EE364D"/>
    <w:rsid w:val="00F00009"/>
    <w:rsid w:val="00F01492"/>
    <w:rsid w:val="00F074BC"/>
    <w:rsid w:val="00F07D37"/>
    <w:rsid w:val="00F1271A"/>
    <w:rsid w:val="00F13F61"/>
    <w:rsid w:val="00F1447C"/>
    <w:rsid w:val="00F2064C"/>
    <w:rsid w:val="00F210F2"/>
    <w:rsid w:val="00F23CBA"/>
    <w:rsid w:val="00F24FF5"/>
    <w:rsid w:val="00F25B30"/>
    <w:rsid w:val="00F26ABA"/>
    <w:rsid w:val="00F32702"/>
    <w:rsid w:val="00F400C4"/>
    <w:rsid w:val="00F40EF6"/>
    <w:rsid w:val="00F44B3C"/>
    <w:rsid w:val="00F45F08"/>
    <w:rsid w:val="00F503E9"/>
    <w:rsid w:val="00F51F84"/>
    <w:rsid w:val="00F55488"/>
    <w:rsid w:val="00F612E3"/>
    <w:rsid w:val="00F62B28"/>
    <w:rsid w:val="00F63CCF"/>
    <w:rsid w:val="00F6467A"/>
    <w:rsid w:val="00F671DB"/>
    <w:rsid w:val="00F73B32"/>
    <w:rsid w:val="00F85016"/>
    <w:rsid w:val="00F930DD"/>
    <w:rsid w:val="00F9672A"/>
    <w:rsid w:val="00FA007E"/>
    <w:rsid w:val="00FA3B77"/>
    <w:rsid w:val="00FA5ABF"/>
    <w:rsid w:val="00FB1F2B"/>
    <w:rsid w:val="00FB67DF"/>
    <w:rsid w:val="00FC3CA1"/>
    <w:rsid w:val="00FC57FF"/>
    <w:rsid w:val="00FD3F67"/>
    <w:rsid w:val="00FD4C75"/>
    <w:rsid w:val="00FD7B53"/>
    <w:rsid w:val="00FE5CD9"/>
    <w:rsid w:val="00FF5816"/>
    <w:rsid w:val="00FF594F"/>
    <w:rsid w:val="00FF6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1B818C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7F7F7F" w:themeColor="text1" w:themeTint="80"/>
        <w:sz w:val="24"/>
        <w:szCs w:val="24"/>
        <w:lang w:val="de-DE" w:eastAsia="ja-JP" w:bidi="de-DE"/>
      </w:rPr>
    </w:rPrDefault>
    <w:pPrDefault>
      <w:pPr>
        <w:spacing w:before="160" w:after="320" w:line="360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  <w:rsid w:val="0060187B"/>
    <w:pPr>
      <w:spacing w:before="120" w:after="120" w:line="240" w:lineRule="auto"/>
      <w:contextualSpacing/>
    </w:pPr>
    <w:rPr>
      <w:rFonts w:ascii="Roboto Light" w:hAnsi="Roboto Light"/>
      <w:sz w:val="22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F1857"/>
    <w:pPr>
      <w:keepNext/>
      <w:keepLines/>
      <w:spacing w:before="500" w:after="600"/>
      <w:outlineLvl w:val="0"/>
    </w:pPr>
    <w:rPr>
      <w:rFonts w:ascii="Roboto" w:eastAsiaTheme="majorEastAsia" w:hAnsi="Roboto" w:cstheme="majorBidi"/>
      <w:caps/>
      <w:color w:val="3C5A9B"/>
      <w:spacing w:val="14"/>
      <w:sz w:val="60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659D9"/>
    <w:pPr>
      <w:keepNext/>
      <w:keepLines/>
      <w:spacing w:before="240" w:after="240"/>
      <w:outlineLvl w:val="1"/>
    </w:pPr>
    <w:rPr>
      <w:rFonts w:ascii="Roboto" w:eastAsiaTheme="majorEastAsia" w:hAnsi="Roboto" w:cstheme="majorBidi"/>
      <w:caps/>
      <w:color w:val="041B2D"/>
      <w:spacing w:val="14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F01492"/>
    <w:pPr>
      <w:keepNext/>
      <w:keepLines/>
      <w:spacing w:before="220" w:after="320"/>
      <w:outlineLvl w:val="2"/>
    </w:pPr>
    <w:rPr>
      <w:rFonts w:ascii="Roboto" w:eastAsiaTheme="majorEastAsia" w:hAnsi="Roboto" w:cstheme="majorBidi"/>
      <w:color w:val="5671A9"/>
      <w:sz w:val="3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0072C6" w:themeColor="accent1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pPr>
      <w:keepNext/>
      <w:keepLines/>
      <w:spacing w:after="180"/>
      <w:outlineLvl w:val="6"/>
    </w:pPr>
    <w:rPr>
      <w:rFonts w:asciiTheme="majorHAnsi" w:eastAsiaTheme="majorEastAsia" w:hAnsiTheme="majorHAnsi" w:cstheme="majorBidi"/>
      <w:i/>
      <w:iCs/>
      <w:spacing w:val="14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pPr>
      <w:keepNext/>
      <w:keepLines/>
      <w:spacing w:after="180"/>
      <w:outlineLvl w:val="7"/>
    </w:pPr>
    <w:rPr>
      <w:rFonts w:asciiTheme="majorHAnsi" w:eastAsiaTheme="majorEastAsia" w:hAnsiTheme="majorHAnsi" w:cstheme="majorBidi"/>
      <w:spacing w:val="14"/>
      <w:sz w:val="26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pPr>
      <w:keepNext/>
      <w:keepLines/>
      <w:spacing w:after="180"/>
      <w:outlineLvl w:val="8"/>
    </w:pPr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Listentabelle3-Akzent1">
    <w:name w:val="List Table 3 Accent 1"/>
    <w:basedOn w:val="NormaleTabelle"/>
    <w:uiPriority w:val="4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72C6" w:themeColor="accent1"/>
        <w:left w:val="single" w:sz="4" w:space="0" w:color="0072C6" w:themeColor="accent1"/>
        <w:bottom w:val="single" w:sz="4" w:space="0" w:color="0072C6" w:themeColor="accent1"/>
        <w:right w:val="single" w:sz="4" w:space="0" w:color="0072C6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72C6" w:themeFill="accent1"/>
      </w:tcPr>
    </w:tblStylePr>
    <w:tblStylePr w:type="lastRow">
      <w:rPr>
        <w:b/>
        <w:bCs/>
      </w:rPr>
      <w:tblPr/>
      <w:tcPr>
        <w:tcBorders>
          <w:top w:val="double" w:sz="4" w:space="0" w:color="0072C6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6" w:themeColor="accent1"/>
          <w:right w:val="single" w:sz="4" w:space="0" w:color="0072C6" w:themeColor="accent1"/>
        </w:tcBorders>
      </w:tcPr>
    </w:tblStylePr>
    <w:tblStylePr w:type="band1Horz">
      <w:tblPr/>
      <w:tcPr>
        <w:tcBorders>
          <w:top w:val="single" w:sz="4" w:space="0" w:color="0072C6" w:themeColor="accent1"/>
          <w:bottom w:val="single" w:sz="4" w:space="0" w:color="0072C6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6" w:themeColor="accent1"/>
          <w:left w:val="nil"/>
        </w:tcBorders>
      </w:tcPr>
    </w:tblStylePr>
    <w:tblStylePr w:type="swCell">
      <w:tblPr/>
      <w:tcPr>
        <w:tcBorders>
          <w:top w:val="double" w:sz="4" w:space="0" w:color="0072C6" w:themeColor="accent1"/>
          <w:right w:val="nil"/>
        </w:tcBorders>
      </w:tcPr>
    </w:tblStylePr>
  </w:style>
  <w:style w:type="paragraph" w:styleId="Titel">
    <w:name w:val="Title"/>
    <w:basedOn w:val="Standard"/>
    <w:next w:val="Standard"/>
    <w:link w:val="TitelZchn"/>
    <w:uiPriority w:val="10"/>
    <w:semiHidden/>
    <w:unhideWhenUsed/>
    <w:qFormat/>
    <w:rPr>
      <w:rFonts w:asciiTheme="majorHAnsi" w:eastAsiaTheme="majorEastAsia" w:hAnsiTheme="majorHAnsi" w:cstheme="majorBidi"/>
      <w:caps/>
      <w:color w:val="F98723" w:themeColor="accent2"/>
      <w:spacing w:val="14"/>
      <w:kern w:val="28"/>
      <w:sz w:val="84"/>
      <w:szCs w:val="56"/>
    </w:rPr>
  </w:style>
  <w:style w:type="character" w:customStyle="1" w:styleId="TitelZchn">
    <w:name w:val="Titel Zchn"/>
    <w:basedOn w:val="Absatz-Standardschriftart"/>
    <w:link w:val="Titel"/>
    <w:uiPriority w:val="10"/>
    <w:semiHidden/>
    <w:rPr>
      <w:rFonts w:asciiTheme="majorHAnsi" w:eastAsiaTheme="majorEastAsia" w:hAnsiTheme="majorHAnsi" w:cstheme="majorBidi"/>
      <w:caps/>
      <w:color w:val="F98723" w:themeColor="accent2"/>
      <w:spacing w:val="14"/>
      <w:kern w:val="28"/>
      <w:sz w:val="84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semiHidden/>
    <w:unhideWhenUsed/>
    <w:qFormat/>
    <w:pPr>
      <w:numPr>
        <w:ilvl w:val="1"/>
      </w:numPr>
      <w:spacing w:after="720"/>
    </w:pPr>
    <w:rPr>
      <w:rFonts w:eastAsiaTheme="minorEastAsia"/>
      <w:caps/>
      <w:sz w:val="40"/>
      <w:szCs w:val="2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AF1857"/>
    <w:rPr>
      <w:rFonts w:ascii="Roboto" w:eastAsiaTheme="majorEastAsia" w:hAnsi="Roboto" w:cstheme="majorBidi"/>
      <w:caps/>
      <w:color w:val="3C5A9B"/>
      <w:spacing w:val="14"/>
      <w:sz w:val="60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9659D9"/>
    <w:rPr>
      <w:rFonts w:ascii="Roboto" w:eastAsiaTheme="majorEastAsia" w:hAnsi="Roboto" w:cstheme="majorBidi"/>
      <w:caps/>
      <w:color w:val="041B2D"/>
      <w:spacing w:val="14"/>
      <w:sz w:val="22"/>
      <w:szCs w:val="26"/>
    </w:rPr>
  </w:style>
  <w:style w:type="paragraph" w:styleId="Aufzhlungszeichen">
    <w:name w:val="List Bullet"/>
    <w:basedOn w:val="Standard"/>
    <w:uiPriority w:val="31"/>
    <w:qFormat/>
    <w:pPr>
      <w:numPr>
        <w:numId w:val="8"/>
      </w:numPr>
    </w:pPr>
  </w:style>
  <w:style w:type="paragraph" w:styleId="Kopfzeile">
    <w:name w:val="header"/>
    <w:basedOn w:val="Standard"/>
    <w:link w:val="KopfzeileZchn"/>
    <w:uiPriority w:val="99"/>
    <w:unhideWhenUsed/>
  </w:style>
  <w:style w:type="character" w:customStyle="1" w:styleId="KopfzeileZchn">
    <w:name w:val="Kopfzeile Zchn"/>
    <w:basedOn w:val="Absatz-Standardschriftart"/>
    <w:link w:val="Kopfzeile"/>
    <w:uiPriority w:val="99"/>
  </w:style>
  <w:style w:type="paragraph" w:styleId="IntensivesZitat">
    <w:name w:val="Intense Quote"/>
    <w:basedOn w:val="Standard"/>
    <w:next w:val="Standard"/>
    <w:link w:val="IntensivesZitatZchn"/>
    <w:uiPriority w:val="30"/>
    <w:semiHidden/>
    <w:unhideWhenUsed/>
    <w:qFormat/>
    <w:pPr>
      <w:spacing w:before="360" w:after="560" w:line="264" w:lineRule="auto"/>
      <w:ind w:left="605" w:right="605"/>
    </w:pPr>
    <w:rPr>
      <w:rFonts w:asciiTheme="majorHAnsi" w:hAnsiTheme="majorHAnsi"/>
      <w:i/>
      <w:iCs/>
      <w:color w:val="F98723" w:themeColor="accent2"/>
      <w:sz w:val="32"/>
    </w:rPr>
  </w:style>
  <w:style w:type="table" w:styleId="Tabellenraster">
    <w:name w:val="Table Grid"/>
    <w:basedOn w:val="NormaleTabelle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BusinessPaper">
    <w:name w:val="Business Paper"/>
    <w:basedOn w:val="NormaleTabelle"/>
    <w:uiPriority w:val="99"/>
    <w:pPr>
      <w:spacing w:before="240" w:after="180" w:line="240" w:lineRule="auto"/>
    </w:pPr>
    <w:rPr>
      <w:b/>
    </w:rPr>
    <w:tblPr>
      <w:tblInd w:w="0" w:type="dxa"/>
      <w:tblBorders>
        <w:bottom w:val="single" w:sz="6" w:space="0" w:color="0072C6" w:themeColor="accent1"/>
        <w:insideH w:val="single" w:sz="6" w:space="0" w:color="0072C6" w:themeColor="accent1"/>
      </w:tblBorders>
      <w:tblCellMar>
        <w:top w:w="0" w:type="dxa"/>
        <w:left w:w="230" w:type="dxa"/>
        <w:bottom w:w="0" w:type="dxa"/>
        <w:right w:w="0" w:type="dxa"/>
      </w:tblCellMar>
    </w:tblPr>
    <w:tblStylePr w:type="firstRow">
      <w:pPr>
        <w:wordWrap/>
        <w:spacing w:beforeLines="0" w:before="200" w:beforeAutospacing="0" w:afterLines="0" w:after="160" w:afterAutospacing="0"/>
      </w:pPr>
      <w:rPr>
        <w:b/>
        <w:i w:val="0"/>
        <w:color w:val="FDF9F7" w:themeColor="background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72C6" w:themeFill="accent1"/>
        <w:vAlign w:val="bottom"/>
      </w:tcPr>
    </w:tblStylePr>
    <w:tblStylePr w:type="firstCol">
      <w:pPr>
        <w:wordWrap/>
        <w:spacing w:beforeLines="0" w:before="240" w:beforeAutospacing="0" w:afterLines="0" w:after="180" w:afterAutospacing="0"/>
        <w:jc w:val="right"/>
      </w:pPr>
      <w:rPr>
        <w:rFonts w:asciiTheme="majorHAnsi" w:hAnsiTheme="majorHAnsi"/>
        <w:b w:val="0"/>
        <w:i w:val="0"/>
        <w:color w:val="0072C6" w:themeColor="accent1"/>
        <w:sz w:val="24"/>
      </w:rPr>
    </w:tblStylePr>
    <w:tblStylePr w:type="nwCell">
      <w:pPr>
        <w:wordWrap/>
        <w:jc w:val="left"/>
      </w:pPr>
    </w:tblStylePr>
  </w:style>
  <w:style w:type="character" w:customStyle="1" w:styleId="UntertitelZchn">
    <w:name w:val="Untertitel Zchn"/>
    <w:basedOn w:val="Absatz-Standardschriftart"/>
    <w:link w:val="Untertitel"/>
    <w:uiPriority w:val="11"/>
    <w:semiHidden/>
    <w:rPr>
      <w:rFonts w:eastAsiaTheme="minorEastAsia"/>
      <w:caps/>
      <w:sz w:val="40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Pr>
      <w:rFonts w:asciiTheme="majorHAnsi" w:eastAsiaTheme="majorEastAsia" w:hAnsiTheme="majorHAnsi" w:cstheme="majorBidi"/>
      <w:i/>
      <w:iCs/>
      <w:spacing w:val="14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Pr>
      <w:rFonts w:asciiTheme="majorHAnsi" w:eastAsiaTheme="majorEastAsia" w:hAnsiTheme="majorHAnsi" w:cstheme="majorBidi"/>
      <w:spacing w:val="14"/>
      <w:sz w:val="26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styleId="Schwachhervorheb">
    <w:name w:val="Subtle Emphasis"/>
    <w:basedOn w:val="Absatz-Standardschriftart"/>
    <w:uiPriority w:val="19"/>
    <w:semiHidden/>
    <w:unhideWhenUsed/>
    <w:qFormat/>
    <w:rPr>
      <w:i/>
      <w:iCs/>
      <w:color w:val="0072C6" w:themeColor="accent1"/>
    </w:rPr>
  </w:style>
  <w:style w:type="character" w:styleId="Hervorhebung">
    <w:name w:val="Emphasis"/>
    <w:basedOn w:val="Absatz-Standardschriftart"/>
    <w:uiPriority w:val="20"/>
    <w:semiHidden/>
    <w:unhideWhenUsed/>
    <w:qFormat/>
    <w:rPr>
      <w:i/>
      <w:iCs/>
      <w:color w:val="F98723" w:themeColor="accent2"/>
    </w:rPr>
  </w:style>
  <w:style w:type="character" w:styleId="Intensivhervorheb">
    <w:name w:val="Intense Emphasis"/>
    <w:basedOn w:val="Absatz-Standardschriftart"/>
    <w:uiPriority w:val="21"/>
    <w:semiHidden/>
    <w:unhideWhenUsed/>
    <w:qFormat/>
    <w:rPr>
      <w:b/>
      <w:i/>
      <w:iCs/>
      <w:color w:val="F98723" w:themeColor="accent2"/>
    </w:rPr>
  </w:style>
  <w:style w:type="character" w:styleId="Fett">
    <w:name w:val="Strong"/>
    <w:basedOn w:val="Absatz-Standardschriftart"/>
    <w:uiPriority w:val="22"/>
    <w:semiHidden/>
    <w:unhideWhenUsed/>
    <w:qFormat/>
    <w:rPr>
      <w:b/>
      <w:bCs/>
      <w:color w:val="0072C6" w:themeColor="accent1"/>
    </w:rPr>
  </w:style>
  <w:style w:type="character" w:styleId="SchwacherVerweis">
    <w:name w:val="Subtle Reference"/>
    <w:basedOn w:val="Absatz-Standardschriftart"/>
    <w:uiPriority w:val="31"/>
    <w:semiHidden/>
    <w:unhideWhenUsed/>
    <w:qFormat/>
    <w:rPr>
      <w:i/>
      <w:caps/>
      <w:smallCaps w:val="0"/>
      <w:color w:val="0072C6" w:themeColor="accent1"/>
    </w:rPr>
  </w:style>
  <w:style w:type="character" w:styleId="IntensiverVerweis">
    <w:name w:val="Intense Reference"/>
    <w:basedOn w:val="Absatz-Standardschriftart"/>
    <w:uiPriority w:val="32"/>
    <w:semiHidden/>
    <w:unhideWhenUsed/>
    <w:qFormat/>
    <w:rPr>
      <w:b/>
      <w:bCs/>
      <w:i/>
      <w:caps/>
      <w:smallCaps w:val="0"/>
      <w:color w:val="0072C6" w:themeColor="accent1"/>
      <w:spacing w:val="0"/>
    </w:rPr>
  </w:style>
  <w:style w:type="character" w:styleId="Buchtitel">
    <w:name w:val="Book Title"/>
    <w:basedOn w:val="Absatz-Standardschriftart"/>
    <w:uiPriority w:val="33"/>
    <w:semiHidden/>
    <w:unhideWhenUsed/>
    <w:qFormat/>
    <w:rPr>
      <w:b w:val="0"/>
      <w:bCs/>
      <w:i w:val="0"/>
      <w:iCs/>
      <w:color w:val="0072C6" w:themeColor="accent1"/>
      <w:spacing w:val="0"/>
      <w:u w:val="single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pPr>
      <w:spacing w:after="200"/>
    </w:pPr>
    <w:rPr>
      <w:i/>
      <w:iCs/>
      <w:sz w:val="20"/>
      <w:szCs w:val="18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pPr>
      <w:spacing w:after="0" w:line="360" w:lineRule="auto"/>
      <w:outlineLvl w:val="9"/>
    </w:pPr>
    <w:rPr>
      <w:sz w:val="84"/>
    </w:rPr>
  </w:style>
  <w:style w:type="character" w:styleId="Platzhaltertext">
    <w:name w:val="Placeholder Text"/>
    <w:basedOn w:val="Absatz-Standardschriftart"/>
    <w:uiPriority w:val="99"/>
    <w:semiHidden/>
    <w:rPr>
      <w:color w:val="808080"/>
    </w:rPr>
  </w:style>
  <w:style w:type="paragraph" w:styleId="Fuzeile">
    <w:name w:val="footer"/>
    <w:basedOn w:val="Standard"/>
    <w:link w:val="FuzeileZchn"/>
    <w:uiPriority w:val="99"/>
    <w:unhideWhenUsed/>
    <w:qFormat/>
    <w:pPr>
      <w:pBdr>
        <w:top w:val="single" w:sz="4" w:space="8" w:color="0072C6" w:themeColor="accent1"/>
        <w:left w:val="single" w:sz="4" w:space="31" w:color="0072C6" w:themeColor="accent1"/>
        <w:bottom w:val="single" w:sz="4" w:space="8" w:color="0072C6" w:themeColor="accent1"/>
        <w:right w:val="single" w:sz="4" w:space="31" w:color="0072C6" w:themeColor="accent1"/>
      </w:pBdr>
      <w:shd w:val="clear" w:color="auto" w:fill="0072C6" w:themeFill="accent1"/>
    </w:pPr>
    <w:rPr>
      <w:color w:val="FFFFFF" w:themeColor="background1"/>
    </w:rPr>
  </w:style>
  <w:style w:type="character" w:customStyle="1" w:styleId="FuzeileZchn">
    <w:name w:val="Fußzeile Zchn"/>
    <w:basedOn w:val="Absatz-Standardschriftart"/>
    <w:link w:val="Fuzeile"/>
    <w:uiPriority w:val="99"/>
    <w:rPr>
      <w:color w:val="FFFFFF" w:themeColor="background1"/>
      <w:shd w:val="clear" w:color="auto" w:fill="0072C6" w:themeFill="accent1"/>
    </w:rPr>
  </w:style>
  <w:style w:type="paragraph" w:styleId="Zitat">
    <w:name w:val="Quote"/>
    <w:basedOn w:val="Standard"/>
    <w:next w:val="Standard"/>
    <w:link w:val="ZitatZchn"/>
    <w:uiPriority w:val="29"/>
    <w:unhideWhenUsed/>
    <w:qFormat/>
    <w:rsid w:val="00AF1857"/>
    <w:pPr>
      <w:spacing w:before="360" w:after="560" w:line="264" w:lineRule="auto"/>
      <w:ind w:left="605" w:right="605"/>
    </w:pPr>
    <w:rPr>
      <w:i/>
      <w:iCs/>
      <w:color w:val="7590BE"/>
      <w:sz w:val="40"/>
    </w:rPr>
  </w:style>
  <w:style w:type="character" w:customStyle="1" w:styleId="ZitatZchn">
    <w:name w:val="Zitat Zchn"/>
    <w:basedOn w:val="Absatz-Standardschriftart"/>
    <w:link w:val="Zitat"/>
    <w:uiPriority w:val="29"/>
    <w:rsid w:val="00AF1857"/>
    <w:rPr>
      <w:rFonts w:ascii="Roboto Light" w:hAnsi="Roboto Light"/>
      <w:i/>
      <w:iCs/>
      <w:color w:val="7590BE"/>
      <w:sz w:val="40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semiHidden/>
    <w:rPr>
      <w:rFonts w:asciiTheme="majorHAnsi" w:hAnsiTheme="majorHAnsi"/>
      <w:i/>
      <w:iCs/>
      <w:color w:val="F98723" w:themeColor="accent2"/>
      <w:sz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F01492"/>
    <w:rPr>
      <w:rFonts w:ascii="Roboto" w:eastAsiaTheme="majorEastAsia" w:hAnsi="Roboto" w:cstheme="majorBidi"/>
      <w:color w:val="5671A9"/>
      <w:sz w:val="32"/>
    </w:rPr>
  </w:style>
  <w:style w:type="paragraph" w:styleId="Listennummer">
    <w:name w:val="List Number"/>
    <w:basedOn w:val="Standard"/>
    <w:uiPriority w:val="32"/>
    <w:qFormat/>
    <w:pPr>
      <w:numPr>
        <w:numId w:val="7"/>
      </w:numPr>
    </w:pPr>
  </w:style>
  <w:style w:type="character" w:customStyle="1" w:styleId="berschrift6Zchn">
    <w:name w:val="Überschrift 6 Zchn"/>
    <w:basedOn w:val="Absatz-Standardschriftart"/>
    <w:link w:val="berschrift6"/>
    <w:uiPriority w:val="9"/>
    <w:semiHidden/>
    <w:rPr>
      <w:rFonts w:asciiTheme="majorHAnsi" w:eastAsiaTheme="majorEastAsia" w:hAnsiTheme="majorHAnsi" w:cstheme="majorBidi"/>
      <w:color w:val="0072C6" w:themeColor="accent1"/>
    </w:rPr>
  </w:style>
  <w:style w:type="paragraph" w:styleId="StandardWeb">
    <w:name w:val="Normal (Web)"/>
    <w:basedOn w:val="Standard"/>
    <w:uiPriority w:val="99"/>
    <w:semiHidden/>
    <w:unhideWhenUsed/>
    <w:rsid w:val="00121235"/>
    <w:pPr>
      <w:spacing w:before="100" w:beforeAutospacing="1" w:after="115" w:line="288" w:lineRule="auto"/>
    </w:pPr>
    <w:rPr>
      <w:rFonts w:ascii="Times New Roman" w:hAnsi="Times New Roman" w:cs="Times New Roman"/>
      <w:color w:val="auto"/>
      <w:lang w:eastAsia="de-DE" w:bidi="ar-SA"/>
    </w:rPr>
  </w:style>
  <w:style w:type="paragraph" w:customStyle="1" w:styleId="western">
    <w:name w:val="western"/>
    <w:basedOn w:val="Standard"/>
    <w:rsid w:val="00121235"/>
    <w:pPr>
      <w:spacing w:before="100" w:beforeAutospacing="1" w:after="115" w:line="288" w:lineRule="auto"/>
    </w:pPr>
    <w:rPr>
      <w:rFonts w:ascii="Times" w:hAnsi="Times" w:cs="Times New Roman"/>
      <w:color w:val="auto"/>
      <w:lang w:eastAsia="de-DE" w:bidi="ar-SA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9098C"/>
    <w:rPr>
      <w:rFonts w:ascii="Times New Roman" w:hAnsi="Times New Roman" w:cs="Times New Roman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9098C"/>
    <w:rPr>
      <w:rFonts w:ascii="Times New Roman" w:hAnsi="Times New Roman" w:cs="Times New Roman"/>
      <w:sz w:val="18"/>
      <w:szCs w:val="18"/>
    </w:rPr>
  </w:style>
  <w:style w:type="paragraph" w:styleId="Verzeichnis1">
    <w:name w:val="toc 1"/>
    <w:basedOn w:val="Standard"/>
    <w:next w:val="Standard"/>
    <w:autoRedefine/>
    <w:uiPriority w:val="39"/>
    <w:unhideWhenUsed/>
    <w:rsid w:val="000F3FC4"/>
    <w:rPr>
      <w:rFonts w:asciiTheme="minorHAnsi" w:hAnsiTheme="minorHAnsi" w:cstheme="minorHAnsi"/>
      <w:b/>
      <w:bCs/>
      <w:szCs w:val="22"/>
    </w:rPr>
  </w:style>
  <w:style w:type="paragraph" w:styleId="Verzeichnis2">
    <w:name w:val="toc 2"/>
    <w:basedOn w:val="Standard"/>
    <w:next w:val="Standard"/>
    <w:autoRedefine/>
    <w:uiPriority w:val="39"/>
    <w:unhideWhenUsed/>
    <w:rsid w:val="000F3FC4"/>
    <w:pPr>
      <w:ind w:left="240"/>
    </w:pPr>
    <w:rPr>
      <w:rFonts w:asciiTheme="minorHAnsi" w:hAnsiTheme="minorHAnsi" w:cstheme="minorHAnsi"/>
      <w:i/>
      <w:iCs/>
      <w:szCs w:val="22"/>
    </w:rPr>
  </w:style>
  <w:style w:type="character" w:styleId="Link">
    <w:name w:val="Hyperlink"/>
    <w:basedOn w:val="Absatz-Standardschriftart"/>
    <w:uiPriority w:val="99"/>
    <w:unhideWhenUsed/>
    <w:rsid w:val="000F3FC4"/>
    <w:rPr>
      <w:color w:val="0072C6" w:themeColor="hyperlink"/>
      <w:u w:val="single"/>
    </w:rPr>
  </w:style>
  <w:style w:type="paragraph" w:styleId="Verzeichnis3">
    <w:name w:val="toc 3"/>
    <w:basedOn w:val="Standard"/>
    <w:next w:val="Standard"/>
    <w:autoRedefine/>
    <w:uiPriority w:val="39"/>
    <w:semiHidden/>
    <w:unhideWhenUsed/>
    <w:rsid w:val="000F3FC4"/>
    <w:pPr>
      <w:ind w:left="480"/>
    </w:pPr>
    <w:rPr>
      <w:rFonts w:asciiTheme="minorHAnsi" w:hAnsiTheme="minorHAnsi" w:cstheme="minorHAnsi"/>
      <w:szCs w:val="22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0F3FC4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0F3FC4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0F3FC4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0F3FC4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0F3FC4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0F3FC4"/>
    <w:pPr>
      <w:ind w:left="1920"/>
    </w:pPr>
    <w:rPr>
      <w:rFonts w:asciiTheme="minorHAnsi" w:hAnsiTheme="minorHAnsi" w:cstheme="minorHAnsi"/>
      <w:sz w:val="20"/>
      <w:szCs w:val="20"/>
    </w:rPr>
  </w:style>
  <w:style w:type="paragraph" w:customStyle="1" w:styleId="p1">
    <w:name w:val="p1"/>
    <w:basedOn w:val="Standard"/>
    <w:rsid w:val="00200A46"/>
    <w:pPr>
      <w:jc w:val="both"/>
    </w:pPr>
    <w:rPr>
      <w:rFonts w:ascii="Roboto" w:hAnsi="Roboto" w:cs="Times New Roman"/>
      <w:color w:val="auto"/>
      <w:sz w:val="13"/>
      <w:szCs w:val="13"/>
      <w:lang w:eastAsia="de-DE" w:bidi="ar-SA"/>
    </w:rPr>
  </w:style>
  <w:style w:type="paragraph" w:customStyle="1" w:styleId="p2">
    <w:name w:val="p2"/>
    <w:basedOn w:val="Standard"/>
    <w:rsid w:val="00200A46"/>
    <w:pPr>
      <w:jc w:val="both"/>
    </w:pPr>
    <w:rPr>
      <w:rFonts w:cs="Times New Roman"/>
      <w:color w:val="auto"/>
      <w:sz w:val="13"/>
      <w:szCs w:val="13"/>
      <w:lang w:eastAsia="de-DE" w:bidi="ar-SA"/>
    </w:rPr>
  </w:style>
  <w:style w:type="paragraph" w:customStyle="1" w:styleId="p3">
    <w:name w:val="p3"/>
    <w:basedOn w:val="Standard"/>
    <w:rsid w:val="00200A46"/>
    <w:pPr>
      <w:jc w:val="both"/>
    </w:pPr>
    <w:rPr>
      <w:rFonts w:cs="Times New Roman"/>
      <w:color w:val="auto"/>
      <w:sz w:val="13"/>
      <w:szCs w:val="13"/>
      <w:lang w:eastAsia="de-DE" w:bidi="ar-SA"/>
    </w:rPr>
  </w:style>
  <w:style w:type="paragraph" w:customStyle="1" w:styleId="p4">
    <w:name w:val="p4"/>
    <w:basedOn w:val="Standard"/>
    <w:rsid w:val="00200A46"/>
    <w:pPr>
      <w:jc w:val="both"/>
    </w:pPr>
    <w:rPr>
      <w:rFonts w:ascii="Roboto" w:hAnsi="Roboto" w:cs="Times New Roman"/>
      <w:color w:val="auto"/>
      <w:sz w:val="13"/>
      <w:szCs w:val="13"/>
      <w:lang w:eastAsia="de-DE" w:bidi="ar-SA"/>
    </w:rPr>
  </w:style>
  <w:style w:type="character" w:customStyle="1" w:styleId="s1">
    <w:name w:val="s1"/>
    <w:basedOn w:val="Absatz-Standardschriftart"/>
    <w:rsid w:val="00200A46"/>
    <w:rPr>
      <w:rFonts w:ascii="Roboto" w:hAnsi="Roboto" w:hint="default"/>
      <w:sz w:val="13"/>
      <w:szCs w:val="13"/>
    </w:rPr>
  </w:style>
  <w:style w:type="character" w:customStyle="1" w:styleId="apple-converted-space">
    <w:name w:val="apple-converted-space"/>
    <w:basedOn w:val="Absatz-Standardschriftart"/>
    <w:rsid w:val="00200A46"/>
  </w:style>
  <w:style w:type="paragraph" w:customStyle="1" w:styleId="p5">
    <w:name w:val="p5"/>
    <w:basedOn w:val="Standard"/>
    <w:rsid w:val="004B512A"/>
    <w:rPr>
      <w:rFonts w:cs="Times New Roman"/>
      <w:color w:val="auto"/>
      <w:sz w:val="13"/>
      <w:szCs w:val="13"/>
      <w:lang w:eastAsia="de-DE" w:bidi="ar-SA"/>
    </w:rPr>
  </w:style>
  <w:style w:type="paragraph" w:styleId="Dokumentstruktur">
    <w:name w:val="Document Map"/>
    <w:basedOn w:val="Standard"/>
    <w:link w:val="DokumentstrukturZchn"/>
    <w:uiPriority w:val="99"/>
    <w:semiHidden/>
    <w:unhideWhenUsed/>
    <w:rsid w:val="002232C5"/>
    <w:rPr>
      <w:rFonts w:ascii="Times New Roman" w:hAnsi="Times New Roman" w:cs="Times New Roman"/>
    </w:rPr>
  </w:style>
  <w:style w:type="character" w:customStyle="1" w:styleId="DokumentstrukturZchn">
    <w:name w:val="Dokumentstruktur Zchn"/>
    <w:basedOn w:val="Absatz-Standardschriftart"/>
    <w:link w:val="Dokumentstruktur"/>
    <w:uiPriority w:val="99"/>
    <w:semiHidden/>
    <w:rsid w:val="002232C5"/>
    <w:rPr>
      <w:rFonts w:ascii="Times New Roman" w:hAnsi="Times New Roman" w:cs="Times New Roman"/>
    </w:rPr>
  </w:style>
  <w:style w:type="paragraph" w:customStyle="1" w:styleId="agbs">
    <w:name w:val="agbs"/>
    <w:basedOn w:val="p3"/>
    <w:qFormat/>
    <w:rsid w:val="00C14AB0"/>
  </w:style>
  <w:style w:type="paragraph" w:styleId="KeinLeerraum">
    <w:name w:val="No Spacing"/>
    <w:link w:val="KeinLeerraumZchn"/>
    <w:uiPriority w:val="1"/>
    <w:qFormat/>
    <w:rsid w:val="000965C9"/>
    <w:pPr>
      <w:spacing w:before="0" w:after="0" w:line="240" w:lineRule="auto"/>
    </w:pPr>
    <w:rPr>
      <w:rFonts w:eastAsiaTheme="minorEastAsia"/>
      <w:color w:val="auto"/>
      <w:sz w:val="22"/>
      <w:szCs w:val="22"/>
      <w:lang w:val="en-US" w:eastAsia="zh-CN" w:bidi="ar-SA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965C9"/>
    <w:rPr>
      <w:rFonts w:eastAsiaTheme="minorEastAsia"/>
      <w:color w:val="auto"/>
      <w:sz w:val="22"/>
      <w:szCs w:val="22"/>
      <w:lang w:val="en-US" w:eastAsia="zh-CN" w:bidi="ar-SA"/>
    </w:rPr>
  </w:style>
  <w:style w:type="character" w:styleId="BesuchterLink">
    <w:name w:val="FollowedHyperlink"/>
    <w:basedOn w:val="Absatz-Standardschriftart"/>
    <w:uiPriority w:val="99"/>
    <w:semiHidden/>
    <w:unhideWhenUsed/>
    <w:rsid w:val="0060187B"/>
    <w:rPr>
      <w:color w:val="79498B" w:themeColor="followedHyperlink"/>
      <w:u w:val="single"/>
    </w:rPr>
  </w:style>
  <w:style w:type="paragraph" w:styleId="Listenabsatz">
    <w:name w:val="List Paragraph"/>
    <w:basedOn w:val="Standard"/>
    <w:uiPriority w:val="34"/>
    <w:unhideWhenUsed/>
    <w:qFormat/>
    <w:rsid w:val="002D08D4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64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4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0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3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0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2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9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1.xml"/><Relationship Id="rId20" Type="http://schemas.openxmlformats.org/officeDocument/2006/relationships/image" Target="media/image6.jpeg"/><Relationship Id="rId21" Type="http://schemas.openxmlformats.org/officeDocument/2006/relationships/image" Target="media/image7.jpeg"/><Relationship Id="rId22" Type="http://schemas.openxmlformats.org/officeDocument/2006/relationships/image" Target="media/image8.jpeg"/><Relationship Id="rId23" Type="http://schemas.openxmlformats.org/officeDocument/2006/relationships/image" Target="media/image9.jpeg"/><Relationship Id="rId24" Type="http://schemas.openxmlformats.org/officeDocument/2006/relationships/image" Target="media/image10.jpeg"/><Relationship Id="rId25" Type="http://schemas.openxmlformats.org/officeDocument/2006/relationships/image" Target="media/image11.jpeg"/><Relationship Id="rId26" Type="http://schemas.openxmlformats.org/officeDocument/2006/relationships/image" Target="media/image12.jpeg"/><Relationship Id="rId27" Type="http://schemas.openxmlformats.org/officeDocument/2006/relationships/header" Target="header3.xml"/><Relationship Id="rId28" Type="http://schemas.openxmlformats.org/officeDocument/2006/relationships/printerSettings" Target="printerSettings/printerSettings1.bin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header" Target="header2.xml"/><Relationship Id="rId11" Type="http://schemas.openxmlformats.org/officeDocument/2006/relationships/footer" Target="footer2.xml"/><Relationship Id="rId12" Type="http://schemas.openxmlformats.org/officeDocument/2006/relationships/image" Target="media/image2.jpeg"/><Relationship Id="rId13" Type="http://schemas.openxmlformats.org/officeDocument/2006/relationships/image" Target="media/image3.jpeg"/><Relationship Id="rId14" Type="http://schemas.openxmlformats.org/officeDocument/2006/relationships/hyperlink" Target="mailto:project-consultancy@gronau-it-cloud-computing.de" TargetMode="External"/><Relationship Id="rId15" Type="http://schemas.openxmlformats.org/officeDocument/2006/relationships/hyperlink" Target="http://www.gronau-it-cloud-computing.de" TargetMode="External"/><Relationship Id="rId16" Type="http://schemas.openxmlformats.org/officeDocument/2006/relationships/hyperlink" Target="mailto:project-consultancy@gronau-it-cloud-computing.de" TargetMode="External"/><Relationship Id="rId17" Type="http://schemas.openxmlformats.org/officeDocument/2006/relationships/hyperlink" Target="http://www.gronau-it-cloud-computing.de" TargetMode="External"/><Relationship Id="rId18" Type="http://schemas.openxmlformats.org/officeDocument/2006/relationships/image" Target="media/image4.png"/><Relationship Id="rId19" Type="http://schemas.openxmlformats.org/officeDocument/2006/relationships/image" Target="media/image5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lukasliebhold/Desktop/()Gronau%20IT/Word/Bericht/report_18-1-2018.dotx" TargetMode="External"/></Relationships>
</file>

<file path=word/theme/theme1.xml><?xml version="1.0" encoding="utf-8"?>
<a:theme xmlns:a="http://schemas.openxmlformats.org/drawingml/2006/main" name="Office Theme">
  <a:themeElements>
    <a:clrScheme name="Business">
      <a:dk1>
        <a:sysClr val="windowText" lastClr="000000"/>
      </a:dk1>
      <a:lt1>
        <a:sysClr val="window" lastClr="FFFFFF"/>
      </a:lt1>
      <a:dk2>
        <a:srgbClr val="0C1227"/>
      </a:dk2>
      <a:lt2>
        <a:srgbClr val="FDF9F7"/>
      </a:lt2>
      <a:accent1>
        <a:srgbClr val="0072C6"/>
      </a:accent1>
      <a:accent2>
        <a:srgbClr val="F98723"/>
      </a:accent2>
      <a:accent3>
        <a:srgbClr val="DC3C00"/>
      </a:accent3>
      <a:accent4>
        <a:srgbClr val="F9CB23"/>
      </a:accent4>
      <a:accent5>
        <a:srgbClr val="009E49"/>
      </a:accent5>
      <a:accent6>
        <a:srgbClr val="79498B"/>
      </a:accent6>
      <a:hlink>
        <a:srgbClr val="0072C6"/>
      </a:hlink>
      <a:folHlink>
        <a:srgbClr val="79498B"/>
      </a:folHlink>
    </a:clrScheme>
    <a:fontScheme name="Georgia-Arial">
      <a:maj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FD99EBFB-838B-494E-BD1E-DBB0F7F59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report_18-1-2018.dotx</Template>
  <TotalTime>0</TotalTime>
  <Pages>12</Pages>
  <Words>12</Words>
  <Characters>79</Characters>
  <Application>Microsoft Macintosh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Dokumententitel</vt:lpstr>
    </vt:vector>
  </TitlesOfParts>
  <Company/>
  <LinksUpToDate>false</LinksUpToDate>
  <CharactersWithSpaces>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Dokumententitel</dc:title>
  <dc:subject>Untertitel</dc:subject>
  <dc:creator>Lukas Liebhold</dc:creator>
  <cp:keywords/>
  <dc:description/>
  <cp:lastModifiedBy>Lukas Liebhold</cp:lastModifiedBy>
  <cp:revision>2</cp:revision>
  <cp:lastPrinted>2018-05-26T06:22:00Z</cp:lastPrinted>
  <dcterms:created xsi:type="dcterms:W3CDTF">2018-08-07T16:31:00Z</dcterms:created>
  <dcterms:modified xsi:type="dcterms:W3CDTF">2018-08-07T16:31:00Z</dcterms:modified>
</cp:coreProperties>
</file>