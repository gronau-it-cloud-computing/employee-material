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176026" w14:textId="6C86B51B" w:rsidR="00887380" w:rsidRPr="00887380" w:rsidRDefault="006E6F4C" w:rsidP="000B28A5">
      <w:pPr>
        <w:pStyle w:val="Aufzhlungszeichen"/>
        <w:numPr>
          <w:ilvl w:val="0"/>
          <w:numId w:val="0"/>
        </w:numPr>
        <w:tabs>
          <w:tab w:val="left" w:pos="7600"/>
        </w:tabs>
        <w:rPr>
          <w:sz w:val="14"/>
          <w:szCs w:val="14"/>
        </w:rPr>
        <w:sectPr w:rsidR="00887380" w:rsidRPr="00887380" w:rsidSect="007A2F97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0" w:h="16820" w:code="9"/>
          <w:pgMar w:top="1899" w:right="1009" w:bottom="1134" w:left="1009" w:header="1191" w:footer="0" w:gutter="0"/>
          <w:cols w:num="2" w:space="720"/>
          <w:docGrid w:linePitch="360"/>
        </w:sectPr>
      </w:pPr>
      <w:bookmarkStart w:id="0" w:name="_Toc503537190"/>
      <w:bookmarkStart w:id="1" w:name="_Toc503537287"/>
      <w:r>
        <w:rPr>
          <w:noProof/>
          <w:sz w:val="24"/>
          <w:lang w:eastAsia="de-DE" w:bidi="ar-SA"/>
        </w:rPr>
        <w:drawing>
          <wp:anchor distT="0" distB="0" distL="114300" distR="114300" simplePos="0" relativeHeight="251941888" behindDoc="0" locked="0" layoutInCell="1" allowOverlap="1" wp14:anchorId="5EBB238C" wp14:editId="4005B65E">
            <wp:simplePos x="0" y="0"/>
            <wp:positionH relativeFrom="column">
              <wp:posOffset>-640715</wp:posOffset>
            </wp:positionH>
            <wp:positionV relativeFrom="paragraph">
              <wp:posOffset>-401532</wp:posOffset>
            </wp:positionV>
            <wp:extent cx="7538470" cy="3208655"/>
            <wp:effectExtent l="0" t="0" r="5715" b="0"/>
            <wp:wrapNone/>
            <wp:docPr id="27" name="Bild 27" descr="head_joe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_joer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9"/>
                    <a:stretch/>
                  </pic:blipFill>
                  <pic:spPr bwMode="auto">
                    <a:xfrm>
                      <a:off x="0" y="0"/>
                      <a:ext cx="7572237" cy="32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BC4">
        <w:rPr>
          <w:noProof/>
          <w:sz w:val="24"/>
          <w:lang w:eastAsia="de-DE" w:bidi="ar-SA"/>
        </w:rPr>
        <w:drawing>
          <wp:anchor distT="0" distB="0" distL="114300" distR="114300" simplePos="0" relativeHeight="251937792" behindDoc="0" locked="0" layoutInCell="1" allowOverlap="1" wp14:anchorId="591F98B8" wp14:editId="4FFD1383">
            <wp:simplePos x="0" y="0"/>
            <wp:positionH relativeFrom="column">
              <wp:posOffset>-655463</wp:posOffset>
            </wp:positionH>
            <wp:positionV relativeFrom="paragraph">
              <wp:posOffset>-431575</wp:posOffset>
            </wp:positionV>
            <wp:extent cx="7557636" cy="3237046"/>
            <wp:effectExtent l="0" t="0" r="12065" b="0"/>
            <wp:wrapNone/>
            <wp:docPr id="7" name="Bild 7" descr="head_joe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_joer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" b="1"/>
                    <a:stretch/>
                  </pic:blipFill>
                  <pic:spPr bwMode="auto">
                    <a:xfrm>
                      <a:off x="0" y="0"/>
                      <a:ext cx="7557636" cy="323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A21">
        <w:rPr>
          <w:noProof/>
          <w:sz w:val="24"/>
          <w:lang w:eastAsia="de-DE" w:bidi="ar-SA"/>
        </w:rPr>
        <w:drawing>
          <wp:anchor distT="0" distB="0" distL="114300" distR="114300" simplePos="0" relativeHeight="251910144" behindDoc="1" locked="0" layoutInCell="1" allowOverlap="1" wp14:anchorId="37C042F5" wp14:editId="6333B005">
            <wp:simplePos x="0" y="0"/>
            <wp:positionH relativeFrom="column">
              <wp:posOffset>-666115</wp:posOffset>
            </wp:positionH>
            <wp:positionV relativeFrom="paragraph">
              <wp:posOffset>-443865</wp:posOffset>
            </wp:positionV>
            <wp:extent cx="7595870" cy="3240774"/>
            <wp:effectExtent l="0" t="0" r="0" b="10795"/>
            <wp:wrapNone/>
            <wp:docPr id="166" name="Bild 166" descr="head_tors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ead_torst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8"/>
                    <a:stretch/>
                  </pic:blipFill>
                  <pic:spPr bwMode="auto">
                    <a:xfrm>
                      <a:off x="0" y="0"/>
                      <a:ext cx="7596480" cy="324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873">
        <w:rPr>
          <w:noProof/>
          <w:sz w:val="24"/>
          <w:lang w:eastAsia="de-DE" w:bidi="ar-SA"/>
        </w:rPr>
        <w:drawing>
          <wp:anchor distT="0" distB="0" distL="114300" distR="114300" simplePos="0" relativeHeight="251793408" behindDoc="1" locked="0" layoutInCell="1" allowOverlap="1" wp14:anchorId="277BEA4B" wp14:editId="46C7A4FF">
            <wp:simplePos x="0" y="0"/>
            <wp:positionH relativeFrom="column">
              <wp:posOffset>-626745</wp:posOffset>
            </wp:positionH>
            <wp:positionV relativeFrom="paragraph">
              <wp:posOffset>-457200</wp:posOffset>
            </wp:positionV>
            <wp:extent cx="7520400" cy="3254400"/>
            <wp:effectExtent l="0" t="0" r="0" b="0"/>
            <wp:wrapNone/>
            <wp:docPr id="5" name="Bild 5" descr="head_sasc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_sasch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"/>
                    <a:stretch/>
                  </pic:blipFill>
                  <pic:spPr bwMode="auto">
                    <a:xfrm>
                      <a:off x="0" y="0"/>
                      <a:ext cx="7520400" cy="32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bookmarkEnd w:id="1"/>
    <w:p w14:paraId="43F96A45" w14:textId="796D2DE5" w:rsidR="00777987" w:rsidRDefault="00777987" w:rsidP="000B28A5">
      <w:pPr>
        <w:rPr>
          <w:sz w:val="24"/>
          <w:lang w:eastAsia="de-DE" w:bidi="ar-SA"/>
        </w:rPr>
      </w:pPr>
    </w:p>
    <w:p w14:paraId="411B6FFA" w14:textId="0C0C3B5C" w:rsidR="00777987" w:rsidRDefault="00CF2103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375A96" wp14:editId="5254091F">
                <wp:simplePos x="0" y="0"/>
                <wp:positionH relativeFrom="column">
                  <wp:posOffset>2955290</wp:posOffset>
                </wp:positionH>
                <wp:positionV relativeFrom="paragraph">
                  <wp:posOffset>5303520</wp:posOffset>
                </wp:positionV>
                <wp:extent cx="3494405" cy="1595755"/>
                <wp:effectExtent l="0" t="0" r="0" b="4445"/>
                <wp:wrapSquare wrapText="bothSides"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405" cy="159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34C49" w14:textId="77777777" w:rsidR="0048104D" w:rsidRDefault="0048104D" w:rsidP="002B0499">
                            <w:pP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  <w:r w:rsidRPr="002B0499"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  <w:t>Branchen</w:t>
                            </w:r>
                          </w:p>
                          <w:p w14:paraId="7FCF457C" w14:textId="77777777" w:rsidR="0048104D" w:rsidRDefault="0048104D" w:rsidP="002B0499">
                            <w:pPr>
                              <w:rPr>
                                <w:rFonts w:ascii="Roboto" w:eastAsiaTheme="majorEastAsia" w:hAnsi="Roboto" w:cstheme="majorBidi"/>
                                <w:caps/>
                                <w:color w:val="041B2D"/>
                                <w:spacing w:val="14"/>
                                <w:szCs w:val="26"/>
                              </w:rPr>
                            </w:pPr>
                          </w:p>
                          <w:p w14:paraId="4A010BB6" w14:textId="77777777" w:rsidR="00AF2ADC" w:rsidRDefault="00AF2ADC" w:rsidP="004C1A06">
                            <w:pPr>
                              <w:ind w:firstLine="709"/>
                            </w:pPr>
                            <w:r w:rsidRPr="00AF2ADC">
                              <w:t xml:space="preserve">Automobilbranche, Bahn, </w:t>
                            </w:r>
                          </w:p>
                          <w:p w14:paraId="01E51377" w14:textId="77777777" w:rsidR="00AF2ADC" w:rsidRDefault="00AF2ADC" w:rsidP="004C1A06">
                            <w:pPr>
                              <w:ind w:firstLine="709"/>
                            </w:pPr>
                            <w:r w:rsidRPr="00AF2ADC">
                              <w:t xml:space="preserve">Beratungsunternehmen, Biotechnologie, </w:t>
                            </w:r>
                          </w:p>
                          <w:p w14:paraId="461BA6E3" w14:textId="77777777" w:rsidR="00AF2ADC" w:rsidRDefault="00AF2ADC" w:rsidP="004C1A06">
                            <w:pPr>
                              <w:ind w:firstLine="709"/>
                            </w:pPr>
                            <w:r w:rsidRPr="00AF2ADC">
                              <w:t xml:space="preserve">Dienstleistung, EDV-Dienstleistungen, </w:t>
                            </w:r>
                          </w:p>
                          <w:p w14:paraId="1BEA54E4" w14:textId="77777777" w:rsidR="00AF2ADC" w:rsidRDefault="00AF2ADC" w:rsidP="004C1A06">
                            <w:pPr>
                              <w:ind w:firstLine="709"/>
                            </w:pPr>
                            <w:r w:rsidRPr="00AF2ADC">
                              <w:t xml:space="preserve">Handelskonzern, </w:t>
                            </w:r>
                            <w:proofErr w:type="spellStart"/>
                            <w:r w:rsidRPr="00AF2ADC">
                              <w:t>Informations</w:t>
                            </w:r>
                            <w:proofErr w:type="spellEnd"/>
                            <w:r w:rsidRPr="00AF2ADC">
                              <w:t xml:space="preserve"> Technologie,</w:t>
                            </w:r>
                          </w:p>
                          <w:p w14:paraId="150F06FC" w14:textId="07C7829A" w:rsidR="0048104D" w:rsidRDefault="00AF2ADC" w:rsidP="004C1A06">
                            <w:pPr>
                              <w:ind w:firstLine="709"/>
                            </w:pPr>
                            <w:r w:rsidRPr="00AF2ADC">
                              <w:t>Logistik, Pharmaindustrie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75A96" id="_x0000_t202" coordsize="21600,21600" o:spt="202" path="m0,0l0,21600,21600,21600,21600,0xe">
                <v:stroke joinstyle="miter"/>
                <v:path gradientshapeok="t" o:connecttype="rect"/>
              </v:shapetype>
              <v:shape id="Textfeld 2" o:spid="_x0000_s1026" type="#_x0000_t202" style="position:absolute;margin-left:232.7pt;margin-top:417.6pt;width:275.15pt;height:125.6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" filled="f" stroked="f">
                <v:textbox>
                  <w:txbxContent>
                    <w:p w14:paraId="0FA34C49" w14:textId="77777777" w:rsidR="0048104D" w:rsidRDefault="0048104D" w:rsidP="002B0499">
                      <w:pP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  <w:r w:rsidRPr="002B0499"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  <w:t>Branchen</w:t>
                      </w:r>
                    </w:p>
                    <w:p w14:paraId="7FCF457C" w14:textId="77777777" w:rsidR="0048104D" w:rsidRDefault="0048104D" w:rsidP="002B0499">
                      <w:pPr>
                        <w:rPr>
                          <w:rFonts w:ascii="Roboto" w:eastAsiaTheme="majorEastAsia" w:hAnsi="Roboto" w:cstheme="majorBidi"/>
                          <w:caps/>
                          <w:color w:val="041B2D"/>
                          <w:spacing w:val="14"/>
                          <w:szCs w:val="26"/>
                        </w:rPr>
                      </w:pPr>
                    </w:p>
                    <w:p w14:paraId="4A010BB6" w14:textId="77777777" w:rsidR="00AF2ADC" w:rsidRDefault="00AF2ADC" w:rsidP="004C1A06">
                      <w:pPr>
                        <w:ind w:firstLine="709"/>
                      </w:pPr>
                      <w:r w:rsidRPr="00AF2ADC">
                        <w:t xml:space="preserve">Automobilbranche, Bahn, </w:t>
                      </w:r>
                    </w:p>
                    <w:p w14:paraId="01E51377" w14:textId="77777777" w:rsidR="00AF2ADC" w:rsidRDefault="00AF2ADC" w:rsidP="004C1A06">
                      <w:pPr>
                        <w:ind w:firstLine="709"/>
                      </w:pPr>
                      <w:r w:rsidRPr="00AF2ADC">
                        <w:t xml:space="preserve">Beratungsunternehmen, Biotechnologie, </w:t>
                      </w:r>
                    </w:p>
                    <w:p w14:paraId="461BA6E3" w14:textId="77777777" w:rsidR="00AF2ADC" w:rsidRDefault="00AF2ADC" w:rsidP="004C1A06">
                      <w:pPr>
                        <w:ind w:firstLine="709"/>
                      </w:pPr>
                      <w:r w:rsidRPr="00AF2ADC">
                        <w:t xml:space="preserve">Dienstleistung, EDV-Dienstleistungen, </w:t>
                      </w:r>
                    </w:p>
                    <w:p w14:paraId="1BEA54E4" w14:textId="77777777" w:rsidR="00AF2ADC" w:rsidRDefault="00AF2ADC" w:rsidP="004C1A06">
                      <w:pPr>
                        <w:ind w:firstLine="709"/>
                      </w:pPr>
                      <w:r w:rsidRPr="00AF2ADC">
                        <w:t xml:space="preserve">Handelskonzern, </w:t>
                      </w:r>
                      <w:proofErr w:type="spellStart"/>
                      <w:r w:rsidRPr="00AF2ADC">
                        <w:t>Informations</w:t>
                      </w:r>
                      <w:proofErr w:type="spellEnd"/>
                      <w:r w:rsidRPr="00AF2ADC">
                        <w:t xml:space="preserve"> Technologie,</w:t>
                      </w:r>
                    </w:p>
                    <w:p w14:paraId="150F06FC" w14:textId="07C7829A" w:rsidR="0048104D" w:rsidRDefault="00AF2ADC" w:rsidP="004C1A06">
                      <w:pPr>
                        <w:ind w:firstLine="709"/>
                      </w:pPr>
                      <w:r w:rsidRPr="00AF2ADC">
                        <w:t>Logistik, Pharmaindustrie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4AA5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14B3192" wp14:editId="387E8EFB">
                <wp:simplePos x="0" y="0"/>
                <wp:positionH relativeFrom="column">
                  <wp:posOffset>79375</wp:posOffset>
                </wp:positionH>
                <wp:positionV relativeFrom="paragraph">
                  <wp:posOffset>6094481</wp:posOffset>
                </wp:positionV>
                <wp:extent cx="2456815" cy="1028065"/>
                <wp:effectExtent l="0" t="0" r="0" b="0"/>
                <wp:wrapSquare wrapText="bothSides"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F5B8A" w14:textId="77777777" w:rsidR="0048104D" w:rsidRPr="006172D4" w:rsidRDefault="0048104D" w:rsidP="00416418">
                            <w:pPr>
                              <w:pStyle w:val="berschrift2"/>
                            </w:pPr>
                            <w:r>
                              <w:t>Sprachen</w:t>
                            </w:r>
                          </w:p>
                          <w:p w14:paraId="689C3079" w14:textId="5D456A46" w:rsidR="0048104D" w:rsidRDefault="0048104D" w:rsidP="00416418">
                            <w:r>
                              <w:t xml:space="preserve">              Deutsch (Muttersprache)  </w:t>
                            </w:r>
                          </w:p>
                          <w:p w14:paraId="4B177900" w14:textId="514A3C93" w:rsidR="0048104D" w:rsidRDefault="0048104D" w:rsidP="00416418">
                            <w:r>
                              <w:t xml:space="preserve">              Englisch (Arbeitssprache)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B3192" id="Textfeld 3" o:spid="_x0000_s1027" type="#_x0000_t202" style="position:absolute;margin-left:6.25pt;margin-top:479.9pt;width:193.45pt;height:80.9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" filled="f" stroked="f">
                <v:textbox>
                  <w:txbxContent>
                    <w:p w14:paraId="006F5B8A" w14:textId="77777777" w:rsidR="0048104D" w:rsidRPr="006172D4" w:rsidRDefault="0048104D" w:rsidP="00416418">
                      <w:pPr>
                        <w:pStyle w:val="berschrift2"/>
                      </w:pPr>
                      <w:r>
                        <w:t>Sprachen</w:t>
                      </w:r>
                    </w:p>
                    <w:p w14:paraId="689C3079" w14:textId="5D456A46" w:rsidR="0048104D" w:rsidRDefault="0048104D" w:rsidP="00416418">
                      <w:r>
                        <w:t xml:space="preserve">              Deutsch (Muttersprache)  </w:t>
                      </w:r>
                    </w:p>
                    <w:p w14:paraId="4B177900" w14:textId="514A3C93" w:rsidR="0048104D" w:rsidRDefault="0048104D" w:rsidP="00416418">
                      <w:r>
                        <w:t xml:space="preserve">              Englisch (Arbeitssprache)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4AA5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0757A5" wp14:editId="16B7355D">
                <wp:simplePos x="0" y="0"/>
                <wp:positionH relativeFrom="column">
                  <wp:posOffset>92710</wp:posOffset>
                </wp:positionH>
                <wp:positionV relativeFrom="paragraph">
                  <wp:posOffset>4843145</wp:posOffset>
                </wp:positionV>
                <wp:extent cx="2653665" cy="1717040"/>
                <wp:effectExtent l="0" t="0" r="0" b="10160"/>
                <wp:wrapSquare wrapText="bothSides"/>
                <wp:docPr id="189" name="Textfeld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665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A76ED" w14:textId="77777777" w:rsidR="0048104D" w:rsidRPr="0053426C" w:rsidRDefault="0048104D" w:rsidP="007A1813">
                            <w:pPr>
                              <w:pStyle w:val="berschrift2"/>
                            </w:pPr>
                            <w:r w:rsidRPr="0053426C">
                              <w:t>Bevorzugte projekte</w:t>
                            </w:r>
                          </w:p>
                          <w:p w14:paraId="2271A66E" w14:textId="7D0A9749" w:rsidR="0048104D" w:rsidRPr="006523DA" w:rsidRDefault="0048104D" w:rsidP="006A18F7">
                            <w:pPr>
                              <w:spacing w:before="0" w:after="0"/>
                              <w:ind w:firstLine="709"/>
                              <w:contextualSpacing w:val="0"/>
                            </w:pPr>
                            <w:r w:rsidRPr="00C55D25">
                              <w:t xml:space="preserve">Java EE, Spring, </w:t>
                            </w:r>
                            <w:proofErr w:type="spellStart"/>
                            <w:r w:rsidRPr="006523DA">
                              <w:t>Microservices</w:t>
                            </w:r>
                            <w:proofErr w:type="spellEnd"/>
                            <w:r w:rsidRPr="006523DA">
                              <w:t xml:space="preserve">, </w:t>
                            </w:r>
                          </w:p>
                          <w:p w14:paraId="31F2E552" w14:textId="6D20CF5E" w:rsidR="0048104D" w:rsidRPr="00290B19" w:rsidRDefault="0048104D" w:rsidP="006A18F7">
                            <w:pPr>
                              <w:spacing w:before="0" w:after="0"/>
                              <w:ind w:left="709"/>
                              <w:contextualSpacing w:val="0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4"/>
                                <w:lang w:val="en-US" w:eastAsia="de-DE" w:bidi="ar-SA"/>
                              </w:rPr>
                            </w:pPr>
                            <w:r w:rsidRPr="00290B19">
                              <w:rPr>
                                <w:lang w:val="en-US"/>
                              </w:rPr>
                              <w:t>Message</w:t>
                            </w:r>
                            <w:r>
                              <w:rPr>
                                <w:lang w:val="en-US"/>
                              </w:rPr>
                              <w:t xml:space="preserve"> Queue</w:t>
                            </w:r>
                            <w:r w:rsidRPr="00290B1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757A5" id="Textfeld 189" o:spid="_x0000_s1028" type="#_x0000_t202" style="position:absolute;margin-left:7.3pt;margin-top:381.35pt;width:208.95pt;height:13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" filled="f" stroked="f">
                <v:textbox>
                  <w:txbxContent>
                    <w:p w14:paraId="296A76ED" w14:textId="77777777" w:rsidR="0048104D" w:rsidRPr="0053426C" w:rsidRDefault="0048104D" w:rsidP="007A1813">
                      <w:pPr>
                        <w:pStyle w:val="berschrift2"/>
                      </w:pPr>
                      <w:r w:rsidRPr="0053426C">
                        <w:t>Bevorzugte projekte</w:t>
                      </w:r>
                    </w:p>
                    <w:p w14:paraId="2271A66E" w14:textId="7D0A9749" w:rsidR="0048104D" w:rsidRPr="006523DA" w:rsidRDefault="0048104D" w:rsidP="006A18F7">
                      <w:pPr>
                        <w:spacing w:before="0" w:after="0"/>
                        <w:ind w:firstLine="709"/>
                        <w:contextualSpacing w:val="0"/>
                      </w:pPr>
                      <w:r w:rsidRPr="00C55D25">
                        <w:t xml:space="preserve">Java EE, Spring, </w:t>
                      </w:r>
                      <w:proofErr w:type="spellStart"/>
                      <w:r w:rsidRPr="006523DA">
                        <w:t>Microservices</w:t>
                      </w:r>
                      <w:proofErr w:type="spellEnd"/>
                      <w:r w:rsidRPr="006523DA">
                        <w:t xml:space="preserve">, </w:t>
                      </w:r>
                    </w:p>
                    <w:p w14:paraId="31F2E552" w14:textId="6D20CF5E" w:rsidR="0048104D" w:rsidRPr="00290B19" w:rsidRDefault="0048104D" w:rsidP="006A18F7">
                      <w:pPr>
                        <w:spacing w:before="0" w:after="0"/>
                        <w:ind w:left="709"/>
                        <w:contextualSpacing w:val="0"/>
                        <w:rPr>
                          <w:rFonts w:ascii="Times New Roman" w:eastAsia="Times New Roman" w:hAnsi="Times New Roman" w:cs="Times New Roman"/>
                          <w:color w:val="auto"/>
                          <w:sz w:val="24"/>
                          <w:lang w:val="en-US" w:eastAsia="de-DE" w:bidi="ar-SA"/>
                        </w:rPr>
                      </w:pPr>
                      <w:r w:rsidRPr="00290B19">
                        <w:rPr>
                          <w:lang w:val="en-US"/>
                        </w:rPr>
                        <w:t>Message</w:t>
                      </w:r>
                      <w:r>
                        <w:rPr>
                          <w:lang w:val="en-US"/>
                        </w:rPr>
                        <w:t xml:space="preserve"> Queue</w:t>
                      </w:r>
                      <w:r w:rsidRPr="00290B19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A02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3E5681C" wp14:editId="7611BD66">
                <wp:simplePos x="0" y="0"/>
                <wp:positionH relativeFrom="column">
                  <wp:posOffset>2950845</wp:posOffset>
                </wp:positionH>
                <wp:positionV relativeFrom="paragraph">
                  <wp:posOffset>6780107</wp:posOffset>
                </wp:positionV>
                <wp:extent cx="2456815" cy="1028065"/>
                <wp:effectExtent l="0" t="0" r="0" b="0"/>
                <wp:wrapSquare wrapText="bothSides"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15" cy="1028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108F7" w14:textId="76920FC7" w:rsidR="0048104D" w:rsidRPr="006172D4" w:rsidRDefault="0048104D" w:rsidP="00694CDC">
                            <w:pPr>
                              <w:pStyle w:val="berschrift2"/>
                            </w:pPr>
                            <w:r>
                              <w:t>Verfügbar ab</w:t>
                            </w:r>
                          </w:p>
                          <w:p w14:paraId="5B6B85FB" w14:textId="3D52BEF3" w:rsidR="0048104D" w:rsidRDefault="002E431B" w:rsidP="00694CDC">
                            <w:r>
                              <w:t xml:space="preserve">              01.01.2019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681C" id="Textfeld 25" o:spid="_x0000_s1029" type="#_x0000_t202" style="position:absolute;margin-left:232.35pt;margin-top:533.85pt;width:193.45pt;height:80.9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" filled="f" stroked="f">
                <v:textbox>
                  <w:txbxContent>
                    <w:p w14:paraId="12A108F7" w14:textId="76920FC7" w:rsidR="0048104D" w:rsidRPr="006172D4" w:rsidRDefault="0048104D" w:rsidP="00694CDC">
                      <w:pPr>
                        <w:pStyle w:val="berschrift2"/>
                      </w:pPr>
                      <w:r>
                        <w:t>Verfügbar ab</w:t>
                      </w:r>
                    </w:p>
                    <w:p w14:paraId="5B6B85FB" w14:textId="3D52BEF3" w:rsidR="0048104D" w:rsidRDefault="002E431B" w:rsidP="00694CDC">
                      <w:r>
                        <w:t xml:space="preserve">              01.01.2019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C0A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E2BD1" wp14:editId="4093E5DE">
                <wp:simplePos x="0" y="0"/>
                <wp:positionH relativeFrom="column">
                  <wp:posOffset>57785</wp:posOffset>
                </wp:positionH>
                <wp:positionV relativeFrom="paragraph">
                  <wp:posOffset>2438400</wp:posOffset>
                </wp:positionV>
                <wp:extent cx="2477135" cy="2315210"/>
                <wp:effectExtent l="0" t="0" r="0" b="0"/>
                <wp:wrapSquare wrapText="bothSides"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7135" cy="2315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D54D2" w14:textId="77777777" w:rsidR="0048104D" w:rsidRPr="00A3157D" w:rsidRDefault="0048104D" w:rsidP="0060187B">
                            <w:pPr>
                              <w:pStyle w:val="berschrift2"/>
                            </w:pPr>
                            <w:r w:rsidRPr="00A3157D">
                              <w:t>Aktuelle Schwerpunkte</w:t>
                            </w:r>
                          </w:p>
                          <w:p w14:paraId="3ADC59F9" w14:textId="03CD4CDD" w:rsidR="0048104D" w:rsidRDefault="0048104D" w:rsidP="006523DA">
                            <w:pPr>
                              <w:ind w:left="720"/>
                            </w:pPr>
                            <w:r>
                              <w:t>Anwendungsentwicklung, J2EE, MySQL, OOA/OOD,</w:t>
                            </w:r>
                          </w:p>
                          <w:p w14:paraId="7CF91218" w14:textId="45706486" w:rsidR="0048104D" w:rsidRPr="006523DA" w:rsidRDefault="0048104D" w:rsidP="006523DA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  <w:r w:rsidRPr="006523DA">
                              <w:rPr>
                                <w:lang w:val="en-US"/>
                              </w:rPr>
                              <w:t>Java EE, Java 8</w:t>
                            </w:r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JBoss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 5,7 und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Wildfly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 8,9</w:t>
                            </w:r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6523DA">
                              <w:rPr>
                                <w:lang w:val="en-US"/>
                              </w:rPr>
                              <w:t>Maven</w:t>
                            </w:r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6523DA">
                              <w:rPr>
                                <w:lang w:val="en-US"/>
                              </w:rPr>
                              <w:t>Eclipse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E2BD1" id="Textfeld 6" o:spid="_x0000_s1030" type="#_x0000_t202" style="position:absolute;margin-left:4.55pt;margin-top:192pt;width:195.05pt;height:18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" filled="f" stroked="f">
                <v:textbox>
                  <w:txbxContent>
                    <w:p w14:paraId="4D6D54D2" w14:textId="77777777" w:rsidR="0048104D" w:rsidRPr="00A3157D" w:rsidRDefault="0048104D" w:rsidP="0060187B">
                      <w:pPr>
                        <w:pStyle w:val="berschrift2"/>
                      </w:pPr>
                      <w:r w:rsidRPr="00A3157D">
                        <w:t>Aktuelle Schwerpunkte</w:t>
                      </w:r>
                    </w:p>
                    <w:p w14:paraId="3ADC59F9" w14:textId="03CD4CDD" w:rsidR="0048104D" w:rsidRDefault="0048104D" w:rsidP="006523DA">
                      <w:pPr>
                        <w:ind w:left="720"/>
                      </w:pPr>
                      <w:r>
                        <w:t>Anwendungsentwicklung, J2EE, MySQL, OOA/OOD,</w:t>
                      </w:r>
                    </w:p>
                    <w:p w14:paraId="7CF91218" w14:textId="45706486" w:rsidR="0048104D" w:rsidRPr="006523DA" w:rsidRDefault="0048104D" w:rsidP="006523DA">
                      <w:pPr>
                        <w:ind w:left="720"/>
                        <w:rPr>
                          <w:lang w:val="en-US"/>
                        </w:rPr>
                      </w:pPr>
                      <w:r w:rsidRPr="006523DA">
                        <w:rPr>
                          <w:lang w:val="en-US"/>
                        </w:rPr>
                        <w:t>Java EE, Java 8</w:t>
                      </w:r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JBoss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 5,7 und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Wildfly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 8,9</w:t>
                      </w:r>
                      <w:r>
                        <w:rPr>
                          <w:lang w:val="en-US"/>
                        </w:rPr>
                        <w:t xml:space="preserve">, </w:t>
                      </w:r>
                      <w:r w:rsidRPr="006523DA">
                        <w:rPr>
                          <w:lang w:val="en-US"/>
                        </w:rPr>
                        <w:t>Maven</w:t>
                      </w:r>
                      <w:r>
                        <w:rPr>
                          <w:lang w:val="en-US"/>
                        </w:rPr>
                        <w:t xml:space="preserve">, </w:t>
                      </w:r>
                      <w:r w:rsidRPr="006523DA">
                        <w:rPr>
                          <w:lang w:val="en-US"/>
                        </w:rPr>
                        <w:t>Eclipse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22A7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56097" wp14:editId="4C4DF50A">
                <wp:simplePos x="0" y="0"/>
                <wp:positionH relativeFrom="column">
                  <wp:posOffset>2818130</wp:posOffset>
                </wp:positionH>
                <wp:positionV relativeFrom="paragraph">
                  <wp:posOffset>1987550</wp:posOffset>
                </wp:positionV>
                <wp:extent cx="3907155" cy="2059940"/>
                <wp:effectExtent l="0" t="0" r="0" b="0"/>
                <wp:wrapSquare wrapText="bothSides"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155" cy="205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25F56" w14:textId="77777777" w:rsidR="0048104D" w:rsidRPr="006172D4" w:rsidRDefault="0048104D" w:rsidP="0060187B">
                            <w:pPr>
                              <w:pStyle w:val="berschrift2"/>
                            </w:pPr>
                            <w:r>
                              <w:t>Kontakt</w:t>
                            </w:r>
                          </w:p>
                          <w:p w14:paraId="3B8026AE" w14:textId="77777777" w:rsidR="0048104D" w:rsidRDefault="0048104D" w:rsidP="00602B34">
                            <w:pPr>
                              <w:ind w:left="720"/>
                            </w:pPr>
                            <w:r w:rsidRPr="0060187B">
                              <w:t>Potsdamer Platz 10</w:t>
                            </w:r>
                          </w:p>
                          <w:p w14:paraId="3E58C325" w14:textId="77777777" w:rsidR="0048104D" w:rsidRDefault="0048104D" w:rsidP="00602B34">
                            <w:pPr>
                              <w:ind w:left="720"/>
                            </w:pPr>
                            <w:r w:rsidRPr="0060187B">
                              <w:t>10785 Berlin</w:t>
                            </w:r>
                          </w:p>
                          <w:p w14:paraId="20FFAF46" w14:textId="27EBC1A3" w:rsidR="0048104D" w:rsidRDefault="0048104D" w:rsidP="00602B34">
                            <w:pPr>
                              <w:ind w:left="720"/>
                            </w:pPr>
                            <w:r w:rsidRPr="0060187B">
                              <w:t xml:space="preserve">Tel:  </w:t>
                            </w:r>
                            <w:r w:rsidRPr="00682C64">
                              <w:t>+49 30 300 11 48 18</w:t>
                            </w:r>
                          </w:p>
                          <w:p w14:paraId="0BF3E0D5" w14:textId="00F2A4C6" w:rsidR="0048104D" w:rsidRPr="002122A7" w:rsidRDefault="0048104D" w:rsidP="00602B34">
                            <w:pPr>
                              <w:ind w:left="720"/>
                            </w:pPr>
                            <w:hyperlink r:id="rId16" w:history="1">
                              <w:r w:rsidRPr="008C1712">
                                <w:rPr>
                                  <w:rStyle w:val="Link"/>
                                </w:rPr>
                                <w:t>project-consultancy@gronau-it-cloud-computing.de</w:t>
                              </w:r>
                            </w:hyperlink>
                          </w:p>
                          <w:p w14:paraId="2604FB09" w14:textId="77777777" w:rsidR="0048104D" w:rsidRDefault="0048104D" w:rsidP="00602B34">
                            <w:pPr>
                              <w:ind w:left="720"/>
                            </w:pPr>
                            <w:hyperlink r:id="rId17" w:history="1">
                              <w:r w:rsidRPr="00764D27">
                                <w:rPr>
                                  <w:rStyle w:val="Link"/>
                                </w:rPr>
                                <w:t>www.gronau-it-cloud-computing.de</w:t>
                              </w:r>
                            </w:hyperlink>
                          </w:p>
                          <w:p w14:paraId="281F4FD4" w14:textId="77777777" w:rsidR="0048104D" w:rsidRDefault="0048104D" w:rsidP="006018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56097" id="Textfeld 8" o:spid="_x0000_s1031" type="#_x0000_t202" style="position:absolute;margin-left:221.9pt;margin-top:156.5pt;width:307.65pt;height:16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" filled="f" stroked="f">
                <v:textbox>
                  <w:txbxContent>
                    <w:p w14:paraId="24325F56" w14:textId="77777777" w:rsidR="0048104D" w:rsidRPr="006172D4" w:rsidRDefault="0048104D" w:rsidP="0060187B">
                      <w:pPr>
                        <w:pStyle w:val="berschrift2"/>
                      </w:pPr>
                      <w:r>
                        <w:t>Kontakt</w:t>
                      </w:r>
                    </w:p>
                    <w:p w14:paraId="3B8026AE" w14:textId="77777777" w:rsidR="0048104D" w:rsidRDefault="0048104D" w:rsidP="00602B34">
                      <w:pPr>
                        <w:ind w:left="720"/>
                      </w:pPr>
                      <w:r w:rsidRPr="0060187B">
                        <w:t>Potsdamer Platz 10</w:t>
                      </w:r>
                    </w:p>
                    <w:p w14:paraId="3E58C325" w14:textId="77777777" w:rsidR="0048104D" w:rsidRDefault="0048104D" w:rsidP="00602B34">
                      <w:pPr>
                        <w:ind w:left="720"/>
                      </w:pPr>
                      <w:r w:rsidRPr="0060187B">
                        <w:t>10785 Berlin</w:t>
                      </w:r>
                    </w:p>
                    <w:p w14:paraId="20FFAF46" w14:textId="27EBC1A3" w:rsidR="0048104D" w:rsidRDefault="0048104D" w:rsidP="00602B34">
                      <w:pPr>
                        <w:ind w:left="720"/>
                      </w:pPr>
                      <w:r w:rsidRPr="0060187B">
                        <w:t xml:space="preserve">Tel:  </w:t>
                      </w:r>
                      <w:r w:rsidRPr="00682C64">
                        <w:t>+49 30 300 11 48 18</w:t>
                      </w:r>
                    </w:p>
                    <w:p w14:paraId="0BF3E0D5" w14:textId="00F2A4C6" w:rsidR="0048104D" w:rsidRPr="002122A7" w:rsidRDefault="0048104D" w:rsidP="00602B34">
                      <w:pPr>
                        <w:ind w:left="720"/>
                      </w:pPr>
                      <w:hyperlink r:id="rId18" w:history="1">
                        <w:r w:rsidRPr="008C1712">
                          <w:rPr>
                            <w:rStyle w:val="Link"/>
                          </w:rPr>
                          <w:t>project-consultancy@gronau-it-cloud-computing.de</w:t>
                        </w:r>
                      </w:hyperlink>
                    </w:p>
                    <w:p w14:paraId="2604FB09" w14:textId="77777777" w:rsidR="0048104D" w:rsidRDefault="0048104D" w:rsidP="00602B34">
                      <w:pPr>
                        <w:ind w:left="720"/>
                      </w:pPr>
                      <w:hyperlink r:id="rId19" w:history="1">
                        <w:r w:rsidRPr="00764D27">
                          <w:rPr>
                            <w:rStyle w:val="Link"/>
                          </w:rPr>
                          <w:t>www.gronau-it-cloud-computing.de</w:t>
                        </w:r>
                      </w:hyperlink>
                    </w:p>
                    <w:p w14:paraId="281F4FD4" w14:textId="77777777" w:rsidR="0048104D" w:rsidRDefault="0048104D" w:rsidP="0060187B"/>
                  </w:txbxContent>
                </v:textbox>
                <w10:wrap type="square"/>
              </v:shape>
            </w:pict>
          </mc:Fallback>
        </mc:AlternateContent>
      </w:r>
      <w:r w:rsidR="00694CDC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681919" wp14:editId="4DCD5FD3">
                <wp:simplePos x="0" y="0"/>
                <wp:positionH relativeFrom="column">
                  <wp:posOffset>2955290</wp:posOffset>
                </wp:positionH>
                <wp:positionV relativeFrom="paragraph">
                  <wp:posOffset>4268470</wp:posOffset>
                </wp:positionV>
                <wp:extent cx="3073400" cy="1032510"/>
                <wp:effectExtent l="0" t="0" r="0" b="8890"/>
                <wp:wrapSquare wrapText="bothSides"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0" cy="1032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FC2C8" w14:textId="77777777" w:rsidR="0048104D" w:rsidRPr="006172D4" w:rsidRDefault="0048104D" w:rsidP="000038F9">
                            <w:pPr>
                              <w:pStyle w:val="berschrift2"/>
                            </w:pPr>
                            <w:r>
                              <w:t>projektorte</w:t>
                            </w:r>
                          </w:p>
                          <w:p w14:paraId="44C02801" w14:textId="54A2F393" w:rsidR="0048104D" w:rsidRDefault="0048104D" w:rsidP="000038F9">
                            <w:pPr>
                              <w:ind w:left="720"/>
                            </w:pPr>
                            <w:r w:rsidRPr="00F00009">
                              <w:t>Deutschland</w:t>
                            </w:r>
                            <w:r>
                              <w:t xml:space="preserve"> – </w:t>
                            </w:r>
                            <w:r w:rsidRPr="001F1675">
                              <w:t>Bundesweit</w:t>
                            </w:r>
                          </w:p>
                          <w:p w14:paraId="7362CC64" w14:textId="794FED89" w:rsidR="0048104D" w:rsidRDefault="0048104D" w:rsidP="000038F9">
                            <w:pPr>
                              <w:ind w:left="720"/>
                            </w:pPr>
                            <w:r>
                              <w:t>Österreich, Schweiz</w:t>
                            </w:r>
                          </w:p>
                          <w:p w14:paraId="25D32F9F" w14:textId="191DB6AC" w:rsidR="0048104D" w:rsidRPr="00934D7F" w:rsidRDefault="0048104D" w:rsidP="00157223">
                            <w:pPr>
                              <w:ind w:left="720"/>
                            </w:pPr>
                          </w:p>
                          <w:p w14:paraId="28CEEFD3" w14:textId="77777777" w:rsidR="0048104D" w:rsidRPr="00934D7F" w:rsidRDefault="0048104D" w:rsidP="000038F9">
                            <w:pPr>
                              <w:ind w:left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81919" id="Textfeld 56" o:spid="_x0000_s1032" type="#_x0000_t202" style="position:absolute;margin-left:232.7pt;margin-top:336.1pt;width:242pt;height:8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" filled="f" stroked="f">
                <v:textbox>
                  <w:txbxContent>
                    <w:p w14:paraId="105FC2C8" w14:textId="77777777" w:rsidR="0048104D" w:rsidRPr="006172D4" w:rsidRDefault="0048104D" w:rsidP="000038F9">
                      <w:pPr>
                        <w:pStyle w:val="berschrift2"/>
                      </w:pPr>
                      <w:r>
                        <w:t>projektorte</w:t>
                      </w:r>
                    </w:p>
                    <w:p w14:paraId="44C02801" w14:textId="54A2F393" w:rsidR="0048104D" w:rsidRDefault="0048104D" w:rsidP="000038F9">
                      <w:pPr>
                        <w:ind w:left="720"/>
                      </w:pPr>
                      <w:r w:rsidRPr="00F00009">
                        <w:t>Deutschland</w:t>
                      </w:r>
                      <w:r>
                        <w:t xml:space="preserve"> – </w:t>
                      </w:r>
                      <w:r w:rsidRPr="001F1675">
                        <w:t>Bundesweit</w:t>
                      </w:r>
                    </w:p>
                    <w:p w14:paraId="7362CC64" w14:textId="794FED89" w:rsidR="0048104D" w:rsidRDefault="0048104D" w:rsidP="000038F9">
                      <w:pPr>
                        <w:ind w:left="720"/>
                      </w:pPr>
                      <w:r>
                        <w:t>Österreich, Schweiz</w:t>
                      </w:r>
                    </w:p>
                    <w:p w14:paraId="25D32F9F" w14:textId="191DB6AC" w:rsidR="0048104D" w:rsidRPr="00934D7F" w:rsidRDefault="0048104D" w:rsidP="00157223">
                      <w:pPr>
                        <w:ind w:left="720"/>
                      </w:pPr>
                    </w:p>
                    <w:p w14:paraId="28CEEFD3" w14:textId="77777777" w:rsidR="0048104D" w:rsidRPr="00934D7F" w:rsidRDefault="0048104D" w:rsidP="000038F9">
                      <w:pPr>
                        <w:ind w:left="72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96FAE">
        <w:rPr>
          <w:noProof/>
          <w:sz w:val="24"/>
          <w:lang w:eastAsia="de-DE" w:bidi="ar-SA"/>
        </w:rPr>
        <w:drawing>
          <wp:anchor distT="0" distB="0" distL="114300" distR="114300" simplePos="0" relativeHeight="251664384" behindDoc="1" locked="0" layoutInCell="1" allowOverlap="1" wp14:anchorId="76E95805" wp14:editId="3517FF27">
            <wp:simplePos x="0" y="0"/>
            <wp:positionH relativeFrom="column">
              <wp:posOffset>-603393</wp:posOffset>
            </wp:positionH>
            <wp:positionV relativeFrom="paragraph">
              <wp:posOffset>3474098</wp:posOffset>
            </wp:positionV>
            <wp:extent cx="7399176" cy="4793615"/>
            <wp:effectExtent l="0" t="0" r="0" b="6985"/>
            <wp:wrapNone/>
            <wp:docPr id="11" name="Bild 11" descr="layout_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yout_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639" b="39914"/>
                    <a:stretch/>
                  </pic:blipFill>
                  <pic:spPr bwMode="auto">
                    <a:xfrm>
                      <a:off x="0" y="0"/>
                      <a:ext cx="7399176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987">
        <w:rPr>
          <w:sz w:val="24"/>
          <w:lang w:eastAsia="de-DE" w:bidi="ar-SA"/>
        </w:rPr>
        <w:br w:type="page"/>
      </w:r>
      <w:bookmarkStart w:id="2" w:name="_GoBack"/>
      <w:bookmarkEnd w:id="2"/>
    </w:p>
    <w:p w14:paraId="534DD0D0" w14:textId="21BC7C34" w:rsidR="00751825" w:rsidRDefault="008970CA" w:rsidP="000B28A5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16288" behindDoc="0" locked="0" layoutInCell="1" allowOverlap="1" wp14:anchorId="3BEFE1A1" wp14:editId="62872440">
            <wp:simplePos x="0" y="0"/>
            <wp:positionH relativeFrom="column">
              <wp:posOffset>-49530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13" name="Bild 13" descr="../balken_ski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balken_skill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078">
        <w:rPr>
          <w:noProof/>
          <w:sz w:val="24"/>
          <w:lang w:eastAsia="de-DE" w:bidi="ar-SA"/>
        </w:rPr>
        <w:drawing>
          <wp:anchor distT="0" distB="0" distL="114300" distR="114300" simplePos="0" relativeHeight="251882496" behindDoc="1" locked="0" layoutInCell="1" allowOverlap="1" wp14:anchorId="2A9781EE" wp14:editId="5F2F92C3">
            <wp:simplePos x="0" y="0"/>
            <wp:positionH relativeFrom="column">
              <wp:posOffset>-49530</wp:posOffset>
            </wp:positionH>
            <wp:positionV relativeFrom="paragraph">
              <wp:posOffset>168275</wp:posOffset>
            </wp:positionV>
            <wp:extent cx="1315842" cy="8460740"/>
            <wp:effectExtent l="0" t="0" r="5080" b="0"/>
            <wp:wrapNone/>
            <wp:docPr id="146" name="Bild 146" descr="../balken_ski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balken_skill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842" cy="846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B77A4" w14:textId="56F59EF8" w:rsidR="00751825" w:rsidRDefault="004C1A06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38030" wp14:editId="40A0438B">
                <wp:simplePos x="0" y="0"/>
                <wp:positionH relativeFrom="column">
                  <wp:posOffset>1489027</wp:posOffset>
                </wp:positionH>
                <wp:positionV relativeFrom="paragraph">
                  <wp:posOffset>-16896</wp:posOffset>
                </wp:positionV>
                <wp:extent cx="4795520" cy="8567806"/>
                <wp:effectExtent l="0" t="0" r="0" b="0"/>
                <wp:wrapSquare wrapText="bothSides"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85678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FB775" w14:textId="77777777" w:rsidR="0048104D" w:rsidRDefault="0048104D" w:rsidP="007458B8">
                            <w:pPr>
                              <w:rPr>
                                <w:b/>
                              </w:rPr>
                            </w:pPr>
                            <w:r w:rsidRPr="00517AE5">
                              <w:rPr>
                                <w:b/>
                              </w:rPr>
                              <w:t>Betriebssysteme</w:t>
                            </w:r>
                          </w:p>
                          <w:p w14:paraId="47056878" w14:textId="0A588A32" w:rsidR="0048104D" w:rsidRDefault="0048104D" w:rsidP="007458B8">
                            <w:r w:rsidRPr="00035A02">
                              <w:t>Linux, Windows</w:t>
                            </w:r>
                          </w:p>
                          <w:p w14:paraId="0E342830" w14:textId="77777777" w:rsidR="0048104D" w:rsidRDefault="0048104D" w:rsidP="007458B8"/>
                          <w:p w14:paraId="29397B84" w14:textId="77777777" w:rsidR="0048104D" w:rsidRPr="00A3157D" w:rsidRDefault="0048104D" w:rsidP="007458B8">
                            <w:pPr>
                              <w:rPr>
                                <w:b/>
                              </w:rPr>
                            </w:pPr>
                            <w:r w:rsidRPr="00A3157D">
                              <w:rPr>
                                <w:b/>
                              </w:rPr>
                              <w:t>Sprachen</w:t>
                            </w:r>
                          </w:p>
                          <w:p w14:paraId="5E2A6C74" w14:textId="147648F0" w:rsidR="0048104D" w:rsidRPr="00A3157D" w:rsidRDefault="0048104D" w:rsidP="007458B8">
                            <w:r w:rsidRPr="004C1A06">
                              <w:t>Java, XML, SQL, JavaScript, XSD, XSL, XSLT</w:t>
                            </w:r>
                          </w:p>
                          <w:p w14:paraId="49EBA899" w14:textId="77777777" w:rsidR="0048104D" w:rsidRPr="00A3157D" w:rsidRDefault="0048104D" w:rsidP="007458B8"/>
                          <w:p w14:paraId="1C8F9581" w14:textId="77777777" w:rsidR="0048104D" w:rsidRPr="00517AE5" w:rsidRDefault="0048104D" w:rsidP="00517AE5">
                            <w:pPr>
                              <w:rPr>
                                <w:b/>
                              </w:rPr>
                            </w:pPr>
                            <w:r w:rsidRPr="00517AE5">
                              <w:rPr>
                                <w:b/>
                              </w:rPr>
                              <w:t>Datenbanken</w:t>
                            </w:r>
                          </w:p>
                          <w:p w14:paraId="57908210" w14:textId="4BF706DE" w:rsidR="0048104D" w:rsidRPr="00290B19" w:rsidRDefault="0048104D" w:rsidP="00517AE5">
                            <w:r>
                              <w:t>M</w:t>
                            </w:r>
                            <w:r w:rsidRPr="00290B19">
                              <w:t>ySQL, JDBC</w:t>
                            </w:r>
                          </w:p>
                          <w:p w14:paraId="37B2E415" w14:textId="77777777" w:rsidR="0048104D" w:rsidRPr="00290B19" w:rsidRDefault="0048104D" w:rsidP="00517AE5"/>
                          <w:p w14:paraId="360B1B65" w14:textId="40DA368C" w:rsidR="0048104D" w:rsidRPr="00290B19" w:rsidRDefault="0048104D" w:rsidP="00517AE5">
                            <w:pPr>
                              <w:rPr>
                                <w:b/>
                              </w:rPr>
                            </w:pPr>
                            <w:r w:rsidRPr="00290B19">
                              <w:rPr>
                                <w:b/>
                              </w:rPr>
                              <w:t>DC/Netze</w:t>
                            </w:r>
                          </w:p>
                          <w:p w14:paraId="6326B700" w14:textId="09529B4F" w:rsidR="0048104D" w:rsidRPr="00290B19" w:rsidRDefault="0048104D" w:rsidP="00517AE5">
                            <w:r w:rsidRPr="00290B19">
                              <w:t>Firewall, HTTP, ISDN, ISO/OSI, Internet, Intranet, LAN, SNMP</w:t>
                            </w:r>
                          </w:p>
                          <w:p w14:paraId="5F475583" w14:textId="77777777" w:rsidR="0048104D" w:rsidRPr="00290B19" w:rsidRDefault="0048104D" w:rsidP="00517AE5"/>
                          <w:p w14:paraId="4EA86C9D" w14:textId="77777777" w:rsidR="0048104D" w:rsidRPr="00290B19" w:rsidRDefault="0048104D" w:rsidP="00154B2D">
                            <w:pPr>
                              <w:rPr>
                                <w:b/>
                              </w:rPr>
                            </w:pPr>
                            <w:r w:rsidRPr="00290B19">
                              <w:rPr>
                                <w:b/>
                              </w:rPr>
                              <w:t>Tools</w:t>
                            </w:r>
                          </w:p>
                          <w:p w14:paraId="2AF9E08A" w14:textId="382451EB" w:rsidR="0048104D" w:rsidRPr="00290B19" w:rsidRDefault="0048104D" w:rsidP="00154B2D">
                            <w:proofErr w:type="spellStart"/>
                            <w:r w:rsidRPr="00290B19">
                              <w:t>Eclipse</w:t>
                            </w:r>
                            <w:proofErr w:type="spellEnd"/>
                            <w:r w:rsidRPr="00290B19">
                              <w:t xml:space="preserve">, J2SE, JDK, EJB, J2EE, </w:t>
                            </w:r>
                            <w:proofErr w:type="spellStart"/>
                            <w:r w:rsidRPr="00290B19">
                              <w:t>JavaBeans</w:t>
                            </w:r>
                            <w:proofErr w:type="spellEnd"/>
                            <w:r w:rsidRPr="00290B19">
                              <w:t xml:space="preserve">, </w:t>
                            </w:r>
                            <w:proofErr w:type="spellStart"/>
                            <w:r w:rsidRPr="00290B19">
                              <w:t>Junit</w:t>
                            </w:r>
                            <w:proofErr w:type="spellEnd"/>
                            <w:r w:rsidRPr="00290B19">
                              <w:t xml:space="preserve">, JBOSS, SOAP, JMS, JSP, XPATH, ITIL, </w:t>
                            </w:r>
                            <w:proofErr w:type="spellStart"/>
                            <w:r w:rsidRPr="00290B19">
                              <w:t>Xdoclet</w:t>
                            </w:r>
                            <w:proofErr w:type="spellEnd"/>
                            <w:r w:rsidRPr="00290B19">
                              <w:t>, ANT</w:t>
                            </w:r>
                          </w:p>
                          <w:p w14:paraId="646763D5" w14:textId="77777777" w:rsidR="0048104D" w:rsidRPr="00290B19" w:rsidRDefault="0048104D" w:rsidP="00154B2D"/>
                          <w:p w14:paraId="416DBE35" w14:textId="77777777" w:rsidR="0048104D" w:rsidRPr="005753E5" w:rsidRDefault="0048104D" w:rsidP="00BC41BF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753E5">
                              <w:rPr>
                                <w:b/>
                                <w:lang w:val="en-US"/>
                              </w:rPr>
                              <w:t>Hardware</w:t>
                            </w:r>
                          </w:p>
                          <w:p w14:paraId="0A356F1D" w14:textId="2F95D915" w:rsidR="0048104D" w:rsidRDefault="0048104D" w:rsidP="00BC41BF">
                            <w:pPr>
                              <w:rPr>
                                <w:lang w:val="en-US"/>
                              </w:rPr>
                            </w:pPr>
                            <w:r w:rsidRPr="00035A02">
                              <w:rPr>
                                <w:lang w:val="en-US"/>
                              </w:rPr>
                              <w:t>Appl</w:t>
                            </w:r>
                            <w:r>
                              <w:rPr>
                                <w:lang w:val="en-US"/>
                              </w:rPr>
                              <w:t>e Macintosh, Dell, HP, IBM</w:t>
                            </w:r>
                          </w:p>
                          <w:p w14:paraId="72EDA833" w14:textId="77777777" w:rsidR="0048104D" w:rsidRPr="00B34B36" w:rsidRDefault="0048104D" w:rsidP="00BC41B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7F9BD1" w14:textId="77777777" w:rsidR="0048104D" w:rsidRPr="00DB2878" w:rsidRDefault="0048104D" w:rsidP="00DB2878">
                            <w:pPr>
                              <w:rPr>
                                <w:b/>
                              </w:rPr>
                            </w:pPr>
                            <w:r w:rsidRPr="00DB2878">
                              <w:rPr>
                                <w:b/>
                              </w:rPr>
                              <w:t>Tools, Methoden</w:t>
                            </w:r>
                          </w:p>
                          <w:p w14:paraId="17E34D27" w14:textId="24D40BAE" w:rsidR="0048104D" w:rsidRDefault="0048104D" w:rsidP="007458B8">
                            <w:r w:rsidRPr="004C1A06">
                              <w:t>UML</w:t>
                            </w:r>
                          </w:p>
                          <w:p w14:paraId="75D0E7ED" w14:textId="77777777" w:rsidR="0048104D" w:rsidRPr="00517AE5" w:rsidRDefault="0048104D" w:rsidP="007458B8">
                            <w:pPr>
                              <w:rPr>
                                <w:b/>
                              </w:rPr>
                            </w:pPr>
                          </w:p>
                          <w:p w14:paraId="0613973B" w14:textId="77777777" w:rsidR="0048104D" w:rsidRPr="00A30E33" w:rsidRDefault="0048104D" w:rsidP="007458B8">
                            <w:pPr>
                              <w:rPr>
                                <w:b/>
                              </w:rPr>
                            </w:pPr>
                            <w:r w:rsidRPr="00A30E33">
                              <w:rPr>
                                <w:b/>
                              </w:rPr>
                              <w:t>BUS, Kommunikation</w:t>
                            </w:r>
                          </w:p>
                          <w:p w14:paraId="395D440A" w14:textId="225AAD7B" w:rsidR="0048104D" w:rsidRPr="00157F03" w:rsidRDefault="0048104D" w:rsidP="00556E4F">
                            <w:r w:rsidRPr="00157F03">
                              <w:t>Ethernet</w:t>
                            </w:r>
                          </w:p>
                          <w:p w14:paraId="46A5971D" w14:textId="77777777" w:rsidR="0048104D" w:rsidRPr="00157F03" w:rsidRDefault="0048104D" w:rsidP="009D7E6D">
                            <w:pPr>
                              <w:rPr>
                                <w:b/>
                              </w:rPr>
                            </w:pPr>
                          </w:p>
                          <w:p w14:paraId="4F12CDDD" w14:textId="36467EEB" w:rsidR="0048104D" w:rsidRPr="00290B19" w:rsidRDefault="0048104D" w:rsidP="009D7E6D">
                            <w:pPr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290B19">
                              <w:rPr>
                                <w:b/>
                                <w:lang w:val="en-US"/>
                              </w:rPr>
                              <w:t>Prozesse</w:t>
                            </w:r>
                            <w:proofErr w:type="spellEnd"/>
                          </w:p>
                          <w:p w14:paraId="1F7089DA" w14:textId="59B84D76" w:rsidR="0048104D" w:rsidRPr="00290B19" w:rsidRDefault="0048104D" w:rsidP="009D7E6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0B19">
                              <w:rPr>
                                <w:lang w:val="en-US"/>
                              </w:rPr>
                              <w:t>Konzeptentwicklung</w:t>
                            </w:r>
                            <w:proofErr w:type="spellEnd"/>
                          </w:p>
                          <w:p w14:paraId="4F21E244" w14:textId="77777777" w:rsidR="0048104D" w:rsidRPr="00290B19" w:rsidRDefault="0048104D" w:rsidP="009D7E6D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  <w:p w14:paraId="41571289" w14:textId="77777777" w:rsidR="0048104D" w:rsidRPr="00290B19" w:rsidRDefault="0048104D" w:rsidP="009D7E6D">
                            <w:pPr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290B19">
                              <w:rPr>
                                <w:b/>
                                <w:lang w:val="en-US"/>
                              </w:rPr>
                              <w:t>Weitere</w:t>
                            </w:r>
                            <w:proofErr w:type="spellEnd"/>
                            <w:r w:rsidRPr="00290B19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90B19">
                              <w:rPr>
                                <w:b/>
                                <w:lang w:val="en-US"/>
                              </w:rPr>
                              <w:t>Fähigkeiten</w:t>
                            </w:r>
                            <w:proofErr w:type="spellEnd"/>
                          </w:p>
                          <w:p w14:paraId="31BC785B" w14:textId="77777777" w:rsidR="0048104D" w:rsidRDefault="0048104D">
                            <w:pPr>
                              <w:rPr>
                                <w:lang w:val="en-US"/>
                              </w:rPr>
                            </w:pPr>
                            <w:r w:rsidRPr="006523DA">
                              <w:rPr>
                                <w:lang w:val="en-US"/>
                              </w:rPr>
                              <w:t xml:space="preserve">Maven, EJB 3.1, SCRUM, Apache Axis 1, AngularJS, JSF, MongoDB, Spring Boot, 2, Agile, Android,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Automation, BDSG, BSI, Bamboo,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Bayerisches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 IT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Sicherheitscluster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Bitkom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CDI, CERT, CSA (Cloud Security </w:t>
                            </w:r>
                          </w:p>
                          <w:p w14:paraId="171ACA87" w14:textId="2661F907" w:rsidR="0048104D" w:rsidRPr="004C1A06" w:rsidRDefault="0048104D">
                            <w:pPr>
                              <w:rPr>
                                <w:lang w:val="en-US"/>
                              </w:rPr>
                            </w:pPr>
                            <w:r w:rsidRPr="006523DA">
                              <w:rPr>
                                <w:lang w:val="en-US"/>
                              </w:rPr>
                              <w:t xml:space="preserve">Alliance), Cloud Computing, Confluence, Continuous Delivery, Continuous Integration,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DBVisualizer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DevOps,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DevSecs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Digitale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 Transformation,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Dropwizard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EU-DSGVO,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EuroCloud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GDD,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Gerrit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HP Quality Center 9.5, Hibernate 3, ISO 27001, Infrastructure as a Service (IaaS), IntelliJ, JIRA, Java 6, Java 7, Java 8, Jenkins,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Microservices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Mockito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Platform as a Service (PaaS),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Primefaces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Quicktest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 Professional,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RabbitMQ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SAP CRM 7.0, Scrum Master,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Sicherheit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Software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Entwicklung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Software as a Service (SaaS),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SolidDB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Spring Data JPA, Swagger,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Teletrust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523DA">
                              <w:rPr>
                                <w:lang w:val="en-US"/>
                              </w:rPr>
                              <w:t>Virtualisierung</w:t>
                            </w:r>
                            <w:proofErr w:type="spellEnd"/>
                            <w:r w:rsidRPr="006523DA">
                              <w:rPr>
                                <w:lang w:val="en-US"/>
                              </w:rPr>
                              <w:t>, Visual Basic Script, eco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38030" id="Textfeld 9" o:spid="_x0000_s1033" type="#_x0000_t202" style="position:absolute;margin-left:117.25pt;margin-top:-1.3pt;width:377.6pt;height:67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" filled="f" stroked="f">
                <v:textbox>
                  <w:txbxContent>
                    <w:p w14:paraId="7C9FB775" w14:textId="77777777" w:rsidR="0048104D" w:rsidRDefault="0048104D" w:rsidP="007458B8">
                      <w:pPr>
                        <w:rPr>
                          <w:b/>
                        </w:rPr>
                      </w:pPr>
                      <w:r w:rsidRPr="00517AE5">
                        <w:rPr>
                          <w:b/>
                        </w:rPr>
                        <w:t>Betriebssysteme</w:t>
                      </w:r>
                    </w:p>
                    <w:p w14:paraId="47056878" w14:textId="0A588A32" w:rsidR="0048104D" w:rsidRDefault="0048104D" w:rsidP="007458B8">
                      <w:r w:rsidRPr="00035A02">
                        <w:t>Linux, Windows</w:t>
                      </w:r>
                    </w:p>
                    <w:p w14:paraId="0E342830" w14:textId="77777777" w:rsidR="0048104D" w:rsidRDefault="0048104D" w:rsidP="007458B8"/>
                    <w:p w14:paraId="29397B84" w14:textId="77777777" w:rsidR="0048104D" w:rsidRPr="00A3157D" w:rsidRDefault="0048104D" w:rsidP="007458B8">
                      <w:pPr>
                        <w:rPr>
                          <w:b/>
                        </w:rPr>
                      </w:pPr>
                      <w:r w:rsidRPr="00A3157D">
                        <w:rPr>
                          <w:b/>
                        </w:rPr>
                        <w:t>Sprachen</w:t>
                      </w:r>
                    </w:p>
                    <w:p w14:paraId="5E2A6C74" w14:textId="147648F0" w:rsidR="0048104D" w:rsidRPr="00A3157D" w:rsidRDefault="0048104D" w:rsidP="007458B8">
                      <w:r w:rsidRPr="004C1A06">
                        <w:t>Java, XML, SQL, JavaScript, XSD, XSL, XSLT</w:t>
                      </w:r>
                    </w:p>
                    <w:p w14:paraId="49EBA899" w14:textId="77777777" w:rsidR="0048104D" w:rsidRPr="00A3157D" w:rsidRDefault="0048104D" w:rsidP="007458B8"/>
                    <w:p w14:paraId="1C8F9581" w14:textId="77777777" w:rsidR="0048104D" w:rsidRPr="00517AE5" w:rsidRDefault="0048104D" w:rsidP="00517AE5">
                      <w:pPr>
                        <w:rPr>
                          <w:b/>
                        </w:rPr>
                      </w:pPr>
                      <w:r w:rsidRPr="00517AE5">
                        <w:rPr>
                          <w:b/>
                        </w:rPr>
                        <w:t>Datenbanken</w:t>
                      </w:r>
                    </w:p>
                    <w:p w14:paraId="57908210" w14:textId="4BF706DE" w:rsidR="0048104D" w:rsidRPr="00290B19" w:rsidRDefault="0048104D" w:rsidP="00517AE5">
                      <w:r>
                        <w:t>M</w:t>
                      </w:r>
                      <w:r w:rsidRPr="00290B19">
                        <w:t>ySQL, JDBC</w:t>
                      </w:r>
                    </w:p>
                    <w:p w14:paraId="37B2E415" w14:textId="77777777" w:rsidR="0048104D" w:rsidRPr="00290B19" w:rsidRDefault="0048104D" w:rsidP="00517AE5"/>
                    <w:p w14:paraId="360B1B65" w14:textId="40DA368C" w:rsidR="0048104D" w:rsidRPr="00290B19" w:rsidRDefault="0048104D" w:rsidP="00517AE5">
                      <w:pPr>
                        <w:rPr>
                          <w:b/>
                        </w:rPr>
                      </w:pPr>
                      <w:r w:rsidRPr="00290B19">
                        <w:rPr>
                          <w:b/>
                        </w:rPr>
                        <w:t>DC/Netze</w:t>
                      </w:r>
                    </w:p>
                    <w:p w14:paraId="6326B700" w14:textId="09529B4F" w:rsidR="0048104D" w:rsidRPr="00290B19" w:rsidRDefault="0048104D" w:rsidP="00517AE5">
                      <w:r w:rsidRPr="00290B19">
                        <w:t>Firewall, HTTP, ISDN, ISO/OSI, Internet, Intranet, LAN, SNMP</w:t>
                      </w:r>
                    </w:p>
                    <w:p w14:paraId="5F475583" w14:textId="77777777" w:rsidR="0048104D" w:rsidRPr="00290B19" w:rsidRDefault="0048104D" w:rsidP="00517AE5"/>
                    <w:p w14:paraId="4EA86C9D" w14:textId="77777777" w:rsidR="0048104D" w:rsidRPr="00290B19" w:rsidRDefault="0048104D" w:rsidP="00154B2D">
                      <w:pPr>
                        <w:rPr>
                          <w:b/>
                        </w:rPr>
                      </w:pPr>
                      <w:r w:rsidRPr="00290B19">
                        <w:rPr>
                          <w:b/>
                        </w:rPr>
                        <w:t>Tools</w:t>
                      </w:r>
                    </w:p>
                    <w:p w14:paraId="2AF9E08A" w14:textId="382451EB" w:rsidR="0048104D" w:rsidRPr="00290B19" w:rsidRDefault="0048104D" w:rsidP="00154B2D">
                      <w:proofErr w:type="spellStart"/>
                      <w:r w:rsidRPr="00290B19">
                        <w:t>Eclipse</w:t>
                      </w:r>
                      <w:proofErr w:type="spellEnd"/>
                      <w:r w:rsidRPr="00290B19">
                        <w:t xml:space="preserve">, J2SE, JDK, EJB, J2EE, </w:t>
                      </w:r>
                      <w:proofErr w:type="spellStart"/>
                      <w:r w:rsidRPr="00290B19">
                        <w:t>JavaBeans</w:t>
                      </w:r>
                      <w:proofErr w:type="spellEnd"/>
                      <w:r w:rsidRPr="00290B19">
                        <w:t xml:space="preserve">, </w:t>
                      </w:r>
                      <w:proofErr w:type="spellStart"/>
                      <w:r w:rsidRPr="00290B19">
                        <w:t>Junit</w:t>
                      </w:r>
                      <w:proofErr w:type="spellEnd"/>
                      <w:r w:rsidRPr="00290B19">
                        <w:t xml:space="preserve">, JBOSS, SOAP, JMS, JSP, XPATH, ITIL, </w:t>
                      </w:r>
                      <w:proofErr w:type="spellStart"/>
                      <w:r w:rsidRPr="00290B19">
                        <w:t>Xdoclet</w:t>
                      </w:r>
                      <w:proofErr w:type="spellEnd"/>
                      <w:r w:rsidRPr="00290B19">
                        <w:t>, ANT</w:t>
                      </w:r>
                    </w:p>
                    <w:p w14:paraId="646763D5" w14:textId="77777777" w:rsidR="0048104D" w:rsidRPr="00290B19" w:rsidRDefault="0048104D" w:rsidP="00154B2D"/>
                    <w:p w14:paraId="416DBE35" w14:textId="77777777" w:rsidR="0048104D" w:rsidRPr="005753E5" w:rsidRDefault="0048104D" w:rsidP="00BC41BF">
                      <w:pPr>
                        <w:rPr>
                          <w:b/>
                          <w:lang w:val="en-US"/>
                        </w:rPr>
                      </w:pPr>
                      <w:r w:rsidRPr="005753E5">
                        <w:rPr>
                          <w:b/>
                          <w:lang w:val="en-US"/>
                        </w:rPr>
                        <w:t>Hardware</w:t>
                      </w:r>
                    </w:p>
                    <w:p w14:paraId="0A356F1D" w14:textId="2F95D915" w:rsidR="0048104D" w:rsidRDefault="0048104D" w:rsidP="00BC41BF">
                      <w:pPr>
                        <w:rPr>
                          <w:lang w:val="en-US"/>
                        </w:rPr>
                      </w:pPr>
                      <w:r w:rsidRPr="00035A02">
                        <w:rPr>
                          <w:lang w:val="en-US"/>
                        </w:rPr>
                        <w:t>Appl</w:t>
                      </w:r>
                      <w:r>
                        <w:rPr>
                          <w:lang w:val="en-US"/>
                        </w:rPr>
                        <w:t>e Macintosh, Dell, HP, IBM</w:t>
                      </w:r>
                    </w:p>
                    <w:p w14:paraId="72EDA833" w14:textId="77777777" w:rsidR="0048104D" w:rsidRPr="00B34B36" w:rsidRDefault="0048104D" w:rsidP="00BC41BF">
                      <w:pPr>
                        <w:rPr>
                          <w:lang w:val="en-US"/>
                        </w:rPr>
                      </w:pPr>
                    </w:p>
                    <w:p w14:paraId="6C7F9BD1" w14:textId="77777777" w:rsidR="0048104D" w:rsidRPr="00DB2878" w:rsidRDefault="0048104D" w:rsidP="00DB2878">
                      <w:pPr>
                        <w:rPr>
                          <w:b/>
                        </w:rPr>
                      </w:pPr>
                      <w:r w:rsidRPr="00DB2878">
                        <w:rPr>
                          <w:b/>
                        </w:rPr>
                        <w:t>Tools, Methoden</w:t>
                      </w:r>
                    </w:p>
                    <w:p w14:paraId="17E34D27" w14:textId="24D40BAE" w:rsidR="0048104D" w:rsidRDefault="0048104D" w:rsidP="007458B8">
                      <w:r w:rsidRPr="004C1A06">
                        <w:t>UML</w:t>
                      </w:r>
                    </w:p>
                    <w:p w14:paraId="75D0E7ED" w14:textId="77777777" w:rsidR="0048104D" w:rsidRPr="00517AE5" w:rsidRDefault="0048104D" w:rsidP="007458B8">
                      <w:pPr>
                        <w:rPr>
                          <w:b/>
                        </w:rPr>
                      </w:pPr>
                    </w:p>
                    <w:p w14:paraId="0613973B" w14:textId="77777777" w:rsidR="0048104D" w:rsidRPr="00A30E33" w:rsidRDefault="0048104D" w:rsidP="007458B8">
                      <w:pPr>
                        <w:rPr>
                          <w:b/>
                        </w:rPr>
                      </w:pPr>
                      <w:r w:rsidRPr="00A30E33">
                        <w:rPr>
                          <w:b/>
                        </w:rPr>
                        <w:t>BUS, Kommunikation</w:t>
                      </w:r>
                    </w:p>
                    <w:p w14:paraId="395D440A" w14:textId="225AAD7B" w:rsidR="0048104D" w:rsidRPr="00157F03" w:rsidRDefault="0048104D" w:rsidP="00556E4F">
                      <w:r w:rsidRPr="00157F03">
                        <w:t>Ethernet</w:t>
                      </w:r>
                    </w:p>
                    <w:p w14:paraId="46A5971D" w14:textId="77777777" w:rsidR="0048104D" w:rsidRPr="00157F03" w:rsidRDefault="0048104D" w:rsidP="009D7E6D">
                      <w:pPr>
                        <w:rPr>
                          <w:b/>
                        </w:rPr>
                      </w:pPr>
                    </w:p>
                    <w:p w14:paraId="4F12CDDD" w14:textId="36467EEB" w:rsidR="0048104D" w:rsidRPr="00290B19" w:rsidRDefault="0048104D" w:rsidP="009D7E6D">
                      <w:pPr>
                        <w:rPr>
                          <w:b/>
                          <w:lang w:val="en-US"/>
                        </w:rPr>
                      </w:pPr>
                      <w:proofErr w:type="spellStart"/>
                      <w:r w:rsidRPr="00290B19">
                        <w:rPr>
                          <w:b/>
                          <w:lang w:val="en-US"/>
                        </w:rPr>
                        <w:t>Prozesse</w:t>
                      </w:r>
                      <w:proofErr w:type="spellEnd"/>
                    </w:p>
                    <w:p w14:paraId="1F7089DA" w14:textId="59B84D76" w:rsidR="0048104D" w:rsidRPr="00290B19" w:rsidRDefault="0048104D" w:rsidP="009D7E6D">
                      <w:pPr>
                        <w:rPr>
                          <w:lang w:val="en-US"/>
                        </w:rPr>
                      </w:pPr>
                      <w:proofErr w:type="spellStart"/>
                      <w:r w:rsidRPr="00290B19">
                        <w:rPr>
                          <w:lang w:val="en-US"/>
                        </w:rPr>
                        <w:t>Konzeptentwicklung</w:t>
                      </w:r>
                      <w:proofErr w:type="spellEnd"/>
                    </w:p>
                    <w:p w14:paraId="4F21E244" w14:textId="77777777" w:rsidR="0048104D" w:rsidRPr="00290B19" w:rsidRDefault="0048104D" w:rsidP="009D7E6D">
                      <w:pPr>
                        <w:rPr>
                          <w:b/>
                          <w:lang w:val="en-US"/>
                        </w:rPr>
                      </w:pPr>
                    </w:p>
                    <w:p w14:paraId="41571289" w14:textId="77777777" w:rsidR="0048104D" w:rsidRPr="00290B19" w:rsidRDefault="0048104D" w:rsidP="009D7E6D">
                      <w:pPr>
                        <w:rPr>
                          <w:b/>
                          <w:lang w:val="en-US"/>
                        </w:rPr>
                      </w:pPr>
                      <w:proofErr w:type="spellStart"/>
                      <w:r w:rsidRPr="00290B19">
                        <w:rPr>
                          <w:b/>
                          <w:lang w:val="en-US"/>
                        </w:rPr>
                        <w:t>Weitere</w:t>
                      </w:r>
                      <w:proofErr w:type="spellEnd"/>
                      <w:r w:rsidRPr="00290B19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290B19">
                        <w:rPr>
                          <w:b/>
                          <w:lang w:val="en-US"/>
                        </w:rPr>
                        <w:t>Fähigkeiten</w:t>
                      </w:r>
                      <w:proofErr w:type="spellEnd"/>
                    </w:p>
                    <w:p w14:paraId="31BC785B" w14:textId="77777777" w:rsidR="0048104D" w:rsidRDefault="0048104D">
                      <w:pPr>
                        <w:rPr>
                          <w:lang w:val="en-US"/>
                        </w:rPr>
                      </w:pPr>
                      <w:r w:rsidRPr="006523DA">
                        <w:rPr>
                          <w:lang w:val="en-US"/>
                        </w:rPr>
                        <w:t xml:space="preserve">Maven, EJB 3.1, SCRUM, Apache Axis 1, AngularJS, JSF, MongoDB, Spring Boot, 2, Agile, Android,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Automation, BDSG, BSI, Bamboo,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Bayerisches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 IT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Sicherheitscluster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Bitkom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CDI, CERT, CSA (Cloud Security </w:t>
                      </w:r>
                    </w:p>
                    <w:p w14:paraId="171ACA87" w14:textId="2661F907" w:rsidR="0048104D" w:rsidRPr="004C1A06" w:rsidRDefault="0048104D">
                      <w:pPr>
                        <w:rPr>
                          <w:lang w:val="en-US"/>
                        </w:rPr>
                      </w:pPr>
                      <w:r w:rsidRPr="006523DA">
                        <w:rPr>
                          <w:lang w:val="en-US"/>
                        </w:rPr>
                        <w:t xml:space="preserve">Alliance), Cloud Computing, Confluence, Continuous Delivery, Continuous Integration,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DBVisualizer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DevOps,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DevSecs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Digitale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 Transformation,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Dropwizard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EU-DSGVO,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EuroCloud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GDD,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Gerrit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Git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HP Quality Center 9.5, Hibernate 3, ISO 27001, Infrastructure as a Service (IaaS), IntelliJ, JIRA, Java 6, Java 7, Java 8, Jenkins,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Microservices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Mockito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Platform as a Service (PaaS),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Primefaces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Quicktest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 Professional,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RabbitMQ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SAP CRM 7.0, Scrum Master,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Sicherheit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Software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Entwicklung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Software as a Service (SaaS),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SolidDB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Spring Data JPA, Swagger,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Teletrust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6523DA">
                        <w:rPr>
                          <w:lang w:val="en-US"/>
                        </w:rPr>
                        <w:t>Virtualisierung</w:t>
                      </w:r>
                      <w:proofErr w:type="spellEnd"/>
                      <w:r w:rsidRPr="006523DA">
                        <w:rPr>
                          <w:lang w:val="en-US"/>
                        </w:rPr>
                        <w:t>, Visual Basic Script, eco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825">
        <w:rPr>
          <w:sz w:val="24"/>
          <w:lang w:eastAsia="de-DE" w:bidi="ar-SA"/>
        </w:rPr>
        <w:br w:type="page"/>
      </w:r>
    </w:p>
    <w:p w14:paraId="58A8845C" w14:textId="37A68F04" w:rsidR="00C57AB0" w:rsidRDefault="008970CA" w:rsidP="00C57AB0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17312" behindDoc="0" locked="0" layoutInCell="1" allowOverlap="1" wp14:anchorId="432D41AC" wp14:editId="4C402CED">
            <wp:simplePos x="0" y="0"/>
            <wp:positionH relativeFrom="column">
              <wp:posOffset>-49530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15" name="Bild 15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68160" behindDoc="1" locked="0" layoutInCell="1" allowOverlap="1" wp14:anchorId="1DFA5CCE" wp14:editId="41010C53">
            <wp:simplePos x="0" y="0"/>
            <wp:positionH relativeFrom="column">
              <wp:posOffset>-48895</wp:posOffset>
            </wp:positionH>
            <wp:positionV relativeFrom="paragraph">
              <wp:posOffset>172085</wp:posOffset>
            </wp:positionV>
            <wp:extent cx="1304071" cy="8397240"/>
            <wp:effectExtent l="0" t="0" r="0" b="0"/>
            <wp:wrapNone/>
            <wp:docPr id="133" name="Bild 133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AB2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0A380D" wp14:editId="207CC873">
                <wp:simplePos x="0" y="0"/>
                <wp:positionH relativeFrom="column">
                  <wp:posOffset>1505585</wp:posOffset>
                </wp:positionH>
                <wp:positionV relativeFrom="paragraph">
                  <wp:posOffset>292735</wp:posOffset>
                </wp:positionV>
                <wp:extent cx="4795520" cy="8333740"/>
                <wp:effectExtent l="0" t="0" r="0" b="0"/>
                <wp:wrapSquare wrapText="bothSides"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8333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9">
                        <w:txbxContent>
                          <w:p w14:paraId="26501677" w14:textId="66DA7B84" w:rsidR="0048104D" w:rsidRPr="00E37C43" w:rsidRDefault="0048104D" w:rsidP="0048104D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>1/2017 - laufend</w:t>
                            </w:r>
                          </w:p>
                          <w:p w14:paraId="697AA9C5" w14:textId="66C1676B" w:rsidR="0048104D" w:rsidRPr="0048104D" w:rsidRDefault="0048104D" w:rsidP="0048104D">
                            <w:r w:rsidRPr="0048104D">
                              <w:rPr>
                                <w:b/>
                              </w:rPr>
                              <w:t>Firma/ORT</w:t>
                            </w:r>
                            <w:r w:rsidRPr="0048104D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</w:p>
                          <w:p w14:paraId="21CFE2E7" w14:textId="77777777" w:rsidR="0048104D" w:rsidRPr="00D46612" w:rsidRDefault="0048104D" w:rsidP="0048104D">
                            <w:r w:rsidRPr="00D46612">
                              <w:rPr>
                                <w:b/>
                              </w:rPr>
                              <w:t>Tätigkeit</w:t>
                            </w:r>
                            <w:r w:rsidRPr="00D4661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B3173E">
                              <w:t>Senior Java Software Entwickler</w:t>
                            </w:r>
                          </w:p>
                          <w:p w14:paraId="1F2D44F7" w14:textId="77777777" w:rsidR="0048104D" w:rsidRDefault="0048104D" w:rsidP="0048104D">
                            <w:r w:rsidRPr="005753E5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48104D">
                              <w:t>Biotechnologie, Pharmaindustrie</w:t>
                            </w:r>
                          </w:p>
                          <w:p w14:paraId="448B1C4A" w14:textId="77777777" w:rsidR="0048104D" w:rsidRPr="0048104D" w:rsidRDefault="0048104D" w:rsidP="0048104D">
                            <w:r w:rsidRPr="0048104D">
                              <w:rPr>
                                <w:b/>
                              </w:rPr>
                              <w:t>Fähigkeiten</w:t>
                            </w:r>
                            <w:r w:rsidRPr="0048104D">
                              <w:rPr>
                                <w:b/>
                              </w:rPr>
                              <w:tab/>
                            </w:r>
                            <w:r w:rsidRPr="0048104D">
                              <w:t xml:space="preserve">          Java, </w:t>
                            </w:r>
                            <w:proofErr w:type="spellStart"/>
                            <w:r w:rsidRPr="0048104D">
                              <w:t>Bamboo</w:t>
                            </w:r>
                            <w:proofErr w:type="spellEnd"/>
                          </w:p>
                          <w:p w14:paraId="2C3D60AE" w14:textId="7A797222" w:rsidR="0048104D" w:rsidRDefault="0048104D" w:rsidP="0048104D">
                            <w:r w:rsidRPr="00AA5DFE">
                              <w:rPr>
                                <w:b/>
                              </w:rPr>
                              <w:t>Aufgaben</w:t>
                            </w:r>
                            <w:r>
                              <w:rPr>
                                <w:b/>
                              </w:rPr>
                              <w:t xml:space="preserve">                   - </w:t>
                            </w:r>
                            <w:r>
                              <w:t xml:space="preserve">Konzeption und Implementierung eines </w:t>
                            </w:r>
                            <w:proofErr w:type="spellStart"/>
                            <w:r>
                              <w:t>MircroService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8942D9E" w14:textId="201C858E" w:rsidR="0048104D" w:rsidRDefault="0048104D" w:rsidP="0048104D">
                            <w:pPr>
                              <w:ind w:firstLine="1985"/>
                            </w:pPr>
                            <w:r>
                              <w:t xml:space="preserve">  auf Spring Boot- Basis zur Bearbeitung und </w:t>
                            </w:r>
                          </w:p>
                          <w:p w14:paraId="46ECE1BB" w14:textId="018F4FDE" w:rsidR="0048104D" w:rsidRDefault="0048104D" w:rsidP="0048104D">
                            <w:pPr>
                              <w:ind w:firstLine="1985"/>
                            </w:pPr>
                            <w:r>
                              <w:t xml:space="preserve">  Validierung von </w:t>
                            </w:r>
                            <w:proofErr w:type="spellStart"/>
                            <w:r>
                              <w:t>zahnärtzlichen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CB4CDFD" w14:textId="45500917" w:rsidR="0048104D" w:rsidRDefault="0048104D" w:rsidP="0048104D">
                            <w:pPr>
                              <w:ind w:firstLine="1985"/>
                            </w:pPr>
                            <w:r>
                              <w:t xml:space="preserve">  Rechnungsdokumenten</w:t>
                            </w:r>
                          </w:p>
                          <w:p w14:paraId="3F4F5E3E" w14:textId="77777777" w:rsidR="0048104D" w:rsidRDefault="0048104D" w:rsidP="0048104D"/>
                          <w:p w14:paraId="2A798B5A" w14:textId="77777777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- Implementierung einer Single Page Anwendung </w:t>
                            </w:r>
                          </w:p>
                          <w:p w14:paraId="26F1B1C3" w14:textId="77777777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  mittels Angular-Framework zur Anzeige und </w:t>
                            </w:r>
                          </w:p>
                          <w:p w14:paraId="62DF49C3" w14:textId="495BB597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  Bearbeitung von Rechnungsdaten</w:t>
                            </w:r>
                          </w:p>
                          <w:p w14:paraId="2B1DA47E" w14:textId="77777777" w:rsidR="0048104D" w:rsidRDefault="0048104D" w:rsidP="00E03F66">
                            <w:pPr>
                              <w:ind w:left="2127" w:hanging="142"/>
                            </w:pPr>
                          </w:p>
                          <w:p w14:paraId="5E524A14" w14:textId="77777777" w:rsidR="0048104D" w:rsidRDefault="0048104D" w:rsidP="00E03F66">
                            <w:pPr>
                              <w:ind w:left="2127" w:hanging="142"/>
                            </w:pPr>
                            <w:r>
                              <w:t>- Implementierung von Schnittstellen und REST-</w:t>
                            </w:r>
                          </w:p>
                          <w:p w14:paraId="715D9D01" w14:textId="77777777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  Clients zur Integration von Drittsystemen via Rest</w:t>
                            </w:r>
                          </w:p>
                          <w:p w14:paraId="2B3C49C5" w14:textId="25021EE8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  und SOAP</w:t>
                            </w:r>
                          </w:p>
                          <w:p w14:paraId="42E6D5CB" w14:textId="77777777" w:rsidR="0048104D" w:rsidRDefault="0048104D" w:rsidP="00E03F66">
                            <w:pPr>
                              <w:ind w:left="2127" w:hanging="142"/>
                            </w:pPr>
                          </w:p>
                          <w:p w14:paraId="5D687A27" w14:textId="77777777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- Durchführung von Code-Review zur </w:t>
                            </w:r>
                          </w:p>
                          <w:p w14:paraId="2CA4B4AC" w14:textId="39FB28C2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  qualitätsgestützten Softwareentwicklung</w:t>
                            </w:r>
                          </w:p>
                          <w:p w14:paraId="45B401DA" w14:textId="77777777" w:rsidR="0048104D" w:rsidRDefault="0048104D" w:rsidP="00E03F66">
                            <w:pPr>
                              <w:ind w:left="2127" w:hanging="142"/>
                            </w:pPr>
                          </w:p>
                          <w:p w14:paraId="73575D3C" w14:textId="77777777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- Erstellung von datenbankbasierten Auswertungen </w:t>
                            </w:r>
                          </w:p>
                          <w:p w14:paraId="25B7DA18" w14:textId="2716474D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  mittels Mongo Aggregation Framework</w:t>
                            </w:r>
                          </w:p>
                          <w:p w14:paraId="193692A7" w14:textId="77777777" w:rsidR="0048104D" w:rsidRDefault="0048104D" w:rsidP="00E03F66">
                            <w:pPr>
                              <w:ind w:left="2127" w:hanging="142"/>
                            </w:pPr>
                          </w:p>
                          <w:p w14:paraId="1CBA0A8D" w14:textId="77777777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- Portierung eines </w:t>
                            </w:r>
                            <w:proofErr w:type="spellStart"/>
                            <w:r>
                              <w:t>JBoss</w:t>
                            </w:r>
                            <w:proofErr w:type="spellEnd"/>
                            <w:r>
                              <w:t xml:space="preserve"> basierten Web Service auf</w:t>
                            </w:r>
                          </w:p>
                          <w:p w14:paraId="5DA4D287" w14:textId="58A2AB1B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  Spring Boot</w:t>
                            </w:r>
                          </w:p>
                          <w:p w14:paraId="172D7849" w14:textId="77777777" w:rsidR="0048104D" w:rsidRDefault="0048104D" w:rsidP="00E03F66">
                            <w:pPr>
                              <w:ind w:left="2127" w:hanging="142"/>
                            </w:pPr>
                          </w:p>
                          <w:p w14:paraId="738B0385" w14:textId="77777777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- Erstellung von neuen </w:t>
                            </w:r>
                            <w:proofErr w:type="spellStart"/>
                            <w:r>
                              <w:t>Releaseartefakte</w:t>
                            </w:r>
                            <w:proofErr w:type="spellEnd"/>
                            <w:r>
                              <w:t xml:space="preserve"> und </w:t>
                            </w:r>
                          </w:p>
                          <w:p w14:paraId="466C49EF" w14:textId="70238CEC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  anschließendem Rollout</w:t>
                            </w:r>
                          </w:p>
                          <w:p w14:paraId="435D1F41" w14:textId="77777777" w:rsidR="0048104D" w:rsidRDefault="0048104D" w:rsidP="00E03F66">
                            <w:pPr>
                              <w:ind w:left="2127" w:hanging="142"/>
                            </w:pPr>
                          </w:p>
                          <w:p w14:paraId="1EE22FAD" w14:textId="77777777" w:rsidR="0048104D" w:rsidRDefault="0048104D" w:rsidP="00E03F66">
                            <w:pPr>
                              <w:ind w:left="2127" w:hanging="142"/>
                            </w:pPr>
                            <w:r>
                              <w:t xml:space="preserve">* Eingesetzte Technologien: Java 9, Spring Boot, </w:t>
                            </w:r>
                          </w:p>
                          <w:p w14:paraId="0CDA8A7E" w14:textId="77777777" w:rsidR="0048104D" w:rsidRDefault="0048104D" w:rsidP="00E03F66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r w:rsidRPr="0048104D">
                              <w:rPr>
                                <w:lang w:val="en-US"/>
                              </w:rPr>
                              <w:t xml:space="preserve">   Spring Framework, Spring Rest Docs, REST, </w:t>
                            </w:r>
                          </w:p>
                          <w:p w14:paraId="4D3B3D35" w14:textId="77777777" w:rsidR="0048104D" w:rsidRDefault="0048104D" w:rsidP="00E03F66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48104D">
                              <w:rPr>
                                <w:lang w:val="en-US"/>
                              </w:rPr>
                              <w:t xml:space="preserve">Angular 5,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PrimeNG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, Bootstrap 3, JUnit,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Mockito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6684DAC0" w14:textId="6C8534C8" w:rsidR="0048104D" w:rsidRPr="0048104D" w:rsidRDefault="0048104D" w:rsidP="00E03F66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48104D">
                              <w:rPr>
                                <w:lang w:val="en-US"/>
                              </w:rPr>
                              <w:t xml:space="preserve">JSON,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Json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 Schema</w:t>
                            </w:r>
                          </w:p>
                          <w:p w14:paraId="11C8E54C" w14:textId="77777777" w:rsidR="0048104D" w:rsidRPr="0048104D" w:rsidRDefault="0048104D" w:rsidP="00E03F66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</w:p>
                          <w:p w14:paraId="4D46D212" w14:textId="77777777" w:rsidR="0048104D" w:rsidRDefault="0048104D" w:rsidP="00E03F66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r w:rsidRPr="0048104D">
                              <w:rPr>
                                <w:lang w:val="en-US"/>
                              </w:rPr>
                              <w:t xml:space="preserve">*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Eingesetzte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 Tools/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Techniken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: SCRUM, CI, CD, </w:t>
                            </w:r>
                          </w:p>
                          <w:p w14:paraId="2C5E4D60" w14:textId="77777777" w:rsidR="0048104D" w:rsidRDefault="0048104D" w:rsidP="00E03F66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48104D">
                              <w:rPr>
                                <w:lang w:val="en-US"/>
                              </w:rPr>
                              <w:t xml:space="preserve">MongoDB, Mongo Aggregation Framework, </w:t>
                            </w:r>
                          </w:p>
                          <w:p w14:paraId="553FB4D2" w14:textId="77777777" w:rsidR="0048104D" w:rsidRDefault="0048104D" w:rsidP="00E03F66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 Bamboo,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 Jira,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D8EE78" w14:textId="77777777" w:rsidR="0048104D" w:rsidRDefault="0048104D" w:rsidP="00E03F66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48104D">
                              <w:rPr>
                                <w:lang w:val="en-US"/>
                              </w:rPr>
                              <w:t xml:space="preserve">Confluence,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Bitbucket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, Maven, GIT, </w:t>
                            </w:r>
                          </w:p>
                          <w:p w14:paraId="68F551CD" w14:textId="1C76AFD7" w:rsidR="0048104D" w:rsidRDefault="0048104D" w:rsidP="00E03F66">
                            <w:pPr>
                              <w:ind w:left="2127" w:hanging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npm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nodejs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Intellij</w:t>
                            </w:r>
                            <w:proofErr w:type="spellEnd"/>
                            <w:r w:rsidRPr="0048104D">
                              <w:rPr>
                                <w:lang w:val="en-US"/>
                              </w:rPr>
                              <w:t xml:space="preserve"> Idea</w:t>
                            </w:r>
                          </w:p>
                          <w:p w14:paraId="10447C7D" w14:textId="77777777" w:rsidR="0048104D" w:rsidRDefault="0048104D" w:rsidP="0048104D">
                            <w:pPr>
                              <w:ind w:left="2127"/>
                              <w:rPr>
                                <w:lang w:val="en-US"/>
                              </w:rPr>
                            </w:pPr>
                          </w:p>
                          <w:p w14:paraId="2E686F6C" w14:textId="77777777" w:rsidR="0048104D" w:rsidRDefault="0048104D" w:rsidP="0048104D">
                            <w:pPr>
                              <w:ind w:left="2127"/>
                              <w:rPr>
                                <w:lang w:val="en-US"/>
                              </w:rPr>
                            </w:pPr>
                          </w:p>
                          <w:p w14:paraId="77875BEC" w14:textId="77777777" w:rsidR="0048104D" w:rsidRDefault="0048104D" w:rsidP="0048104D">
                            <w:pPr>
                              <w:ind w:left="2127"/>
                              <w:rPr>
                                <w:lang w:val="en-US"/>
                              </w:rPr>
                            </w:pPr>
                          </w:p>
                          <w:p w14:paraId="1EDE56D6" w14:textId="77777777" w:rsidR="0048104D" w:rsidRPr="0048104D" w:rsidRDefault="0048104D" w:rsidP="0048104D">
                            <w:pPr>
                              <w:ind w:left="2127"/>
                              <w:rPr>
                                <w:b/>
                                <w:lang w:val="en-US"/>
                              </w:rPr>
                            </w:pPr>
                          </w:p>
                          <w:p w14:paraId="363E516B" w14:textId="7C78EBFD" w:rsidR="0048104D" w:rsidRPr="0048104D" w:rsidRDefault="0048104D" w:rsidP="00A66CB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8104D">
                              <w:rPr>
                                <w:b/>
                                <w:lang w:val="en-US"/>
                              </w:rPr>
                              <w:t>Zeitpunkt</w:t>
                            </w:r>
                            <w:proofErr w:type="spellEnd"/>
                            <w:r w:rsidRPr="0048104D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Pr="0048104D">
                              <w:rPr>
                                <w:lang w:val="en-US"/>
                              </w:rPr>
                              <w:t xml:space="preserve">9/2016 - </w:t>
                            </w:r>
                            <w:proofErr w:type="spellStart"/>
                            <w:r w:rsidRPr="0048104D">
                              <w:rPr>
                                <w:lang w:val="en-US"/>
                              </w:rPr>
                              <w:t>laufend</w:t>
                            </w:r>
                            <w:proofErr w:type="spellEnd"/>
                          </w:p>
                          <w:p w14:paraId="0E5F3AB1" w14:textId="77777777" w:rsidR="0048104D" w:rsidRDefault="0048104D" w:rsidP="00B974F0">
                            <w:r w:rsidRPr="00DB7C0A">
                              <w:rPr>
                                <w:b/>
                              </w:rPr>
                              <w:t>Firma/ORT</w:t>
                            </w:r>
                            <w:r w:rsidRPr="00DB7C0A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294031">
                              <w:t xml:space="preserve">Gronau IT Cloud </w:t>
                            </w:r>
                            <w:proofErr w:type="spellStart"/>
                            <w:r w:rsidRPr="00294031">
                              <w:t>Computting</w:t>
                            </w:r>
                            <w:proofErr w:type="spellEnd"/>
                            <w:r w:rsidRPr="00294031">
                              <w:t xml:space="preserve"> GmbH</w:t>
                            </w:r>
                          </w:p>
                          <w:p w14:paraId="192C62E6" w14:textId="0A80F176" w:rsidR="0048104D" w:rsidRPr="00B974F0" w:rsidRDefault="0048104D" w:rsidP="00B974F0">
                            <w:r w:rsidRPr="00B974F0">
                              <w:rPr>
                                <w:b/>
                              </w:rPr>
                              <w:t>Tätigkeit</w:t>
                            </w:r>
                            <w:r w:rsidRPr="00B974F0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294031">
                              <w:t>Senior Java Software Entwickler</w:t>
                            </w:r>
                          </w:p>
                          <w:p w14:paraId="1606DFDF" w14:textId="77777777" w:rsidR="0048104D" w:rsidRDefault="0048104D" w:rsidP="00B974F0">
                            <w:r w:rsidRPr="00F13F61">
                              <w:rPr>
                                <w:b/>
                              </w:rPr>
                              <w:t>Kurzbeschreibung</w:t>
                            </w: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r w:rsidRPr="00294031">
                              <w:t xml:space="preserve">Bahn, Beratungsunternehmen, EDV-Dienstleistungen, </w:t>
                            </w:r>
                          </w:p>
                          <w:p w14:paraId="3F9DC043" w14:textId="20C73A97" w:rsidR="0048104D" w:rsidRPr="00294031" w:rsidRDefault="0048104D" w:rsidP="0029403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Informations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Technologie</w:t>
                            </w:r>
                            <w:proofErr w:type="spellEnd"/>
                            <w:r w:rsidRPr="00294031">
                              <w:rPr>
                                <w:b/>
                                <w:lang w:val="en-US"/>
                              </w:rPr>
                              <w:tab/>
                            </w:r>
                          </w:p>
                          <w:p w14:paraId="1A276CF2" w14:textId="77777777" w:rsidR="0048104D" w:rsidRDefault="0048104D" w:rsidP="00B974F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4031">
                              <w:rPr>
                                <w:b/>
                                <w:lang w:val="en-US"/>
                              </w:rPr>
                              <w:t>Fähigkeiten</w:t>
                            </w:r>
                            <w:proofErr w:type="spellEnd"/>
                            <w:r w:rsidRPr="00294031">
                              <w:rPr>
                                <w:b/>
                                <w:lang w:val="en-US"/>
                              </w:rPr>
                              <w:t xml:space="preserve">                </w:t>
                            </w:r>
                            <w:r w:rsidRPr="00294031">
                              <w:rPr>
                                <w:lang w:val="en-US"/>
                              </w:rPr>
                              <w:t xml:space="preserve">Junit, Linux,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Mockito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mySQL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RabbitMQ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>, Spring Boot,</w:t>
                            </w:r>
                          </w:p>
                          <w:p w14:paraId="49A4896F" w14:textId="77777777" w:rsidR="0048104D" w:rsidRDefault="0048104D" w:rsidP="0029403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294031">
                              <w:rPr>
                                <w:lang w:val="en-US"/>
                              </w:rPr>
                              <w:t xml:space="preserve">Spring Data JPA, SQL, Swagger, Windows, Infrastructure as a Service (IaaS), ISO 27001, BSI, eco, </w:t>
                            </w:r>
                          </w:p>
                          <w:p w14:paraId="5785B9EE" w14:textId="77777777" w:rsidR="0048104D" w:rsidRDefault="0048104D" w:rsidP="0029403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EuroCloud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Software as a Service (SaaS), Platform as a Service (PaaS), CSA (Cloud Security Alliance), Jenkins,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Sicherheit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BDSG, EU-DSGVO, GDD, CERT, Agile, Scrum Master,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Digitale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 Transformation, Continuous Integration, Continuous Delivery,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DevSecs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DevOps, Cloud Computing,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Virtualisierung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Automation, Software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Entwicklung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Microservices, </w:t>
                            </w:r>
                          </w:p>
                          <w:p w14:paraId="161F7EC3" w14:textId="403AB8DA" w:rsidR="0048104D" w:rsidRPr="00294031" w:rsidRDefault="0048104D" w:rsidP="00294031">
                            <w:pPr>
                              <w:ind w:left="1985"/>
                            </w:pPr>
                            <w:r w:rsidRPr="00294031">
                              <w:t xml:space="preserve">Bayerisches IT Sicherheitscluster, Teletrust, </w:t>
                            </w:r>
                            <w:proofErr w:type="spellStart"/>
                            <w:r w:rsidRPr="00294031">
                              <w:t>Bitkom</w:t>
                            </w:r>
                            <w:proofErr w:type="spellEnd"/>
                          </w:p>
                          <w:p w14:paraId="49B54D0F" w14:textId="77777777" w:rsidR="0048104D" w:rsidRDefault="0048104D" w:rsidP="00294031">
                            <w:r w:rsidRPr="00B974F0">
                              <w:rPr>
                                <w:b/>
                              </w:rPr>
                              <w:t>Aufgaben</w:t>
                            </w:r>
                            <w:r w:rsidRPr="00B974F0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>
                              <w:t xml:space="preserve">Migration einer JEE-Anwendung hinzu einer </w:t>
                            </w:r>
                          </w:p>
                          <w:p w14:paraId="1A724454" w14:textId="4B5A0B8B" w:rsidR="0048104D" w:rsidRDefault="0048104D" w:rsidP="00294031">
                            <w:pPr>
                              <w:ind w:firstLine="1985"/>
                            </w:pPr>
                            <w:proofErr w:type="spellStart"/>
                            <w:r>
                              <w:t>Microservice</w:t>
                            </w:r>
                            <w:proofErr w:type="spellEnd"/>
                            <w:r>
                              <w:t>-Architektur</w:t>
                            </w:r>
                          </w:p>
                          <w:p w14:paraId="2CB41046" w14:textId="77777777" w:rsidR="0048104D" w:rsidRDefault="0048104D" w:rsidP="00294031"/>
                          <w:p w14:paraId="518250D1" w14:textId="77777777" w:rsidR="0048104D" w:rsidRDefault="0048104D" w:rsidP="00294031">
                            <w:pPr>
                              <w:ind w:left="1985"/>
                            </w:pPr>
                            <w:r>
                              <w:t xml:space="preserve">- Analyse des bestehenden Service und Konzeption  </w:t>
                            </w:r>
                          </w:p>
                          <w:p w14:paraId="12E12B65" w14:textId="6BED4BE6" w:rsidR="0048104D" w:rsidRDefault="0048104D" w:rsidP="00294031">
                            <w:pPr>
                              <w:ind w:left="1985"/>
                            </w:pPr>
                            <w:r>
                              <w:t xml:space="preserve">  des neuen Spring Boot Service</w:t>
                            </w:r>
                          </w:p>
                          <w:p w14:paraId="0985B5F0" w14:textId="77777777" w:rsidR="0048104D" w:rsidRDefault="0048104D" w:rsidP="00294031">
                            <w:pPr>
                              <w:ind w:left="1985"/>
                            </w:pPr>
                            <w:r>
                              <w:t xml:space="preserve">- Implementierung eines Spring Boot basierten </w:t>
                            </w:r>
                          </w:p>
                          <w:p w14:paraId="634A6CA0" w14:textId="6F75B865" w:rsidR="0048104D" w:rsidRDefault="0048104D" w:rsidP="00294031">
                            <w:pPr>
                              <w:ind w:left="1985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Microservice</w:t>
                            </w:r>
                            <w:proofErr w:type="spellEnd"/>
                          </w:p>
                          <w:p w14:paraId="122FEB29" w14:textId="77777777" w:rsidR="0048104D" w:rsidRDefault="0048104D" w:rsidP="00294031">
                            <w:pPr>
                              <w:ind w:left="1985"/>
                            </w:pPr>
                            <w:r>
                              <w:t xml:space="preserve">- Erstellung einer Schnittstellen Dokumentation mit </w:t>
                            </w:r>
                          </w:p>
                          <w:p w14:paraId="39361309" w14:textId="3DD69E82" w:rsidR="0048104D" w:rsidRDefault="0048104D" w:rsidP="00294031">
                            <w:pPr>
                              <w:ind w:left="1985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Swagger</w:t>
                            </w:r>
                            <w:proofErr w:type="spellEnd"/>
                          </w:p>
                          <w:p w14:paraId="6D8BA961" w14:textId="77777777" w:rsidR="0048104D" w:rsidRDefault="0048104D" w:rsidP="00294031">
                            <w:pPr>
                              <w:ind w:left="1985"/>
                            </w:pPr>
                            <w:r>
                              <w:t xml:space="preserve">- Erstellung und Pflege von Jenkins-Jobs zur </w:t>
                            </w:r>
                          </w:p>
                          <w:p w14:paraId="14BBFAD3" w14:textId="77777777" w:rsidR="0048104D" w:rsidRDefault="0048104D" w:rsidP="00294031">
                            <w:pPr>
                              <w:ind w:left="1985"/>
                            </w:pPr>
                            <w:r>
                              <w:t xml:space="preserve">  kontinuierlichen </w:t>
                            </w:r>
                            <w:proofErr w:type="spellStart"/>
                            <w:r>
                              <w:t>Qualistätssicherung</w:t>
                            </w:r>
                            <w:proofErr w:type="spellEnd"/>
                            <w:r>
                              <w:t xml:space="preserve"> und zum </w:t>
                            </w:r>
                          </w:p>
                          <w:p w14:paraId="25216E2B" w14:textId="77777777" w:rsidR="0048104D" w:rsidRDefault="0048104D" w:rsidP="006A18F7">
                            <w:pPr>
                              <w:ind w:left="1985"/>
                            </w:pPr>
                            <w:r>
                              <w:t xml:space="preserve">  automatisierten </w:t>
                            </w:r>
                            <w:proofErr w:type="spellStart"/>
                            <w:r>
                              <w:t>Deployment</w:t>
                            </w:r>
                            <w:proofErr w:type="spellEnd"/>
                          </w:p>
                          <w:p w14:paraId="39D9D011" w14:textId="31656F55" w:rsidR="0048104D" w:rsidRDefault="0048104D" w:rsidP="006A18F7">
                            <w:pPr>
                              <w:ind w:left="1985"/>
                            </w:pPr>
                            <w:r>
                              <w:t xml:space="preserve">- AMQP, MQTT und STOMP auf Basis von </w:t>
                            </w:r>
                            <w:proofErr w:type="spellStart"/>
                            <w:r>
                              <w:t>RabbitMQ</w:t>
                            </w:r>
                            <w:proofErr w:type="spellEnd"/>
                          </w:p>
                          <w:p w14:paraId="10A06654" w14:textId="77777777" w:rsidR="0048104D" w:rsidRDefault="0048104D" w:rsidP="00294031">
                            <w:pPr>
                              <w:ind w:left="1985"/>
                            </w:pPr>
                          </w:p>
                          <w:p w14:paraId="74825BBC" w14:textId="77777777" w:rsidR="0048104D" w:rsidRPr="00294031" w:rsidRDefault="0048104D" w:rsidP="0029403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294031">
                              <w:rPr>
                                <w:lang w:val="en-US"/>
                              </w:rPr>
                              <w:t xml:space="preserve">Jenkins, Continuous Delivery, Continuous Integration,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Wildfly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RabbitMQ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MongoDB, Maven, Spring Boot, Spring Rest, Spring JPA Data,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Gerrit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 JIRA,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Atlassian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Confluuence</w:t>
                            </w:r>
                            <w:proofErr w:type="spellEnd"/>
                            <w:r w:rsidRPr="00294031">
                              <w:rPr>
                                <w:lang w:val="en-US"/>
                              </w:rPr>
                              <w:t xml:space="preserve">, Swagger, </w:t>
                            </w:r>
                            <w:proofErr w:type="spellStart"/>
                            <w:r w:rsidRPr="00294031">
                              <w:rPr>
                                <w:lang w:val="en-US"/>
                              </w:rPr>
                              <w:t>Dropwizard</w:t>
                            </w:r>
                            <w:proofErr w:type="spellEnd"/>
                          </w:p>
                          <w:p w14:paraId="4806367B" w14:textId="77777777" w:rsidR="0048104D" w:rsidRDefault="0048104D" w:rsidP="00294031">
                            <w:pPr>
                              <w:ind w:left="1985"/>
                            </w:pPr>
                            <w:proofErr w:type="spellStart"/>
                            <w:r>
                              <w:t>Dockerisierung</w:t>
                            </w:r>
                            <w:proofErr w:type="spellEnd"/>
                            <w:r>
                              <w:t xml:space="preserve"> des </w:t>
                            </w:r>
                            <w:proofErr w:type="spellStart"/>
                            <w:r>
                              <w:t>Microservice</w:t>
                            </w:r>
                            <w:proofErr w:type="spellEnd"/>
                          </w:p>
                          <w:p w14:paraId="3164D7D6" w14:textId="77777777" w:rsidR="0048104D" w:rsidRDefault="0048104D" w:rsidP="00294031">
                            <w:pPr>
                              <w:ind w:left="1985"/>
                            </w:pPr>
                          </w:p>
                          <w:p w14:paraId="04B90DB4" w14:textId="77777777" w:rsidR="0048104D" w:rsidRDefault="0048104D" w:rsidP="00294031">
                            <w:pPr>
                              <w:ind w:left="1985"/>
                            </w:pPr>
                            <w:r>
                              <w:t>Branchen:</w:t>
                            </w:r>
                          </w:p>
                          <w:p w14:paraId="4A4F6784" w14:textId="77777777" w:rsidR="0048104D" w:rsidRDefault="0048104D" w:rsidP="00294031">
                            <w:pPr>
                              <w:ind w:left="1985"/>
                            </w:pPr>
                            <w:r>
                              <w:t xml:space="preserve">Bahn, Beratungsunternehmen, Dienstleistung, EDV-Dienstleistungen, </w:t>
                            </w:r>
                            <w:proofErr w:type="spellStart"/>
                            <w:r>
                              <w:t>Informations</w:t>
                            </w:r>
                            <w:proofErr w:type="spellEnd"/>
                            <w:r>
                              <w:t xml:space="preserve"> Technologie, Logistik</w:t>
                            </w:r>
                          </w:p>
                          <w:p w14:paraId="63430479" w14:textId="77777777" w:rsidR="0048104D" w:rsidRDefault="0048104D" w:rsidP="00294031">
                            <w:pPr>
                              <w:ind w:left="1985"/>
                            </w:pPr>
                          </w:p>
                          <w:p w14:paraId="1D0F87C7" w14:textId="77777777" w:rsidR="0048104D" w:rsidRPr="00290B19" w:rsidRDefault="0048104D" w:rsidP="0029403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290B19">
                              <w:rPr>
                                <w:lang w:val="en-US"/>
                              </w:rPr>
                              <w:t>DV-</w:t>
                            </w:r>
                            <w:proofErr w:type="spellStart"/>
                            <w:r w:rsidRPr="00290B19">
                              <w:rPr>
                                <w:lang w:val="en-US"/>
                              </w:rPr>
                              <w:t>Umfeld</w:t>
                            </w:r>
                            <w:proofErr w:type="spellEnd"/>
                            <w:r w:rsidRPr="00290B19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522C3EC8" w14:textId="77D88D65" w:rsidR="0048104D" w:rsidRDefault="0048104D" w:rsidP="0029403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294031">
                              <w:rPr>
                                <w:lang w:val="en-US"/>
                              </w:rPr>
                              <w:t>Java 8, Mockito, Confluence, JIRA, Atlassian, IntelliJ, Eclipse, Swagger, Docker</w:t>
                            </w:r>
                          </w:p>
                          <w:p w14:paraId="69FF152E" w14:textId="77777777" w:rsidR="0048104D" w:rsidRPr="00294031" w:rsidRDefault="0048104D" w:rsidP="00294031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</w:p>
                          <w:p w14:paraId="4C9E2579" w14:textId="4BA0BA03" w:rsidR="0048104D" w:rsidRPr="00E37C43" w:rsidRDefault="0048104D" w:rsidP="00A8074D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B3173E">
                              <w:t>1/2017 - 6/2017</w:t>
                            </w:r>
                          </w:p>
                          <w:p w14:paraId="6A10762A" w14:textId="5ED81B7F" w:rsidR="0048104D" w:rsidRDefault="0048104D" w:rsidP="00A8074D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B3173E">
                              <w:t>Hamburg</w:t>
                            </w:r>
                          </w:p>
                          <w:p w14:paraId="7746E41C" w14:textId="2160BC0C" w:rsidR="0048104D" w:rsidRPr="00F45F08" w:rsidRDefault="0048104D" w:rsidP="00F45F08">
                            <w:r w:rsidRPr="00F45F08">
                              <w:rPr>
                                <w:b/>
                              </w:rPr>
                              <w:t>Tätigkeit</w:t>
                            </w:r>
                            <w:r w:rsidRPr="00F45F08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B3173E">
                              <w:t>Senior Java Software Entwickler</w:t>
                            </w:r>
                          </w:p>
                          <w:p w14:paraId="5456E15D" w14:textId="3AA1352E" w:rsidR="0048104D" w:rsidRPr="00D06D52" w:rsidRDefault="0048104D" w:rsidP="00F45F08">
                            <w:pPr>
                              <w:rPr>
                                <w:b/>
                              </w:rPr>
                            </w:pPr>
                            <w:r w:rsidRPr="00D06D52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B3173E">
                              <w:t>Biotechnologie, Pharmaindustrie</w:t>
                            </w:r>
                          </w:p>
                          <w:p w14:paraId="113A79F9" w14:textId="25405FB5" w:rsidR="0048104D" w:rsidRDefault="0048104D" w:rsidP="00F45F08">
                            <w:r w:rsidRPr="005753E5">
                              <w:rPr>
                                <w:b/>
                              </w:rPr>
                              <w:t>Fähigkeiten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B3173E">
                              <w:t xml:space="preserve">ANT, Java, </w:t>
                            </w:r>
                            <w:r>
                              <w:t xml:space="preserve">Spring, </w:t>
                            </w:r>
                            <w:r w:rsidRPr="00B3173E">
                              <w:t>Jenkins</w:t>
                            </w:r>
                            <w:r>
                              <w:t>, AMQP</w:t>
                            </w:r>
                          </w:p>
                          <w:p w14:paraId="35FD467E" w14:textId="03E824A5" w:rsidR="0048104D" w:rsidRDefault="0048104D" w:rsidP="00F45F08">
                            <w:r w:rsidRPr="00B109C7">
                              <w:rPr>
                                <w:b/>
                              </w:rPr>
                              <w:t>Aufgaben</w:t>
                            </w:r>
                            <w:r w:rsidRPr="00B109C7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</w:p>
                          <w:p w14:paraId="44CD1846" w14:textId="77777777" w:rsidR="0048104D" w:rsidRDefault="0048104D" w:rsidP="000468CF">
                            <w:pPr>
                              <w:pBdr>
                                <w:bottom w:val="single" w:sz="4" w:space="1" w:color="auto"/>
                              </w:pBdr>
                            </w:pPr>
                          </w:p>
                          <w:p w14:paraId="2E619C3D" w14:textId="77777777" w:rsidR="0048104D" w:rsidRDefault="0048104D" w:rsidP="00A8074D">
                            <w:pPr>
                              <w:rPr>
                                <w:b/>
                              </w:rPr>
                            </w:pPr>
                          </w:p>
                          <w:p w14:paraId="381610D9" w14:textId="7D9F517C" w:rsidR="0048104D" w:rsidRPr="00E37C43" w:rsidRDefault="0048104D" w:rsidP="00A8074D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B3173E">
                              <w:t>5/2016 - 8/2016</w:t>
                            </w:r>
                          </w:p>
                          <w:p w14:paraId="419121DC" w14:textId="52412036" w:rsidR="0048104D" w:rsidRPr="00256219" w:rsidRDefault="0048104D" w:rsidP="00A8074D">
                            <w:pPr>
                              <w:rPr>
                                <w:lang w:val="en-US"/>
                              </w:rPr>
                            </w:pPr>
                            <w:r w:rsidRPr="00256219">
                              <w:rPr>
                                <w:b/>
                                <w:lang w:val="en-US"/>
                              </w:rPr>
                              <w:t>Firma/ORT</w:t>
                            </w:r>
                            <w:r w:rsidRPr="00256219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Pr="00256219">
                              <w:rPr>
                                <w:lang w:val="en-US"/>
                              </w:rPr>
                              <w:t>Gronau</w:t>
                            </w:r>
                            <w:proofErr w:type="spellEnd"/>
                            <w:r w:rsidRPr="00256219">
                              <w:rPr>
                                <w:lang w:val="en-US"/>
                              </w:rPr>
                              <w:t xml:space="preserve"> IT Cloud Computing GmbH</w:t>
                            </w:r>
                          </w:p>
                          <w:p w14:paraId="024CE8E6" w14:textId="58AF1518" w:rsidR="0048104D" w:rsidRPr="00D46612" w:rsidRDefault="0048104D" w:rsidP="00D46612">
                            <w:r w:rsidRPr="00D46612">
                              <w:rPr>
                                <w:b/>
                              </w:rPr>
                              <w:t>Tätigkeit</w:t>
                            </w:r>
                            <w:r w:rsidRPr="00D4661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B3173E">
                              <w:t>Senior Java Software Entwickler</w:t>
                            </w:r>
                          </w:p>
                          <w:p w14:paraId="00235CAC" w14:textId="77777777" w:rsidR="0048104D" w:rsidRDefault="0048104D" w:rsidP="00D46612">
                            <w:r w:rsidRPr="005753E5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B3173E">
                              <w:t xml:space="preserve">Bahn, Beratungsunternehmen, Dienstleistung, </w:t>
                            </w:r>
                          </w:p>
                          <w:p w14:paraId="5E43F26F" w14:textId="67A6E43C" w:rsidR="0048104D" w:rsidRPr="005753E5" w:rsidRDefault="0048104D" w:rsidP="00B3173E">
                            <w:pPr>
                              <w:ind w:left="1985"/>
                            </w:pPr>
                            <w:r w:rsidRPr="00B3173E">
                              <w:t xml:space="preserve">EDV-Dienstleistungen, </w:t>
                            </w:r>
                            <w:proofErr w:type="spellStart"/>
                            <w:r w:rsidRPr="00B3173E">
                              <w:t>Informations</w:t>
                            </w:r>
                            <w:proofErr w:type="spellEnd"/>
                            <w:r w:rsidRPr="00B3173E">
                              <w:t xml:space="preserve"> Technologie, Logistik</w:t>
                            </w:r>
                          </w:p>
                          <w:p w14:paraId="442008D4" w14:textId="77777777" w:rsidR="0048104D" w:rsidRPr="00290B19" w:rsidRDefault="0048104D" w:rsidP="0038726F">
                            <w:r w:rsidRPr="00290B19">
                              <w:rPr>
                                <w:b/>
                              </w:rPr>
                              <w:t>Fähigkeiten</w:t>
                            </w:r>
                            <w:r w:rsidRPr="00290B19">
                              <w:rPr>
                                <w:b/>
                              </w:rPr>
                              <w:tab/>
                            </w:r>
                            <w:r w:rsidRPr="00290B19">
                              <w:t xml:space="preserve">          </w:t>
                            </w:r>
                            <w:proofErr w:type="spellStart"/>
                            <w:r w:rsidRPr="00290B19">
                              <w:t>Mockito</w:t>
                            </w:r>
                            <w:proofErr w:type="spellEnd"/>
                            <w:r w:rsidRPr="00290B19">
                              <w:t xml:space="preserve">, </w:t>
                            </w:r>
                            <w:proofErr w:type="spellStart"/>
                            <w:r w:rsidRPr="00290B19">
                              <w:t>Confluence</w:t>
                            </w:r>
                            <w:proofErr w:type="spellEnd"/>
                            <w:r w:rsidRPr="00290B19">
                              <w:t xml:space="preserve">, JIRA, </w:t>
                            </w:r>
                            <w:proofErr w:type="spellStart"/>
                            <w:r w:rsidRPr="00290B19">
                              <w:t>Atlassian</w:t>
                            </w:r>
                            <w:proofErr w:type="spellEnd"/>
                            <w:r w:rsidRPr="00290B19">
                              <w:t xml:space="preserve">, </w:t>
                            </w:r>
                            <w:proofErr w:type="spellStart"/>
                            <w:r w:rsidRPr="00290B19">
                              <w:t>IntelliJ</w:t>
                            </w:r>
                            <w:proofErr w:type="spellEnd"/>
                            <w:r w:rsidRPr="00290B19">
                              <w:t xml:space="preserve">, </w:t>
                            </w:r>
                            <w:proofErr w:type="spellStart"/>
                            <w:r w:rsidRPr="00290B19">
                              <w:t>Swagger</w:t>
                            </w:r>
                            <w:proofErr w:type="spellEnd"/>
                            <w:r w:rsidRPr="00290B19">
                              <w:t xml:space="preserve">, </w:t>
                            </w:r>
                          </w:p>
                          <w:p w14:paraId="38BC6EF1" w14:textId="1BFF8C67" w:rsidR="0048104D" w:rsidRPr="00B3173E" w:rsidRDefault="0048104D" w:rsidP="00B3173E">
                            <w:pPr>
                              <w:ind w:firstLine="1985"/>
                            </w:pPr>
                            <w:proofErr w:type="spellStart"/>
                            <w:r w:rsidRPr="00B3173E">
                              <w:t>Dropwizard</w:t>
                            </w:r>
                            <w:proofErr w:type="spellEnd"/>
                          </w:p>
                          <w:p w14:paraId="0794BE53" w14:textId="77777777" w:rsidR="0048104D" w:rsidRDefault="0048104D" w:rsidP="00B3173E">
                            <w:pPr>
                              <w:ind w:left="1985" w:hanging="1985"/>
                            </w:pPr>
                            <w:r w:rsidRPr="00AA5DFE">
                              <w:rPr>
                                <w:b/>
                              </w:rPr>
                              <w:t>Aufgaben</w:t>
                            </w:r>
                            <w:r>
                              <w:rPr>
                                <w:b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 xml:space="preserve">Entwicklung und Konzeption eines </w:t>
                            </w:r>
                            <w:proofErr w:type="spellStart"/>
                            <w:r>
                              <w:t>Microservice</w:t>
                            </w:r>
                            <w:proofErr w:type="spellEnd"/>
                            <w:r>
                              <w:t xml:space="preserve"> zur Batch-basierten </w:t>
                            </w:r>
                            <w:proofErr w:type="spellStart"/>
                            <w:r>
                              <w:t>Importierung</w:t>
                            </w:r>
                            <w:proofErr w:type="spellEnd"/>
                            <w:r>
                              <w:t xml:space="preserve"> von </w:t>
                            </w:r>
                          </w:p>
                          <w:p w14:paraId="25E8D122" w14:textId="70561BD7" w:rsidR="0048104D" w:rsidRDefault="0048104D" w:rsidP="00B3173E">
                            <w:pPr>
                              <w:ind w:left="1985"/>
                            </w:pPr>
                            <w:r>
                              <w:t>Verfügbarkeitsinformationen.</w:t>
                            </w:r>
                          </w:p>
                          <w:p w14:paraId="6FABBAD9" w14:textId="77777777" w:rsidR="0048104D" w:rsidRDefault="0048104D" w:rsidP="00B3173E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3276EEF5" w14:textId="77777777" w:rsidR="0048104D" w:rsidRDefault="0048104D" w:rsidP="00B3173E">
                            <w:pPr>
                              <w:ind w:left="1985"/>
                            </w:pPr>
                            <w:r>
                              <w:t xml:space="preserve">- Implementierung eines Spring Boot basierten </w:t>
                            </w:r>
                          </w:p>
                          <w:p w14:paraId="2A2C0B33" w14:textId="5540EE2D" w:rsidR="0048104D" w:rsidRDefault="0048104D" w:rsidP="00B3173E">
                            <w:pPr>
                              <w:ind w:left="1985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Microservice</w:t>
                            </w:r>
                            <w:proofErr w:type="spellEnd"/>
                          </w:p>
                          <w:p w14:paraId="36FE1A07" w14:textId="77777777" w:rsidR="0048104D" w:rsidRDefault="0048104D" w:rsidP="00B3173E">
                            <w:pPr>
                              <w:ind w:left="1985"/>
                            </w:pPr>
                            <w:r>
                              <w:t xml:space="preserve">- Anbindung von Fremdsystemen via Spring Rest </w:t>
                            </w:r>
                          </w:p>
                          <w:p w14:paraId="76B65A72" w14:textId="290C7B4A" w:rsidR="0048104D" w:rsidRDefault="0048104D" w:rsidP="00B3173E">
                            <w:pPr>
                              <w:ind w:left="1985"/>
                            </w:pPr>
                            <w:r>
                              <w:t xml:space="preserve">  Template</w:t>
                            </w:r>
                          </w:p>
                          <w:p w14:paraId="5EE28293" w14:textId="77777777" w:rsidR="0048104D" w:rsidRDefault="0048104D" w:rsidP="00B3173E">
                            <w:pPr>
                              <w:ind w:left="1985"/>
                            </w:pPr>
                            <w:r>
                              <w:t xml:space="preserve">- Batch-basierte Konvertierung und Verarbeitung von </w:t>
                            </w:r>
                          </w:p>
                          <w:p w14:paraId="4CB8CD16" w14:textId="5CB7A2A9" w:rsidR="0048104D" w:rsidRDefault="0048104D" w:rsidP="00B3173E">
                            <w:pPr>
                              <w:ind w:left="1985"/>
                            </w:pPr>
                            <w:r>
                              <w:t xml:space="preserve">  Verfügbarkeitsinformationen</w:t>
                            </w:r>
                          </w:p>
                          <w:p w14:paraId="0BE80357" w14:textId="77777777" w:rsidR="0048104D" w:rsidRDefault="0048104D" w:rsidP="00B3173E">
                            <w:pPr>
                              <w:ind w:left="1985"/>
                            </w:pPr>
                            <w:r>
                              <w:t xml:space="preserve">- Erstellung und Pflege von Jenkins-Jobs zur </w:t>
                            </w:r>
                          </w:p>
                          <w:p w14:paraId="724FF53A" w14:textId="77777777" w:rsidR="0048104D" w:rsidRDefault="0048104D" w:rsidP="00B3173E">
                            <w:pPr>
                              <w:ind w:left="1985"/>
                            </w:pPr>
                            <w:r>
                              <w:t xml:space="preserve">  kontinuierlichen </w:t>
                            </w:r>
                            <w:proofErr w:type="spellStart"/>
                            <w:r>
                              <w:t>Qualistätssicherung</w:t>
                            </w:r>
                            <w:proofErr w:type="spellEnd"/>
                            <w:r>
                              <w:t xml:space="preserve"> und zum </w:t>
                            </w:r>
                          </w:p>
                          <w:p w14:paraId="500ECA60" w14:textId="77777777" w:rsidR="0048104D" w:rsidRDefault="0048104D" w:rsidP="00E64DF1">
                            <w:pPr>
                              <w:ind w:left="1985"/>
                            </w:pPr>
                            <w:r>
                              <w:t xml:space="preserve">  automatisierten </w:t>
                            </w:r>
                            <w:proofErr w:type="spellStart"/>
                            <w:r>
                              <w:t>Deployment</w:t>
                            </w:r>
                            <w:proofErr w:type="spellEnd"/>
                          </w:p>
                          <w:p w14:paraId="0AC32DA2" w14:textId="7A71B2A2" w:rsidR="0048104D" w:rsidRDefault="0048104D" w:rsidP="00E64DF1">
                            <w:pPr>
                              <w:ind w:left="1985"/>
                            </w:pPr>
                            <w:r>
                              <w:t xml:space="preserve">- AMQP, MQTT und STOMP auf Basis von </w:t>
                            </w:r>
                            <w:proofErr w:type="spellStart"/>
                            <w:r>
                              <w:t>RabbitMQ</w:t>
                            </w:r>
                            <w:proofErr w:type="spellEnd"/>
                          </w:p>
                          <w:p w14:paraId="753F1FF2" w14:textId="77777777" w:rsidR="0048104D" w:rsidRDefault="0048104D" w:rsidP="00B3173E">
                            <w:pPr>
                              <w:ind w:left="1985"/>
                            </w:pPr>
                          </w:p>
                          <w:p w14:paraId="6D5454F1" w14:textId="77777777" w:rsidR="0048104D" w:rsidRDefault="0048104D" w:rsidP="00B3173E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B3173E">
                              <w:rPr>
                                <w:lang w:val="en-US"/>
                              </w:rPr>
                              <w:t xml:space="preserve">Java 8, Jenkins, Continuous Delivery, Continuous Integration, </w:t>
                            </w:r>
                            <w:proofErr w:type="spellStart"/>
                            <w:r w:rsidRPr="00B3173E"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B3173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3173E">
                              <w:rPr>
                                <w:lang w:val="en-US"/>
                              </w:rPr>
                              <w:t>Wildfly</w:t>
                            </w:r>
                            <w:proofErr w:type="spellEnd"/>
                            <w:r w:rsidRPr="00B3173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3173E">
                              <w:rPr>
                                <w:lang w:val="en-US"/>
                              </w:rPr>
                              <w:t>RabbitMQ</w:t>
                            </w:r>
                            <w:proofErr w:type="spellEnd"/>
                            <w:r w:rsidRPr="00B3173E">
                              <w:rPr>
                                <w:lang w:val="en-US"/>
                              </w:rPr>
                              <w:t>, MongoDB, Maven, Spring Boot, Spring Batch, Spring Rest, Gerrit, Atlassian JIRA, A</w:t>
                            </w:r>
                          </w:p>
                          <w:p w14:paraId="11B9707E" w14:textId="574B9EAE" w:rsidR="0048104D" w:rsidRPr="00B3173E" w:rsidRDefault="0048104D" w:rsidP="00B3173E">
                            <w:pPr>
                              <w:ind w:left="1985"/>
                            </w:pPr>
                            <w:proofErr w:type="spellStart"/>
                            <w:r w:rsidRPr="00B3173E">
                              <w:t>tlassian</w:t>
                            </w:r>
                            <w:proofErr w:type="spellEnd"/>
                            <w:r w:rsidRPr="00B3173E">
                              <w:t xml:space="preserve"> </w:t>
                            </w:r>
                            <w:proofErr w:type="spellStart"/>
                            <w:r w:rsidRPr="00B3173E">
                              <w:t>Confluence</w:t>
                            </w:r>
                            <w:proofErr w:type="spellEnd"/>
                            <w:r w:rsidRPr="00B3173E">
                              <w:t xml:space="preserve">, </w:t>
                            </w:r>
                            <w:proofErr w:type="spellStart"/>
                            <w:r w:rsidRPr="00B3173E">
                              <w:t>Swagger</w:t>
                            </w:r>
                            <w:proofErr w:type="spellEnd"/>
                            <w:r w:rsidRPr="00B3173E">
                              <w:t xml:space="preserve">, </w:t>
                            </w:r>
                            <w:proofErr w:type="spellStart"/>
                            <w:r w:rsidRPr="00B3173E">
                              <w:t>Dropwizard</w:t>
                            </w:r>
                            <w:proofErr w:type="spellEnd"/>
                          </w:p>
                          <w:p w14:paraId="6B015C40" w14:textId="121D42B4" w:rsidR="0048104D" w:rsidRDefault="0048104D" w:rsidP="00B3173E">
                            <w:pPr>
                              <w:ind w:left="1985"/>
                            </w:pPr>
                            <w:proofErr w:type="spellStart"/>
                            <w:r>
                              <w:t>Dockerisierung</w:t>
                            </w:r>
                            <w:proofErr w:type="spellEnd"/>
                            <w:r>
                              <w:t xml:space="preserve"> von DB HAL Komponenten</w:t>
                            </w:r>
                          </w:p>
                          <w:p w14:paraId="0B13603E" w14:textId="77777777" w:rsidR="0048104D" w:rsidRPr="00220392" w:rsidRDefault="0048104D" w:rsidP="00B3173E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6ECBD6C2" w14:textId="77777777" w:rsidR="0048104D" w:rsidRDefault="0048104D" w:rsidP="00A0451B">
                            <w:pPr>
                              <w:rPr>
                                <w:b/>
                              </w:rPr>
                            </w:pPr>
                          </w:p>
                          <w:p w14:paraId="39868E9A" w14:textId="6381065C" w:rsidR="0048104D" w:rsidRPr="00220392" w:rsidRDefault="0048104D" w:rsidP="00A0451B">
                            <w:r w:rsidRPr="00220392">
                              <w:rPr>
                                <w:b/>
                              </w:rPr>
                              <w:t>Zeitpunkt</w:t>
                            </w:r>
                            <w:r w:rsidRPr="0022039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2E7C29">
                              <w:t>10/2015 - 4/2016</w:t>
                            </w:r>
                          </w:p>
                          <w:p w14:paraId="0CC57587" w14:textId="3F7B58B0" w:rsidR="0048104D" w:rsidRPr="00466C23" w:rsidRDefault="0048104D" w:rsidP="00A0451B">
                            <w:r w:rsidRPr="00220392">
                              <w:rPr>
                                <w:b/>
                              </w:rPr>
                              <w:t>Firma/ORT</w:t>
                            </w:r>
                            <w:r w:rsidRPr="00220392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2E7C29">
                              <w:t>Media Saturn</w:t>
                            </w:r>
                          </w:p>
                          <w:p w14:paraId="50AE313F" w14:textId="77777777" w:rsidR="0048104D" w:rsidRDefault="0048104D" w:rsidP="002E7C29">
                            <w:r w:rsidRPr="00732623">
                              <w:rPr>
                                <w:b/>
                              </w:rPr>
                              <w:t>Tätigkeit</w:t>
                            </w:r>
                            <w:r w:rsidRPr="00732623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2E7C29">
                              <w:t>Senior Java Software Entwickler</w:t>
                            </w:r>
                          </w:p>
                          <w:p w14:paraId="5D8F50EF" w14:textId="45D84D98" w:rsidR="0048104D" w:rsidRDefault="0048104D" w:rsidP="002E7C29">
                            <w:r w:rsidRPr="00A0451B">
                              <w:rPr>
                                <w:b/>
                              </w:rPr>
                              <w:t xml:space="preserve">Kurzbeschreibung    </w:t>
                            </w:r>
                          </w:p>
                          <w:p w14:paraId="76DEF1CD" w14:textId="77777777" w:rsidR="0048104D" w:rsidRDefault="0048104D" w:rsidP="002E7C29">
                            <w:pPr>
                              <w:rPr>
                                <w:b/>
                              </w:rPr>
                            </w:pPr>
                          </w:p>
                          <w:p w14:paraId="61EF368A" w14:textId="77777777" w:rsidR="0048104D" w:rsidRDefault="0048104D" w:rsidP="002E7C29">
                            <w:pPr>
                              <w:rPr>
                                <w:b/>
                              </w:rPr>
                            </w:pPr>
                          </w:p>
                          <w:p w14:paraId="310C29B8" w14:textId="77777777" w:rsidR="0048104D" w:rsidRDefault="0048104D" w:rsidP="002E7C29">
                            <w:r w:rsidRPr="006F4768">
                              <w:rPr>
                                <w:b/>
                              </w:rPr>
                              <w:t>Fähigkeiten</w:t>
                            </w:r>
                            <w:r w:rsidRPr="006F4768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2E7C29">
                              <w:t xml:space="preserve">J2EE, J2SE, Java, JBOSS, JDBC, JDK, XML, XSD, </w:t>
                            </w:r>
                          </w:p>
                          <w:p w14:paraId="0547954A" w14:textId="77777777" w:rsidR="0048104D" w:rsidRPr="006523DA" w:rsidRDefault="0048104D" w:rsidP="002E7C29">
                            <w:pPr>
                              <w:ind w:firstLine="1985"/>
                            </w:pPr>
                            <w:proofErr w:type="spellStart"/>
                            <w:r w:rsidRPr="006523DA">
                              <w:t>Maven</w:t>
                            </w:r>
                            <w:proofErr w:type="spellEnd"/>
                            <w:r w:rsidRPr="006523DA">
                              <w:t xml:space="preserve">, </w:t>
                            </w:r>
                            <w:proofErr w:type="spellStart"/>
                            <w:r w:rsidRPr="006523DA">
                              <w:t>SolidDB</w:t>
                            </w:r>
                            <w:proofErr w:type="spellEnd"/>
                            <w:r w:rsidRPr="006523DA">
                              <w:t xml:space="preserve">, </w:t>
                            </w:r>
                            <w:proofErr w:type="spellStart"/>
                            <w:r w:rsidRPr="006523DA">
                              <w:t>DBVisualizer</w:t>
                            </w:r>
                            <w:proofErr w:type="spellEnd"/>
                            <w:r w:rsidRPr="006523DA">
                              <w:t xml:space="preserve">, </w:t>
                            </w:r>
                            <w:proofErr w:type="spellStart"/>
                            <w:r w:rsidRPr="006523DA">
                              <w:t>Hibernate</w:t>
                            </w:r>
                            <w:proofErr w:type="spellEnd"/>
                            <w:r w:rsidRPr="006523DA">
                              <w:t xml:space="preserve"> 3, Apache</w:t>
                            </w:r>
                          </w:p>
                          <w:p w14:paraId="36194A96" w14:textId="65F9A707" w:rsidR="0048104D" w:rsidRPr="00E64DF1" w:rsidRDefault="0048104D" w:rsidP="002E7C29">
                            <w:pPr>
                              <w:ind w:firstLine="1985"/>
                            </w:pPr>
                            <w:r w:rsidRPr="00E64DF1">
                              <w:t xml:space="preserve">Axis 1, </w:t>
                            </w:r>
                            <w:r w:rsidRPr="002E7C29">
                              <w:t xml:space="preserve">EJB 3.1, </w:t>
                            </w:r>
                            <w:proofErr w:type="spellStart"/>
                            <w:r w:rsidRPr="002E7C29">
                              <w:t>Git</w:t>
                            </w:r>
                            <w:proofErr w:type="spellEnd"/>
                            <w:r w:rsidRPr="002E7C29">
                              <w:t>, Gerrit, Java 6</w:t>
                            </w:r>
                          </w:p>
                          <w:p w14:paraId="1B3F5B4A" w14:textId="77777777" w:rsidR="0048104D" w:rsidRDefault="0048104D" w:rsidP="00C20293">
                            <w:pPr>
                              <w:rPr>
                                <w:b/>
                              </w:rPr>
                            </w:pPr>
                          </w:p>
                          <w:p w14:paraId="10ACDDE5" w14:textId="77777777" w:rsidR="0048104D" w:rsidRDefault="0048104D" w:rsidP="00CE42D1">
                            <w:pPr>
                              <w:ind w:left="1985" w:hanging="1985"/>
                            </w:pPr>
                            <w:r w:rsidRPr="00A0451B">
                              <w:rPr>
                                <w:b/>
                              </w:rPr>
                              <w:t>Aufgaben</w:t>
                            </w:r>
                            <w:r>
                              <w:tab/>
                              <w:t xml:space="preserve">Entwicklung und Konzeption einer B2B Enterprise </w:t>
                            </w:r>
                          </w:p>
                          <w:p w14:paraId="54B6FC68" w14:textId="77777777" w:rsidR="0048104D" w:rsidRDefault="0048104D" w:rsidP="00CE42D1">
                            <w:pPr>
                              <w:ind w:left="1985"/>
                            </w:pPr>
                            <w:r>
                              <w:t xml:space="preserve">Anwendung für die </w:t>
                            </w:r>
                            <w:proofErr w:type="spellStart"/>
                            <w:r>
                              <w:t>Beauskunftung</w:t>
                            </w:r>
                            <w:proofErr w:type="spellEnd"/>
                            <w:r>
                              <w:t xml:space="preserve"> und Vermietung </w:t>
                            </w:r>
                          </w:p>
                          <w:p w14:paraId="08DB7129" w14:textId="0AFE0B0F" w:rsidR="0048104D" w:rsidRDefault="0048104D" w:rsidP="00CE42D1">
                            <w:pPr>
                              <w:ind w:left="1985"/>
                            </w:pPr>
                            <w:r>
                              <w:t xml:space="preserve">unabhängiger </w:t>
                            </w:r>
                            <w:proofErr w:type="spellStart"/>
                            <w:r>
                              <w:t>Carsharing</w:t>
                            </w:r>
                            <w:proofErr w:type="spellEnd"/>
                            <w:r>
                              <w:t xml:space="preserve"> Anbieter.</w:t>
                            </w:r>
                          </w:p>
                          <w:p w14:paraId="6590E6CB" w14:textId="77777777" w:rsidR="0048104D" w:rsidRDefault="0048104D" w:rsidP="00CE42D1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1081819D" w14:textId="77777777" w:rsidR="0048104D" w:rsidRDefault="0048104D" w:rsidP="00CE42D1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Enterprise Developer mit voller Verantwortung für </w:t>
                            </w:r>
                          </w:p>
                          <w:p w14:paraId="02F2DCBB" w14:textId="2AE49657" w:rsidR="0048104D" w:rsidRDefault="0048104D" w:rsidP="00CE42D1">
                            <w:pPr>
                              <w:ind w:left="1985"/>
                            </w:pPr>
                            <w:r>
                              <w:t xml:space="preserve">   den fachlichen Aspekt</w:t>
                            </w:r>
                          </w:p>
                          <w:p w14:paraId="5F7B0A7D" w14:textId="77777777" w:rsidR="00914A0D" w:rsidRDefault="0048104D" w:rsidP="00CE42D1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Entwicklung einer Java Enterprise Anwendungen </w:t>
                            </w:r>
                            <w:r w:rsidR="00914A0D">
                              <w:t xml:space="preserve">   </w:t>
                            </w:r>
                          </w:p>
                          <w:p w14:paraId="3A0AA363" w14:textId="7F754FC2" w:rsidR="0048104D" w:rsidRDefault="00914A0D" w:rsidP="00CE42D1">
                            <w:pPr>
                              <w:ind w:left="1985"/>
                            </w:pPr>
                            <w:r>
                              <w:t xml:space="preserve">   mit </w:t>
                            </w:r>
                            <w:r w:rsidR="0048104D">
                              <w:t>REST-Schnittstellen</w:t>
                            </w:r>
                          </w:p>
                          <w:p w14:paraId="4D4446F9" w14:textId="77777777" w:rsidR="0048104D" w:rsidRDefault="0048104D" w:rsidP="00CE42D1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Unterstützung bei der Analyse und Konzeption der</w:t>
                            </w:r>
                          </w:p>
                          <w:p w14:paraId="452AE24F" w14:textId="3C157EED" w:rsidR="0048104D" w:rsidRDefault="0048104D" w:rsidP="00CE42D1">
                            <w:pPr>
                              <w:ind w:left="1985"/>
                            </w:pPr>
                            <w:r>
                              <w:t xml:space="preserve">   fachlichen und technischen Architektur</w:t>
                            </w:r>
                          </w:p>
                          <w:p w14:paraId="1FB32669" w14:textId="77777777" w:rsidR="0048104D" w:rsidRDefault="0048104D" w:rsidP="00CE42D1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Erstellung und Wartung der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  <w:r>
                              <w:t xml:space="preserve">- und </w:t>
                            </w:r>
                            <w:proofErr w:type="spellStart"/>
                            <w:r>
                              <w:t>Continous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1938DD46" w14:textId="32279AB4" w:rsidR="0048104D" w:rsidRDefault="0048104D" w:rsidP="00CE42D1">
                            <w:pPr>
                              <w:ind w:left="1985"/>
                            </w:pPr>
                            <w:r>
                              <w:t xml:space="preserve">   Integration-Umgebung</w:t>
                            </w:r>
                          </w:p>
                          <w:p w14:paraId="3466C5FB" w14:textId="77777777" w:rsidR="0048104D" w:rsidRDefault="0048104D" w:rsidP="00CE42D1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Implementierung einer Data Access Layer für </w:t>
                            </w:r>
                          </w:p>
                          <w:p w14:paraId="38E8050A" w14:textId="76E71A1A" w:rsidR="0048104D" w:rsidRPr="00CE42D1" w:rsidRDefault="0048104D" w:rsidP="00CE42D1">
                            <w:pPr>
                              <w:ind w:left="1985"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MongoDB</w:t>
                            </w:r>
                            <w:proofErr w:type="spellEnd"/>
                          </w:p>
                          <w:p w14:paraId="32425C7F" w14:textId="77777777" w:rsidR="0048104D" w:rsidRPr="00CE42D1" w:rsidRDefault="0048104D" w:rsidP="00520255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3860CA81" w14:textId="77777777" w:rsidR="0048104D" w:rsidRPr="00CE42D1" w:rsidRDefault="0048104D" w:rsidP="00323345">
                            <w:pPr>
                              <w:rPr>
                                <w:b/>
                              </w:rPr>
                            </w:pPr>
                          </w:p>
                          <w:p w14:paraId="69B1B9A4" w14:textId="3B44FCF9" w:rsidR="0048104D" w:rsidRDefault="0048104D" w:rsidP="00CB49C1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003C56">
                              <w:t>6/2015 - 9/2015</w:t>
                            </w:r>
                          </w:p>
                          <w:p w14:paraId="2F7EC07E" w14:textId="77777777" w:rsidR="0048104D" w:rsidRDefault="0048104D" w:rsidP="00003C56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>Firma/ORT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003C56">
                              <w:t>DB Fuhrpark GmbH</w:t>
                            </w:r>
                          </w:p>
                          <w:p w14:paraId="14A490DD" w14:textId="1B7CC303" w:rsidR="0048104D" w:rsidRPr="003A2844" w:rsidRDefault="0048104D" w:rsidP="00003C56">
                            <w:pPr>
                              <w:ind w:left="1985" w:hanging="1985"/>
                            </w:pPr>
                            <w:r w:rsidRPr="00E31CE1">
                              <w:rPr>
                                <w:b/>
                              </w:rPr>
                              <w:t xml:space="preserve">Tätigkeit                     </w:t>
                            </w:r>
                            <w:r w:rsidRPr="00E31CE1">
                              <w:rPr>
                                <w:b/>
                              </w:rPr>
                              <w:tab/>
                            </w:r>
                            <w:r w:rsidRPr="00003C56">
                              <w:t>Senior Java Software Entwickler</w:t>
                            </w:r>
                          </w:p>
                          <w:p w14:paraId="4DB7B8E0" w14:textId="1C520776" w:rsidR="0048104D" w:rsidRDefault="0048104D" w:rsidP="00A25A67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E31CE1">
                              <w:t>Bahn</w:t>
                            </w:r>
                          </w:p>
                          <w:p w14:paraId="603BC740" w14:textId="77777777" w:rsidR="0048104D" w:rsidRDefault="0048104D" w:rsidP="00E31CE1">
                            <w:pPr>
                              <w:ind w:left="1985" w:hanging="1985"/>
                            </w:pPr>
                            <w:r w:rsidRPr="003A2844">
                              <w:rPr>
                                <w:b/>
                              </w:rPr>
                              <w:t>Fähigkeiten</w:t>
                            </w:r>
                            <w:r w:rsidRPr="003A2844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003C56">
                              <w:t>AngularJS</w:t>
                            </w:r>
                            <w:proofErr w:type="spellEnd"/>
                            <w:r w:rsidRPr="00003C56">
                              <w:t xml:space="preserve">, </w:t>
                            </w:r>
                            <w:proofErr w:type="spellStart"/>
                            <w:r w:rsidRPr="00003C56">
                              <w:t>Eclipse</w:t>
                            </w:r>
                            <w:proofErr w:type="spellEnd"/>
                            <w:r w:rsidRPr="00003C56">
                              <w:t xml:space="preserve">, J2EE, J2SE, Java, Java 8, </w:t>
                            </w:r>
                          </w:p>
                          <w:p w14:paraId="16890CCE" w14:textId="7057BD96" w:rsidR="0048104D" w:rsidRPr="00003C56" w:rsidRDefault="0048104D" w:rsidP="00003C56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003C56">
                              <w:rPr>
                                <w:lang w:val="en-US"/>
                              </w:rPr>
                              <w:t>JavaScript, JBOSS, JDBC, JMS, Junit, Spring Boot</w:t>
                            </w:r>
                          </w:p>
                          <w:p w14:paraId="55B59C67" w14:textId="77777777" w:rsidR="0048104D" w:rsidRDefault="0048104D" w:rsidP="00003C56">
                            <w:pPr>
                              <w:ind w:left="1985" w:hanging="1985"/>
                            </w:pPr>
                            <w:r w:rsidRPr="00323345">
                              <w:rPr>
                                <w:b/>
                              </w:rPr>
                              <w:t>Aufgaben</w:t>
                            </w:r>
                            <w:r w:rsidRPr="00323345">
                              <w:tab/>
                            </w:r>
                            <w:r>
                              <w:t xml:space="preserve">Entwicklung und Konzeption einer B2B Enterprise </w:t>
                            </w:r>
                          </w:p>
                          <w:p w14:paraId="69D74394" w14:textId="77777777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Anwendung für die </w:t>
                            </w:r>
                            <w:proofErr w:type="spellStart"/>
                            <w:r>
                              <w:t>Beauskunftung</w:t>
                            </w:r>
                            <w:proofErr w:type="spellEnd"/>
                            <w:r>
                              <w:t xml:space="preserve"> von </w:t>
                            </w:r>
                            <w:proofErr w:type="spellStart"/>
                            <w:r>
                              <w:t>CarSharing</w:t>
                            </w:r>
                            <w:proofErr w:type="spellEnd"/>
                            <w:r>
                              <w:t>-</w:t>
                            </w:r>
                          </w:p>
                          <w:p w14:paraId="58164F8B" w14:textId="77777777" w:rsidR="00914A0D" w:rsidRDefault="0048104D" w:rsidP="00003C56">
                            <w:pPr>
                              <w:ind w:left="1985"/>
                            </w:pPr>
                            <w:r>
                              <w:t>Angeboten im DB Navigator.</w:t>
                            </w:r>
                          </w:p>
                          <w:p w14:paraId="3195419D" w14:textId="5458ECE8" w:rsidR="0048104D" w:rsidRPr="00914A0D" w:rsidRDefault="0048104D" w:rsidP="00914A0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14A0D">
                              <w:rPr>
                                <w:b/>
                              </w:rPr>
                              <w:t>Tätigkeiten:</w:t>
                            </w:r>
                            <w:r w:rsidR="00914A0D">
                              <w:rPr>
                                <w:b/>
                              </w:rPr>
                              <w:t xml:space="preserve">                </w:t>
                            </w:r>
                            <w:r>
                              <w:t xml:space="preserve">- Unterstützung bei der technischen Analyse und der </w:t>
                            </w:r>
                          </w:p>
                          <w:p w14:paraId="793297F7" w14:textId="7ABE6F76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  Identifikation erforderlicher </w:t>
                            </w:r>
                            <w:proofErr w:type="spellStart"/>
                            <w:r>
                              <w:t>Microservices</w:t>
                            </w:r>
                            <w:proofErr w:type="spellEnd"/>
                          </w:p>
                          <w:p w14:paraId="76C7048A" w14:textId="77777777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- Implementierung hochverfügbarer Java Enterprise </w:t>
                            </w:r>
                          </w:p>
                          <w:p w14:paraId="24FCE06F" w14:textId="211E1D7A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  Services mit REST-Schnittstellen</w:t>
                            </w:r>
                          </w:p>
                          <w:p w14:paraId="1B5D8C84" w14:textId="77777777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- Implementierung eines </w:t>
                            </w:r>
                            <w:proofErr w:type="spellStart"/>
                            <w:r>
                              <w:t>Microservice</w:t>
                            </w:r>
                            <w:proofErr w:type="spellEnd"/>
                            <w:r>
                              <w:t xml:space="preserve"> mit Spring Boot</w:t>
                            </w:r>
                          </w:p>
                          <w:p w14:paraId="143AC5FD" w14:textId="4BD507C9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  zur </w:t>
                            </w:r>
                            <w:proofErr w:type="spellStart"/>
                            <w:r>
                              <w:t>Verarabeitung</w:t>
                            </w:r>
                            <w:proofErr w:type="spellEnd"/>
                            <w:r>
                              <w:t xml:space="preserve"> von JMS-Nachrichten</w:t>
                            </w:r>
                          </w:p>
                          <w:p w14:paraId="46987878" w14:textId="77777777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- Erstellung und Wartung der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  <w:r>
                              <w:t xml:space="preserve">- und </w:t>
                            </w:r>
                            <w:proofErr w:type="spellStart"/>
                            <w:r>
                              <w:t>Continous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2DCA2F36" w14:textId="1042A13B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  Integration-Umgebung</w:t>
                            </w:r>
                          </w:p>
                          <w:p w14:paraId="67301013" w14:textId="77777777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- Erstellung einer Pflegeoberfläche mittels </w:t>
                            </w:r>
                            <w:proofErr w:type="spellStart"/>
                            <w:r>
                              <w:t>AngularJS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50D0BD07" w14:textId="107D4281" w:rsidR="000C299E" w:rsidRDefault="0048104D" w:rsidP="00003C56">
                            <w:pPr>
                              <w:ind w:left="1985"/>
                            </w:pPr>
                            <w:r>
                              <w:t xml:space="preserve">  einschl. der Rest-Interfaces</w:t>
                            </w:r>
                            <w:r w:rsidR="000C299E">
                              <w:t xml:space="preserve"> </w:t>
                            </w:r>
                          </w:p>
                          <w:p w14:paraId="5EBFB7F8" w14:textId="7C0187EC" w:rsidR="0048104D" w:rsidRDefault="0048104D" w:rsidP="00003C56">
                            <w:pPr>
                              <w:ind w:left="1985"/>
                            </w:pPr>
                            <w:r>
                              <w:t xml:space="preserve">AMQP, MQTT und STOMP auf Basis von </w:t>
                            </w:r>
                            <w:proofErr w:type="spellStart"/>
                            <w:r>
                              <w:t>RabbitMQ</w:t>
                            </w:r>
                            <w:proofErr w:type="spellEnd"/>
                          </w:p>
                          <w:p w14:paraId="2D99A663" w14:textId="77777777" w:rsidR="0048104D" w:rsidRDefault="0048104D" w:rsidP="007B118E"/>
                          <w:p w14:paraId="7A90FD5A" w14:textId="77777777" w:rsidR="0048104D" w:rsidRDefault="0048104D" w:rsidP="007B118E"/>
                          <w:p w14:paraId="27545A49" w14:textId="77777777" w:rsidR="0048104D" w:rsidRDefault="0048104D" w:rsidP="007B118E">
                            <w:pPr>
                              <w:rPr>
                                <w:b/>
                              </w:rPr>
                            </w:pPr>
                          </w:p>
                          <w:p w14:paraId="02157CEA" w14:textId="5709D92F" w:rsidR="0048104D" w:rsidRPr="00E37C43" w:rsidRDefault="0048104D" w:rsidP="007B118E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CE42D1">
                              <w:t>7/2014 - 5/2015</w:t>
                            </w:r>
                          </w:p>
                          <w:p w14:paraId="0D65DF2C" w14:textId="75688F5E" w:rsidR="0048104D" w:rsidRDefault="0048104D" w:rsidP="007B118E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CE42D1">
                              <w:t>DB Fuhrpark GmbH</w:t>
                            </w:r>
                          </w:p>
                          <w:p w14:paraId="71D162BA" w14:textId="10D25E47" w:rsidR="0048104D" w:rsidRDefault="0048104D" w:rsidP="00CE42D1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CE42D1">
                              <w:t>Senior Java Software Entwickler</w:t>
                            </w:r>
                          </w:p>
                          <w:p w14:paraId="24D2D055" w14:textId="71777A1E" w:rsidR="0048104D" w:rsidRDefault="0048104D" w:rsidP="004635CE">
                            <w:pPr>
                              <w:ind w:left="1985" w:hanging="1985"/>
                            </w:pPr>
                            <w:r w:rsidRPr="00FD7B53">
                              <w:rPr>
                                <w:b/>
                              </w:rPr>
                              <w:t xml:space="preserve">Kurzbeschreibung </w:t>
                            </w:r>
                          </w:p>
                          <w:p w14:paraId="1E521B1A" w14:textId="77777777" w:rsidR="0048104D" w:rsidRDefault="0048104D" w:rsidP="00CE42D1">
                            <w:r w:rsidRPr="00A41B1B">
                              <w:rPr>
                                <w:b/>
                              </w:rPr>
                              <w:t>Fähigkeiten</w:t>
                            </w:r>
                            <w:r w:rsidRPr="00A41B1B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CE42D1">
                              <w:t xml:space="preserve">J2SE, Java, </w:t>
                            </w:r>
                            <w:proofErr w:type="spellStart"/>
                            <w:r w:rsidRPr="00CE42D1">
                              <w:t>JavaBeans</w:t>
                            </w:r>
                            <w:proofErr w:type="spellEnd"/>
                            <w:r w:rsidRPr="00CE42D1">
                              <w:t xml:space="preserve">, JBOSS, JDBC, </w:t>
                            </w:r>
                            <w:proofErr w:type="spellStart"/>
                            <w:r w:rsidRPr="00CE42D1">
                              <w:t>Junit</w:t>
                            </w:r>
                            <w:proofErr w:type="spellEnd"/>
                            <w:r w:rsidRPr="00CE42D1">
                              <w:t xml:space="preserve">, </w:t>
                            </w:r>
                          </w:p>
                          <w:p w14:paraId="2BEB8618" w14:textId="4EE68657" w:rsidR="0048104D" w:rsidRDefault="0048104D" w:rsidP="00CE42D1">
                            <w:pPr>
                              <w:ind w:firstLine="1985"/>
                            </w:pPr>
                            <w:proofErr w:type="spellStart"/>
                            <w:r w:rsidRPr="00CE42D1">
                              <w:t>RabbitMQ</w:t>
                            </w:r>
                            <w:proofErr w:type="spellEnd"/>
                            <w:r w:rsidRPr="00CE42D1">
                              <w:t xml:space="preserve">, </w:t>
                            </w:r>
                            <w:proofErr w:type="spellStart"/>
                            <w:r w:rsidRPr="00CE42D1">
                              <w:t>MongoDB</w:t>
                            </w:r>
                            <w:proofErr w:type="spellEnd"/>
                            <w:r w:rsidRPr="00CE42D1">
                              <w:t xml:space="preserve">, </w:t>
                            </w:r>
                            <w:proofErr w:type="spellStart"/>
                            <w:r w:rsidRPr="00CE42D1">
                              <w:t>AngularJS</w:t>
                            </w:r>
                            <w:proofErr w:type="spellEnd"/>
                            <w:r w:rsidRPr="00CE42D1">
                              <w:t>, Java 7</w:t>
                            </w:r>
                          </w:p>
                          <w:p w14:paraId="28B8C718" w14:textId="77777777" w:rsidR="0048104D" w:rsidRDefault="0048104D" w:rsidP="005D0015">
                            <w:r w:rsidRPr="002E3A51">
                              <w:rPr>
                                <w:b/>
                              </w:rPr>
                              <w:t>Aufgaben</w:t>
                            </w:r>
                            <w:r w:rsidRPr="002E3A51">
                              <w:tab/>
                              <w:t xml:space="preserve">          </w:t>
                            </w:r>
                            <w:r>
                              <w:t xml:space="preserve">Entwicklung und Konzeption einer B2B Enterprise </w:t>
                            </w:r>
                          </w:p>
                          <w:p w14:paraId="386038C2" w14:textId="53BA9C97" w:rsidR="0048104D" w:rsidRDefault="0048104D" w:rsidP="005D0015">
                            <w:pPr>
                              <w:ind w:left="1985"/>
                            </w:pPr>
                            <w:r>
                              <w:t xml:space="preserve">Anwendung für die </w:t>
                            </w:r>
                            <w:proofErr w:type="spellStart"/>
                            <w:r>
                              <w:t>Beauskunftung</w:t>
                            </w:r>
                            <w:proofErr w:type="spellEnd"/>
                            <w:r>
                              <w:t xml:space="preserve"> und Vermietung unabhängiger </w:t>
                            </w:r>
                            <w:proofErr w:type="spellStart"/>
                            <w:r>
                              <w:t>Carsharing</w:t>
                            </w:r>
                            <w:proofErr w:type="spellEnd"/>
                            <w:r>
                              <w:t xml:space="preserve"> Anbieter.</w:t>
                            </w:r>
                          </w:p>
                          <w:p w14:paraId="5E6E45BD" w14:textId="77777777" w:rsidR="0048104D" w:rsidRDefault="0048104D" w:rsidP="005D0015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39162186" w14:textId="77777777" w:rsidR="0048104D" w:rsidRDefault="0048104D" w:rsidP="005D0015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Enterprise Developer mit voller Verantwortung für</w:t>
                            </w:r>
                          </w:p>
                          <w:p w14:paraId="477646A4" w14:textId="229DCE2E" w:rsidR="0048104D" w:rsidRDefault="0048104D" w:rsidP="005D0015">
                            <w:pPr>
                              <w:ind w:left="1985"/>
                            </w:pPr>
                            <w:r>
                              <w:t xml:space="preserve">   den fachlichen Aspekt</w:t>
                            </w:r>
                          </w:p>
                          <w:p w14:paraId="1AFB6F17" w14:textId="77777777" w:rsidR="0048104D" w:rsidRDefault="0048104D" w:rsidP="005D0015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Entwicklung einer Java Enterprise Anwendungen</w:t>
                            </w:r>
                          </w:p>
                          <w:p w14:paraId="1F80D965" w14:textId="76B4773F" w:rsidR="0048104D" w:rsidRDefault="0048104D" w:rsidP="005D0015">
                            <w:pPr>
                              <w:ind w:left="1985"/>
                            </w:pPr>
                            <w:r>
                              <w:t xml:space="preserve">   mit REST-Schnittstellen</w:t>
                            </w:r>
                          </w:p>
                          <w:p w14:paraId="044FA4FA" w14:textId="77777777" w:rsidR="0048104D" w:rsidRDefault="0048104D" w:rsidP="005D0015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Unterstützung bei der Analyse und Konzeption der </w:t>
                            </w:r>
                          </w:p>
                          <w:p w14:paraId="2D20CD09" w14:textId="76775A51" w:rsidR="0048104D" w:rsidRDefault="0048104D" w:rsidP="005D0015">
                            <w:pPr>
                              <w:ind w:left="1985"/>
                            </w:pPr>
                            <w:r>
                              <w:t xml:space="preserve">   fachlichen und technischen Architektur</w:t>
                            </w:r>
                          </w:p>
                          <w:p w14:paraId="5BD0CCEF" w14:textId="77777777" w:rsidR="0048104D" w:rsidRDefault="0048104D" w:rsidP="005D0015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Erstellung und Wartung der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  <w:r>
                              <w:t xml:space="preserve">- und </w:t>
                            </w:r>
                            <w:proofErr w:type="spellStart"/>
                            <w:r>
                              <w:t>Continous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5E66A7D6" w14:textId="2ABE09D7" w:rsidR="0048104D" w:rsidRDefault="0048104D" w:rsidP="005D0015">
                            <w:pPr>
                              <w:ind w:left="1985"/>
                            </w:pPr>
                            <w:r>
                              <w:t xml:space="preserve">   Integration-Umgebung</w:t>
                            </w:r>
                          </w:p>
                          <w:p w14:paraId="578C4243" w14:textId="77777777" w:rsidR="0048104D" w:rsidRDefault="0048104D" w:rsidP="005D0015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Implementierung einer Data Access Layer für </w:t>
                            </w:r>
                          </w:p>
                          <w:p w14:paraId="3D68645F" w14:textId="63D9510F" w:rsidR="0048104D" w:rsidRDefault="0048104D" w:rsidP="005D0015">
                            <w:pPr>
                              <w:ind w:left="1985"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MongoD</w:t>
                            </w:r>
                            <w:proofErr w:type="spellEnd"/>
                          </w:p>
                          <w:p w14:paraId="0646FBA4" w14:textId="77777777" w:rsidR="0048104D" w:rsidRDefault="0048104D" w:rsidP="00520255">
                            <w:pPr>
                              <w:pBdr>
                                <w:bottom w:val="single" w:sz="4" w:space="1" w:color="auto"/>
                              </w:pBdr>
                            </w:pPr>
                          </w:p>
                          <w:p w14:paraId="5512A50D" w14:textId="77777777" w:rsidR="0048104D" w:rsidRDefault="0048104D" w:rsidP="00EC11DA">
                            <w:pPr>
                              <w:rPr>
                                <w:b/>
                              </w:rPr>
                            </w:pPr>
                          </w:p>
                          <w:p w14:paraId="1AC621E8" w14:textId="4B883D8B" w:rsidR="0048104D" w:rsidRPr="00E37C43" w:rsidRDefault="0048104D" w:rsidP="00EC11DA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D0015">
                              <w:t>1/2014 - 5/2014</w:t>
                            </w:r>
                          </w:p>
                          <w:p w14:paraId="3E0F8026" w14:textId="25B9979D" w:rsidR="0048104D" w:rsidRDefault="0048104D" w:rsidP="00EC11DA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D0015">
                              <w:t>DB Fuhrpark GmbH</w:t>
                            </w:r>
                          </w:p>
                          <w:p w14:paraId="59B75293" w14:textId="04EAA942" w:rsidR="0048104D" w:rsidRPr="005753E5" w:rsidRDefault="0048104D" w:rsidP="005D0015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5D0015">
                              <w:t>Senior Java Software Entwickler</w:t>
                            </w:r>
                          </w:p>
                          <w:p w14:paraId="68E7B248" w14:textId="78585C37" w:rsidR="0048104D" w:rsidRDefault="0048104D" w:rsidP="00EC11DA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5D0015">
                              <w:t>Bahn</w:t>
                            </w:r>
                          </w:p>
                          <w:p w14:paraId="45432B9F" w14:textId="77777777" w:rsidR="0048104D" w:rsidRDefault="0048104D" w:rsidP="00806098">
                            <w:r w:rsidRPr="00EC11DA">
                              <w:rPr>
                                <w:b/>
                              </w:rPr>
                              <w:t>Fähigkeiten</w:t>
                            </w:r>
                            <w:r w:rsidRPr="00EC11DA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D0015">
                              <w:t xml:space="preserve">CDI, J2EE, Java, Java 7, </w:t>
                            </w:r>
                            <w:proofErr w:type="spellStart"/>
                            <w:r w:rsidRPr="005D0015">
                              <w:t>JavaBeans</w:t>
                            </w:r>
                            <w:proofErr w:type="spellEnd"/>
                            <w:r w:rsidRPr="005D0015">
                              <w:t xml:space="preserve">, JBOSS, JDBC, </w:t>
                            </w:r>
                          </w:p>
                          <w:p w14:paraId="5CE42769" w14:textId="3CED5811" w:rsidR="0048104D" w:rsidRPr="006E07CE" w:rsidRDefault="0048104D" w:rsidP="005D0015">
                            <w:pPr>
                              <w:ind w:firstLine="1985"/>
                            </w:pPr>
                            <w:r w:rsidRPr="005D0015">
                              <w:t xml:space="preserve">JSF, </w:t>
                            </w:r>
                            <w:proofErr w:type="spellStart"/>
                            <w:r w:rsidRPr="005D0015">
                              <w:t>Junit</w:t>
                            </w:r>
                            <w:proofErr w:type="spellEnd"/>
                            <w:r w:rsidRPr="005D0015">
                              <w:t xml:space="preserve">, </w:t>
                            </w:r>
                            <w:proofErr w:type="spellStart"/>
                            <w:r w:rsidRPr="005D0015">
                              <w:t>Primefaces</w:t>
                            </w:r>
                            <w:proofErr w:type="spellEnd"/>
                          </w:p>
                          <w:p w14:paraId="00EDDF47" w14:textId="77777777" w:rsidR="0048104D" w:rsidRDefault="0048104D" w:rsidP="005D0015"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  <w:t xml:space="preserve">        </w:t>
                            </w:r>
                            <w:r>
                              <w:t xml:space="preserve">  Implementierung einer internationalen Bike-Sharing </w:t>
                            </w:r>
                          </w:p>
                          <w:p w14:paraId="56523538" w14:textId="409B5C5E" w:rsidR="0048104D" w:rsidRDefault="0048104D" w:rsidP="005D0015">
                            <w:pPr>
                              <w:ind w:firstLine="1985"/>
                            </w:pPr>
                            <w:r>
                              <w:t>Software</w:t>
                            </w:r>
                          </w:p>
                          <w:p w14:paraId="2AD09A9C" w14:textId="77777777" w:rsidR="0048104D" w:rsidRDefault="0048104D" w:rsidP="005D0015">
                            <w:pPr>
                              <w:ind w:firstLine="1985"/>
                            </w:pPr>
                          </w:p>
                          <w:p w14:paraId="1FC8106A" w14:textId="77777777" w:rsidR="0048104D" w:rsidRDefault="0048104D" w:rsidP="005D0015">
                            <w:pPr>
                              <w:ind w:firstLine="1985"/>
                            </w:pPr>
                            <w:r>
                              <w:t>Tätigkeiten:</w:t>
                            </w:r>
                          </w:p>
                          <w:p w14:paraId="2333571F" w14:textId="77777777" w:rsidR="0048104D" w:rsidRDefault="0048104D" w:rsidP="005D0015">
                            <w:pPr>
                              <w:ind w:firstLine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Implementierung der fachlichen Module mittels </w:t>
                            </w:r>
                          </w:p>
                          <w:p w14:paraId="592A7FC2" w14:textId="78AB78D6" w:rsidR="0048104D" w:rsidRDefault="0048104D" w:rsidP="005D0015">
                            <w:pPr>
                              <w:ind w:firstLine="1985"/>
                            </w:pPr>
                            <w:r>
                              <w:t xml:space="preserve">   EJB-Services</w:t>
                            </w:r>
                          </w:p>
                          <w:p w14:paraId="65479BA2" w14:textId="77777777" w:rsidR="0048104D" w:rsidRDefault="0048104D" w:rsidP="005D0015">
                            <w:pPr>
                              <w:ind w:firstLine="1985"/>
                            </w:pPr>
                            <w:r>
                              <w:t>-</w:t>
                            </w:r>
                            <w:r>
                              <w:tab/>
                              <w:t>Konzeption der Datenbankstrukturen und Erstellung</w:t>
                            </w:r>
                          </w:p>
                          <w:p w14:paraId="41DEC699" w14:textId="77777777" w:rsidR="0048104D" w:rsidRDefault="0048104D" w:rsidP="005D0015">
                            <w:pPr>
                              <w:ind w:firstLine="1985"/>
                            </w:pPr>
                            <w:r>
                              <w:t xml:space="preserve">   der Zugriffsfunktionalitäten mittels der JPA </w:t>
                            </w:r>
                          </w:p>
                          <w:p w14:paraId="4E7419BB" w14:textId="31B22DEB" w:rsidR="0048104D" w:rsidRDefault="0048104D" w:rsidP="005D0015">
                            <w:pPr>
                              <w:ind w:firstLine="1985"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Criteria</w:t>
                            </w:r>
                            <w:proofErr w:type="spellEnd"/>
                            <w:r>
                              <w:t xml:space="preserve"> API</w:t>
                            </w:r>
                          </w:p>
                          <w:p w14:paraId="1B985BAD" w14:textId="77777777" w:rsidR="0048104D" w:rsidRDefault="0048104D" w:rsidP="005D0015">
                            <w:pPr>
                              <w:ind w:firstLine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Aufbau und Pflege der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  <w:r>
                              <w:t xml:space="preserve">- und </w:t>
                            </w:r>
                            <w:proofErr w:type="spellStart"/>
                            <w:r>
                              <w:t>Continous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1FFA09A0" w14:textId="41D7907C" w:rsidR="0048104D" w:rsidRDefault="0048104D" w:rsidP="005D0015">
                            <w:pPr>
                              <w:ind w:firstLine="1985"/>
                            </w:pPr>
                            <w:r>
                              <w:t xml:space="preserve">   Integration-Umgebung</w:t>
                            </w:r>
                          </w:p>
                          <w:p w14:paraId="577F8565" w14:textId="77777777" w:rsidR="0048104D" w:rsidRDefault="0048104D" w:rsidP="00EC11DA">
                            <w:pPr>
                              <w:ind w:firstLine="1985"/>
                              <w:rPr>
                                <w:b/>
                              </w:rPr>
                            </w:pPr>
                          </w:p>
                          <w:p w14:paraId="09EB14A5" w14:textId="77777777" w:rsidR="00914A0D" w:rsidRDefault="00914A0D" w:rsidP="00EC11DA">
                            <w:pPr>
                              <w:ind w:firstLine="1985"/>
                              <w:rPr>
                                <w:b/>
                              </w:rPr>
                            </w:pPr>
                          </w:p>
                          <w:p w14:paraId="1A83BD09" w14:textId="77777777" w:rsidR="00914A0D" w:rsidRDefault="00914A0D" w:rsidP="00EC11DA">
                            <w:pPr>
                              <w:ind w:firstLine="1985"/>
                              <w:rPr>
                                <w:b/>
                              </w:rPr>
                            </w:pPr>
                          </w:p>
                          <w:p w14:paraId="306CFAD9" w14:textId="77777777" w:rsidR="000C299E" w:rsidRDefault="000C299E" w:rsidP="00EC11DA">
                            <w:pPr>
                              <w:ind w:firstLine="1985"/>
                              <w:rPr>
                                <w:b/>
                              </w:rPr>
                            </w:pPr>
                          </w:p>
                          <w:p w14:paraId="5FE02235" w14:textId="77777777" w:rsidR="000C299E" w:rsidRDefault="000C299E" w:rsidP="00EC11DA">
                            <w:pPr>
                              <w:ind w:firstLine="1985"/>
                              <w:rPr>
                                <w:b/>
                              </w:rPr>
                            </w:pPr>
                          </w:p>
                          <w:p w14:paraId="4AF7B37F" w14:textId="77777777" w:rsidR="00914A0D" w:rsidRDefault="00914A0D" w:rsidP="00EC11DA">
                            <w:pPr>
                              <w:ind w:firstLine="1985"/>
                            </w:pPr>
                          </w:p>
                          <w:p w14:paraId="5340208F" w14:textId="7CD4DE68" w:rsidR="0048104D" w:rsidRPr="00E37C43" w:rsidRDefault="0048104D" w:rsidP="0050377E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0377E">
                              <w:t>9/2013 - 12/2013</w:t>
                            </w:r>
                          </w:p>
                          <w:p w14:paraId="5E2DF546" w14:textId="77777777" w:rsidR="0048104D" w:rsidRDefault="0048104D" w:rsidP="0050377E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D0015">
                              <w:t>DB Fuhrpark GmbH</w:t>
                            </w:r>
                          </w:p>
                          <w:p w14:paraId="24276AC7" w14:textId="0D6541C2" w:rsidR="0048104D" w:rsidRPr="005753E5" w:rsidRDefault="0048104D" w:rsidP="0050377E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5D0015">
                              <w:t>Java Software Entwickler</w:t>
                            </w:r>
                          </w:p>
                          <w:p w14:paraId="173820CC" w14:textId="77777777" w:rsidR="0048104D" w:rsidRDefault="0048104D" w:rsidP="0050377E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5D0015">
                              <w:t>Bahn</w:t>
                            </w:r>
                          </w:p>
                          <w:p w14:paraId="2ECDED3B" w14:textId="77777777" w:rsidR="0048104D" w:rsidRDefault="0048104D" w:rsidP="0050377E">
                            <w:r w:rsidRPr="00EC11DA">
                              <w:rPr>
                                <w:b/>
                              </w:rPr>
                              <w:t>Fähigkeiten</w:t>
                            </w:r>
                            <w:r w:rsidRPr="00EC11DA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0377E">
                              <w:t xml:space="preserve">J2EE, J2SE, Java, Java 6, </w:t>
                            </w:r>
                            <w:proofErr w:type="spellStart"/>
                            <w:r w:rsidRPr="0050377E">
                              <w:t>JavaBeans</w:t>
                            </w:r>
                            <w:proofErr w:type="spellEnd"/>
                            <w:r w:rsidRPr="0050377E">
                              <w:t xml:space="preserve">, JBOSS, JDBC, </w:t>
                            </w:r>
                          </w:p>
                          <w:p w14:paraId="1A341AE1" w14:textId="5D49EC13" w:rsidR="0048104D" w:rsidRPr="00313F26" w:rsidRDefault="0048104D" w:rsidP="00313F26">
                            <w:pPr>
                              <w:ind w:firstLine="1985"/>
                            </w:pPr>
                            <w:r w:rsidRPr="0050377E">
                              <w:t xml:space="preserve">JDK, </w:t>
                            </w:r>
                            <w:proofErr w:type="spellStart"/>
                            <w:r w:rsidRPr="0050377E">
                              <w:t>Junit</w:t>
                            </w:r>
                            <w:proofErr w:type="spellEnd"/>
                          </w:p>
                          <w:p w14:paraId="1EEE854E" w14:textId="77777777" w:rsidR="0048104D" w:rsidRDefault="0048104D" w:rsidP="0050377E"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  <w:t xml:space="preserve">        </w:t>
                            </w:r>
                            <w:r>
                              <w:t xml:space="preserve">  Migration einer bestehenden Web Service Landschaft </w:t>
                            </w:r>
                          </w:p>
                          <w:p w14:paraId="5179B625" w14:textId="3F7CC48C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von </w:t>
                            </w:r>
                            <w:proofErr w:type="spellStart"/>
                            <w:r>
                              <w:t>JBoss</w:t>
                            </w:r>
                            <w:proofErr w:type="spellEnd"/>
                            <w:r>
                              <w:t xml:space="preserve"> 5 auf </w:t>
                            </w:r>
                            <w:proofErr w:type="spellStart"/>
                            <w:r>
                              <w:t>JBoss</w:t>
                            </w:r>
                            <w:proofErr w:type="spellEnd"/>
                            <w:r>
                              <w:t xml:space="preserve"> 7.</w:t>
                            </w:r>
                          </w:p>
                          <w:p w14:paraId="454D7E2F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Verbunden mit dem Wechsel des Applikation Server kam es zeitgleich zu einer Umstellung des </w:t>
                            </w:r>
                            <w:proofErr w:type="spellStart"/>
                            <w:r>
                              <w:t>Buildmanagement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48EEBB9F" w14:textId="77777777" w:rsidR="0048104D" w:rsidRDefault="0048104D" w:rsidP="0050377E">
                            <w:pPr>
                              <w:ind w:left="1985"/>
                            </w:pPr>
                          </w:p>
                          <w:p w14:paraId="09A0A7D8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308D0614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Erstellung EJB 3.1 konformer Enterprise Java </w:t>
                            </w:r>
                            <w:proofErr w:type="spellStart"/>
                            <w:r>
                              <w:t>Beans</w:t>
                            </w:r>
                            <w:proofErr w:type="spellEnd"/>
                          </w:p>
                          <w:p w14:paraId="7353BE37" w14:textId="7CE90E3D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   mit Web Service Schnittstelle</w:t>
                            </w:r>
                          </w:p>
                          <w:p w14:paraId="13D44801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Umstellung der </w:t>
                            </w:r>
                            <w:proofErr w:type="spellStart"/>
                            <w:r>
                              <w:t>Persistenzschicht</w:t>
                            </w:r>
                            <w:proofErr w:type="spellEnd"/>
                            <w:r>
                              <w:t xml:space="preserve"> von einem </w:t>
                            </w:r>
                          </w:p>
                          <w:p w14:paraId="44197636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   dezentralisierten Ansatz, d.h. Auftrennung in </w:t>
                            </w:r>
                          </w:p>
                          <w:p w14:paraId="6EB53F63" w14:textId="5B3CB171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   fachspezifische Komponenten zu </w:t>
                            </w:r>
                            <w:proofErr w:type="spellStart"/>
                            <w:r>
                              <w:t>Persistierung</w:t>
                            </w:r>
                            <w:proofErr w:type="spellEnd"/>
                          </w:p>
                          <w:p w14:paraId="3A4D9919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Umstellung auf EJB 3.1 konforme </w:t>
                            </w:r>
                            <w:proofErr w:type="spellStart"/>
                            <w:r>
                              <w:t>Deployment</w:t>
                            </w:r>
                            <w:proofErr w:type="spellEnd"/>
                            <w:r>
                              <w:t>-Pakete</w:t>
                            </w:r>
                          </w:p>
                          <w:p w14:paraId="42702A58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Umstellung des </w:t>
                            </w:r>
                            <w:proofErr w:type="spellStart"/>
                            <w:r>
                              <w:t>bisherrigen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Ant</w:t>
                            </w:r>
                            <w:proofErr w:type="spellEnd"/>
                            <w:r>
                              <w:t xml:space="preserve">-basierten </w:t>
                            </w:r>
                          </w:p>
                          <w:p w14:paraId="72C55068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Buildmanagements</w:t>
                            </w:r>
                            <w:proofErr w:type="spellEnd"/>
                            <w:r>
                              <w:t xml:space="preserve"> auf eines mit </w:t>
                            </w:r>
                            <w:proofErr w:type="spellStart"/>
                            <w:r>
                              <w:t>Maven</w:t>
                            </w:r>
                            <w:proofErr w:type="spellEnd"/>
                            <w:r>
                              <w:t>, einschl. der</w:t>
                            </w:r>
                          </w:p>
                          <w:p w14:paraId="1BADF5F1" w14:textId="77777777" w:rsidR="00914A0D" w:rsidRDefault="0048104D" w:rsidP="0050377E">
                            <w:pPr>
                              <w:ind w:left="1985"/>
                            </w:pPr>
                            <w:r>
                              <w:t xml:space="preserve">   Ablösung diverse Skripte hin zu einem </w:t>
                            </w:r>
                          </w:p>
                          <w:p w14:paraId="543FC51D" w14:textId="229A63CA" w:rsidR="0048104D" w:rsidRDefault="00914A0D" w:rsidP="0050377E">
                            <w:pPr>
                              <w:ind w:left="1985"/>
                            </w:pPr>
                            <w:r>
                              <w:t xml:space="preserve">   standardisiertem</w:t>
                            </w:r>
                            <w:r w:rsidR="0048104D">
                              <w:t xml:space="preserve"> </w:t>
                            </w:r>
                            <w:proofErr w:type="spellStart"/>
                            <w:r w:rsidR="0048104D">
                              <w:t>Buildprozess</w:t>
                            </w:r>
                            <w:proofErr w:type="spellEnd"/>
                          </w:p>
                          <w:p w14:paraId="231764D1" w14:textId="77777777" w:rsidR="0048104D" w:rsidRDefault="0048104D" w:rsidP="0050377E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22AFBD1D" w14:textId="748BA740" w:rsidR="0048104D" w:rsidRDefault="0048104D" w:rsidP="0050377E"/>
                          <w:p w14:paraId="431161C1" w14:textId="0C608127" w:rsidR="0048104D" w:rsidRPr="00E37C43" w:rsidRDefault="0048104D" w:rsidP="0050377E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0377E">
                              <w:t>1/2012 - 8/2013</w:t>
                            </w:r>
                          </w:p>
                          <w:p w14:paraId="0CE00760" w14:textId="77777777" w:rsidR="0048104D" w:rsidRDefault="0048104D" w:rsidP="0050377E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D0015">
                              <w:t>DB Fuhrpark GmbH</w:t>
                            </w:r>
                          </w:p>
                          <w:p w14:paraId="0987B4B0" w14:textId="6D476725" w:rsidR="0048104D" w:rsidRPr="005753E5" w:rsidRDefault="0048104D" w:rsidP="0050377E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5D0015">
                              <w:t>Java Software Entwickler</w:t>
                            </w:r>
                          </w:p>
                          <w:p w14:paraId="362B6A01" w14:textId="77777777" w:rsidR="0048104D" w:rsidRDefault="0048104D" w:rsidP="0050377E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5D0015">
                              <w:t>Bahn</w:t>
                            </w:r>
                          </w:p>
                          <w:p w14:paraId="03F886AD" w14:textId="240E4CFA" w:rsidR="0048104D" w:rsidRPr="006E07CE" w:rsidRDefault="0048104D" w:rsidP="0050377E">
                            <w:r w:rsidRPr="00EC11DA">
                              <w:rPr>
                                <w:b/>
                              </w:rPr>
                              <w:t>Fähigkeiten</w:t>
                            </w:r>
                            <w:r w:rsidRPr="00EC11DA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0377E">
                              <w:t xml:space="preserve">J2EE, J2SE, Java, </w:t>
                            </w:r>
                            <w:proofErr w:type="spellStart"/>
                            <w:r w:rsidRPr="0050377E">
                              <w:t>JavaBeans</w:t>
                            </w:r>
                            <w:proofErr w:type="spellEnd"/>
                            <w:r w:rsidRPr="0050377E">
                              <w:t>, JBOSS, JDBC</w:t>
                            </w:r>
                          </w:p>
                          <w:p w14:paraId="7CE25D2C" w14:textId="77777777" w:rsidR="0048104D" w:rsidRDefault="0048104D" w:rsidP="0050377E"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  <w:t xml:space="preserve">        </w:t>
                            </w:r>
                            <w:r>
                              <w:t xml:space="preserve">  Weiterentwicklung der Kernapplikation des </w:t>
                            </w:r>
                          </w:p>
                          <w:p w14:paraId="659FA8CA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Mobilitätsdienstleisters der Deutschen Bahn. </w:t>
                            </w:r>
                          </w:p>
                          <w:p w14:paraId="66E9ABC2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Schwerpunkte liegen hierbei auf der Umsetzung neuer Anforderungen der Buchungs- und Kundenverwaltungsapplikation sowie der Pflege und Erweiterung der </w:t>
                            </w:r>
                          </w:p>
                          <w:p w14:paraId="667D7CBB" w14:textId="2D6F1D3A" w:rsidR="0048104D" w:rsidRDefault="0048104D" w:rsidP="0050377E">
                            <w:pPr>
                              <w:ind w:left="1985"/>
                            </w:pPr>
                            <w:r>
                              <w:t>Webauftritte.</w:t>
                            </w:r>
                          </w:p>
                          <w:p w14:paraId="77270D7D" w14:textId="77777777" w:rsidR="0048104D" w:rsidRDefault="0048104D" w:rsidP="0050377E">
                            <w:pPr>
                              <w:ind w:left="1985"/>
                            </w:pPr>
                          </w:p>
                          <w:p w14:paraId="77F2721C" w14:textId="77777777" w:rsidR="0048104D" w:rsidRDefault="0048104D" w:rsidP="0050377E">
                            <w:pPr>
                              <w:ind w:left="1985"/>
                            </w:pPr>
                          </w:p>
                          <w:p w14:paraId="2B109AE1" w14:textId="77777777" w:rsidR="0048104D" w:rsidRDefault="0048104D" w:rsidP="0050377E">
                            <w:pPr>
                              <w:ind w:left="1985"/>
                            </w:pPr>
                          </w:p>
                          <w:p w14:paraId="37126336" w14:textId="77777777" w:rsidR="0048104D" w:rsidRDefault="0048104D" w:rsidP="0050377E">
                            <w:pPr>
                              <w:ind w:left="1985"/>
                            </w:pPr>
                          </w:p>
                          <w:p w14:paraId="5774CE4E" w14:textId="77777777" w:rsidR="0048104D" w:rsidRDefault="0048104D" w:rsidP="0050377E">
                            <w:pPr>
                              <w:ind w:left="1985"/>
                            </w:pPr>
                          </w:p>
                          <w:p w14:paraId="371B6F50" w14:textId="77777777" w:rsidR="0048104D" w:rsidRDefault="0048104D" w:rsidP="0050377E">
                            <w:pPr>
                              <w:ind w:left="1985"/>
                            </w:pPr>
                          </w:p>
                          <w:p w14:paraId="328A15E6" w14:textId="77777777" w:rsidR="0048104D" w:rsidRDefault="0048104D" w:rsidP="0050377E">
                            <w:pPr>
                              <w:ind w:left="1985"/>
                            </w:pPr>
                          </w:p>
                          <w:p w14:paraId="5E5406F8" w14:textId="77777777" w:rsidR="0048104D" w:rsidRDefault="0048104D" w:rsidP="0050377E">
                            <w:pPr>
                              <w:ind w:left="1985"/>
                            </w:pPr>
                          </w:p>
                          <w:p w14:paraId="303D6268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1AC0F531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Migration von PHP-Modulen der Kernapplikation des</w:t>
                            </w:r>
                          </w:p>
                          <w:p w14:paraId="3DF4FC22" w14:textId="2E319CA5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   Buchungssystems nach einer Java-basierten SOA.</w:t>
                            </w:r>
                          </w:p>
                          <w:p w14:paraId="40533418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Erstellung von Web-Schnittstellen für externe </w:t>
                            </w:r>
                          </w:p>
                          <w:p w14:paraId="10F8DAE1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   Mandanten für den Abruf von Buchungs- und </w:t>
                            </w:r>
                          </w:p>
                          <w:p w14:paraId="7A7981B5" w14:textId="1A09AAAF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   Rechnungsdaten</w:t>
                            </w:r>
                          </w:p>
                          <w:p w14:paraId="7FE5C0CE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Testbegleitende Erweiterung von Web Service </w:t>
                            </w:r>
                          </w:p>
                          <w:p w14:paraId="22720965" w14:textId="464A9F3E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   Schnittstellen</w:t>
                            </w:r>
                          </w:p>
                          <w:p w14:paraId="0BDF3F49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UNIT Tests auf Basis von PHP und Java</w:t>
                            </w:r>
                          </w:p>
                          <w:p w14:paraId="37CBEEC8" w14:textId="77777777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Weiterentwicklung des internen Kundenbuchungs-</w:t>
                            </w:r>
                          </w:p>
                          <w:p w14:paraId="0E8B93F6" w14:textId="435AD112" w:rsidR="0048104D" w:rsidRDefault="0048104D" w:rsidP="0050377E">
                            <w:pPr>
                              <w:ind w:left="1985"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systems</w:t>
                            </w:r>
                            <w:proofErr w:type="spellEnd"/>
                          </w:p>
                          <w:p w14:paraId="1BDB31C7" w14:textId="1BB7FFF0" w:rsidR="0048104D" w:rsidRDefault="0048104D" w:rsidP="0050377E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Umsetzung neuer Anforderungen</w:t>
                            </w:r>
                          </w:p>
                          <w:p w14:paraId="0CA9E6F6" w14:textId="77777777" w:rsidR="0048104D" w:rsidRDefault="0048104D" w:rsidP="00313F2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66865BEF" w14:textId="77777777" w:rsidR="0048104D" w:rsidRDefault="0048104D" w:rsidP="0050377E"/>
                          <w:p w14:paraId="4B81D95C" w14:textId="2CB16E87" w:rsidR="0048104D" w:rsidRPr="00E37C43" w:rsidRDefault="0048104D" w:rsidP="0050377E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0377E">
                              <w:t>9/2011 - 12/2011</w:t>
                            </w:r>
                          </w:p>
                          <w:p w14:paraId="4F7C69B9" w14:textId="6973772C" w:rsidR="0048104D" w:rsidRDefault="0048104D" w:rsidP="0050377E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AF5F50">
                              <w:t>Volkswagen AG</w:t>
                            </w:r>
                          </w:p>
                          <w:p w14:paraId="72F0CD19" w14:textId="36038133" w:rsidR="0048104D" w:rsidRPr="005753E5" w:rsidRDefault="0048104D" w:rsidP="0050377E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proofErr w:type="spellStart"/>
                            <w:r w:rsidRPr="00AF5F50">
                              <w:t>Testautomatisierer</w:t>
                            </w:r>
                            <w:proofErr w:type="spellEnd"/>
                          </w:p>
                          <w:p w14:paraId="1AF931B1" w14:textId="535214C6" w:rsidR="0048104D" w:rsidRDefault="0048104D" w:rsidP="0050377E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AF5F50">
                              <w:t>Automobilbranche</w:t>
                            </w:r>
                          </w:p>
                          <w:p w14:paraId="3A42B304" w14:textId="77777777" w:rsidR="0048104D" w:rsidRDefault="0048104D" w:rsidP="0050377E">
                            <w:r w:rsidRPr="00EC11DA">
                              <w:rPr>
                                <w:b/>
                              </w:rPr>
                              <w:t>Fähigkeiten</w:t>
                            </w:r>
                            <w:r w:rsidRPr="00EC11DA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AF5F50">
                              <w:t xml:space="preserve">Quicktest Professional, HP Quality Center 9.5, Visual </w:t>
                            </w:r>
                          </w:p>
                          <w:p w14:paraId="64F425A5" w14:textId="2BDA6E74" w:rsidR="0048104D" w:rsidRPr="00290B19" w:rsidRDefault="0048104D" w:rsidP="00AF5F50">
                            <w:pPr>
                              <w:ind w:firstLine="1985"/>
                            </w:pPr>
                            <w:r w:rsidRPr="00290B19">
                              <w:t>Basic Script, SAP CRM 7.0, SCRUM</w:t>
                            </w:r>
                          </w:p>
                          <w:p w14:paraId="44D5A99A" w14:textId="77777777" w:rsidR="0048104D" w:rsidRDefault="0048104D" w:rsidP="00AF5F50"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  <w:t xml:space="preserve">        </w:t>
                            </w:r>
                            <w:r>
                              <w:t xml:space="preserve">  Erstellung von automatisierten Testskripten für </w:t>
                            </w:r>
                          </w:p>
                          <w:p w14:paraId="2A09FBEE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bestehende und in Entwicklung befindliche </w:t>
                            </w:r>
                          </w:p>
                          <w:p w14:paraId="52225D6A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(webbasierte) Anwendungssysteme. </w:t>
                            </w:r>
                          </w:p>
                          <w:p w14:paraId="36FE65A8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Die Hauptaufgaben liegen hierbei auf der Umsetzung </w:t>
                            </w:r>
                          </w:p>
                          <w:p w14:paraId="76A0D2A3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neuer Testszenarien im Rahmen einer agilen </w:t>
                            </w:r>
                          </w:p>
                          <w:p w14:paraId="2EB3F426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Softwareerstellung sowie Aktualisierung und </w:t>
                            </w:r>
                          </w:p>
                          <w:p w14:paraId="6FBA32C9" w14:textId="48AA23CE" w:rsidR="0048104D" w:rsidRDefault="0048104D" w:rsidP="00AF5F50">
                            <w:pPr>
                              <w:ind w:firstLine="1985"/>
                            </w:pPr>
                            <w:r>
                              <w:t>Anpassung bereits eingesetzter Testskripte.</w:t>
                            </w:r>
                          </w:p>
                          <w:p w14:paraId="553B46C0" w14:textId="77777777" w:rsidR="0048104D" w:rsidRDefault="0048104D" w:rsidP="00AF5F50">
                            <w:pPr>
                              <w:ind w:firstLine="1985"/>
                            </w:pPr>
                          </w:p>
                          <w:p w14:paraId="5E1605CC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>Tätigkeiten:</w:t>
                            </w:r>
                          </w:p>
                          <w:p w14:paraId="422C730C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>-</w:t>
                            </w:r>
                            <w:r>
                              <w:tab/>
                              <w:t>Erstellung von automatisierten Testszenarien anhand</w:t>
                            </w:r>
                          </w:p>
                          <w:p w14:paraId="144BAB1B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   von Testfallbeschreibungen für diverse Intranet </w:t>
                            </w:r>
                          </w:p>
                          <w:p w14:paraId="406D4717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   Anwendungen gemäß dem komponentenbasierten </w:t>
                            </w:r>
                          </w:p>
                          <w:p w14:paraId="0DE938FB" w14:textId="18B05D21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   Ansatz </w:t>
                            </w:r>
                          </w:p>
                          <w:p w14:paraId="40F1858B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Implementierung einer gemeinsamen </w:t>
                            </w:r>
                          </w:p>
                          <w:p w14:paraId="5116DA60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   Basisfunktionalität für verschiedene </w:t>
                            </w:r>
                          </w:p>
                          <w:p w14:paraId="473BAECE" w14:textId="30E91C5C" w:rsidR="0048104D" w:rsidRDefault="0048104D" w:rsidP="00AF5F50">
                            <w:pPr>
                              <w:ind w:firstLine="1985"/>
                            </w:pPr>
                            <w:r>
                              <w:t xml:space="preserve">   Anwendungstypen</w:t>
                            </w:r>
                          </w:p>
                          <w:p w14:paraId="79F1B196" w14:textId="77777777" w:rsidR="0048104D" w:rsidRDefault="0048104D" w:rsidP="00AF5F50">
                            <w:pPr>
                              <w:ind w:firstLine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Anpassung und Weiterentwicklung bestehender </w:t>
                            </w:r>
                          </w:p>
                          <w:p w14:paraId="6D3ACBB1" w14:textId="77C5F2EC" w:rsidR="0048104D" w:rsidRPr="00323345" w:rsidRDefault="0048104D" w:rsidP="00AF5F50">
                            <w:pPr>
                              <w:ind w:firstLine="1985"/>
                            </w:pPr>
                            <w:r>
                              <w:t xml:space="preserve">   Testkomponenten und Testszenarien</w:t>
                            </w:r>
                          </w:p>
                          <w:p w14:paraId="589C3AA0" w14:textId="77777777" w:rsidR="0048104D" w:rsidRDefault="0048104D" w:rsidP="00B37168">
                            <w:pPr>
                              <w:rPr>
                                <w:b/>
                              </w:rPr>
                            </w:pPr>
                          </w:p>
                          <w:p w14:paraId="6E34B27E" w14:textId="77777777" w:rsidR="0048104D" w:rsidRDefault="0048104D" w:rsidP="00B37168">
                            <w:pPr>
                              <w:rPr>
                                <w:b/>
                              </w:rPr>
                            </w:pPr>
                          </w:p>
                          <w:p w14:paraId="76B06E4D" w14:textId="77777777" w:rsidR="0048104D" w:rsidRDefault="0048104D" w:rsidP="00B37168">
                            <w:pPr>
                              <w:rPr>
                                <w:b/>
                              </w:rPr>
                            </w:pPr>
                          </w:p>
                          <w:p w14:paraId="7C81E07E" w14:textId="77777777" w:rsidR="0048104D" w:rsidRDefault="0048104D" w:rsidP="00B37168">
                            <w:pPr>
                              <w:rPr>
                                <w:b/>
                              </w:rPr>
                            </w:pPr>
                          </w:p>
                          <w:p w14:paraId="1D8E2FD8" w14:textId="77777777" w:rsidR="0048104D" w:rsidRDefault="0048104D" w:rsidP="00B37168">
                            <w:pPr>
                              <w:rPr>
                                <w:b/>
                              </w:rPr>
                            </w:pPr>
                          </w:p>
                          <w:p w14:paraId="72CE44DC" w14:textId="77777777" w:rsidR="0048104D" w:rsidRDefault="0048104D" w:rsidP="00B37168">
                            <w:pPr>
                              <w:rPr>
                                <w:b/>
                              </w:rPr>
                            </w:pPr>
                          </w:p>
                          <w:p w14:paraId="57BBBE02" w14:textId="358C8A4B" w:rsidR="0048104D" w:rsidRPr="00E37C43" w:rsidRDefault="0048104D" w:rsidP="00B37168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B37168">
                              <w:t>7/2009 - 2/2011</w:t>
                            </w:r>
                          </w:p>
                          <w:p w14:paraId="587549C9" w14:textId="77777777" w:rsidR="0048104D" w:rsidRDefault="0048104D" w:rsidP="00B37168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5D0015">
                              <w:t>DB Fuhrpark GmbH</w:t>
                            </w:r>
                          </w:p>
                          <w:p w14:paraId="269C95EA" w14:textId="0AB9E05C" w:rsidR="0048104D" w:rsidRPr="005753E5" w:rsidRDefault="0048104D" w:rsidP="00B37168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>
                              <w:t xml:space="preserve">PHP/Java </w:t>
                            </w:r>
                            <w:r w:rsidRPr="00B37168">
                              <w:t>Entwickler</w:t>
                            </w:r>
                          </w:p>
                          <w:p w14:paraId="602FE914" w14:textId="77777777" w:rsidR="0048104D" w:rsidRDefault="0048104D" w:rsidP="00B37168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  <w:r w:rsidRPr="005D0015">
                              <w:t>Bahn</w:t>
                            </w:r>
                          </w:p>
                          <w:p w14:paraId="290D9183" w14:textId="2831FCA7" w:rsidR="0048104D" w:rsidRPr="006E07CE" w:rsidRDefault="0048104D" w:rsidP="00B37168">
                            <w:r w:rsidRPr="00EC11DA">
                              <w:rPr>
                                <w:b/>
                              </w:rPr>
                              <w:t>Fähigkeiten</w:t>
                            </w:r>
                            <w:r w:rsidRPr="00EC11DA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B37168">
                              <w:t xml:space="preserve">J2SE, Java, JavaScript, </w:t>
                            </w:r>
                            <w:proofErr w:type="spellStart"/>
                            <w:r w:rsidRPr="00B37168">
                              <w:t>Junit</w:t>
                            </w:r>
                            <w:proofErr w:type="spellEnd"/>
                          </w:p>
                          <w:p w14:paraId="36B80FBE" w14:textId="77777777" w:rsidR="0048104D" w:rsidRDefault="0048104D" w:rsidP="00B37168"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  <w:t xml:space="preserve">        </w:t>
                            </w:r>
                            <w:r>
                              <w:t xml:space="preserve">  Weiterentwicklung der Kernapplikation des </w:t>
                            </w:r>
                          </w:p>
                          <w:p w14:paraId="2380DD27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 xml:space="preserve">Mobilitätsdienstleisters der Deutschen Bahn. </w:t>
                            </w:r>
                          </w:p>
                          <w:p w14:paraId="1A3074B7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 xml:space="preserve">Schwerpunkte liegen hierbei auf der Umsetzung neuer Anforderungen der Buchungs- und Kundenverwaltungsapplikation sowie der Pflege und Erweiterung der </w:t>
                            </w:r>
                          </w:p>
                          <w:p w14:paraId="6D0E261C" w14:textId="05836E25" w:rsidR="0048104D" w:rsidRDefault="0048104D" w:rsidP="00B37168">
                            <w:pPr>
                              <w:ind w:left="1985"/>
                            </w:pPr>
                            <w:r>
                              <w:t>Webauftritte.</w:t>
                            </w:r>
                          </w:p>
                          <w:p w14:paraId="1E254434" w14:textId="77777777" w:rsidR="0048104D" w:rsidRDefault="0048104D" w:rsidP="00B37168">
                            <w:pPr>
                              <w:ind w:left="1985"/>
                            </w:pPr>
                          </w:p>
                          <w:p w14:paraId="0C84967D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>Tätigkeiten:</w:t>
                            </w:r>
                          </w:p>
                          <w:p w14:paraId="7065E44D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Erstellung von Web-Schnittstellen für externe </w:t>
                            </w:r>
                          </w:p>
                          <w:p w14:paraId="4372657E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 xml:space="preserve">   Mandanten für den Abruf von Buchungs- und </w:t>
                            </w:r>
                          </w:p>
                          <w:p w14:paraId="558DFF2B" w14:textId="2A9890DF" w:rsidR="0048104D" w:rsidRDefault="0048104D" w:rsidP="00B37168">
                            <w:pPr>
                              <w:ind w:left="1985"/>
                            </w:pPr>
                            <w:r>
                              <w:t xml:space="preserve">   Rechnungsdaten</w:t>
                            </w:r>
                          </w:p>
                          <w:p w14:paraId="39FA8FC2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Erstellung einer Java Applikation zur Validierung von</w:t>
                            </w:r>
                          </w:p>
                          <w:p w14:paraId="4382F295" w14:textId="616A3D79" w:rsidR="0048104D" w:rsidRDefault="0048104D" w:rsidP="00B37168">
                            <w:pPr>
                              <w:ind w:left="1985"/>
                            </w:pPr>
                            <w:r>
                              <w:t xml:space="preserve">   XML Dokumenten</w:t>
                            </w:r>
                          </w:p>
                          <w:p w14:paraId="43C52612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Beseitigung bestehender struktureller Probleme der</w:t>
                            </w:r>
                          </w:p>
                          <w:p w14:paraId="49FBA72E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 xml:space="preserve">   Kernapplikation verbunden mit der Erstellung und </w:t>
                            </w:r>
                          </w:p>
                          <w:p w14:paraId="11A10F6E" w14:textId="5BE41B0E" w:rsidR="0048104D" w:rsidRDefault="0048104D" w:rsidP="00B37168">
                            <w:pPr>
                              <w:ind w:left="1985"/>
                            </w:pPr>
                            <w:r>
                              <w:t xml:space="preserve">   Durchführung von Testfällen </w:t>
                            </w:r>
                          </w:p>
                          <w:p w14:paraId="58EEC333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Testbegleitende Erweiterung von Web Service </w:t>
                            </w:r>
                          </w:p>
                          <w:p w14:paraId="6AD9A582" w14:textId="11F6D11A" w:rsidR="0048104D" w:rsidRDefault="0048104D" w:rsidP="00B37168">
                            <w:pPr>
                              <w:ind w:left="1985"/>
                            </w:pPr>
                            <w:r>
                              <w:t xml:space="preserve">   Schnittstellen</w:t>
                            </w:r>
                          </w:p>
                          <w:p w14:paraId="3AAF4F0F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UNIT Tests auf Basis PHP und Java</w:t>
                            </w:r>
                          </w:p>
                          <w:p w14:paraId="44C080AD" w14:textId="77777777" w:rsidR="0048104D" w:rsidRDefault="0048104D" w:rsidP="00B37168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Weiterentwicklung des internen Kundenbuchungs-</w:t>
                            </w:r>
                          </w:p>
                          <w:p w14:paraId="7278BC67" w14:textId="53AFFAD3" w:rsidR="0048104D" w:rsidRDefault="0048104D" w:rsidP="00B37168">
                            <w:pPr>
                              <w:ind w:left="1985"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systems</w:t>
                            </w:r>
                            <w:proofErr w:type="spellEnd"/>
                          </w:p>
                          <w:p w14:paraId="16B652AA" w14:textId="3AE8B48A" w:rsidR="0048104D" w:rsidRDefault="0048104D" w:rsidP="00B37168">
                            <w:pPr>
                              <w:ind w:left="1985"/>
                            </w:pPr>
                            <w:r>
                              <w:t>-  Umsetzung neuer Anforderungen</w:t>
                            </w:r>
                          </w:p>
                          <w:p w14:paraId="7B2CA4D9" w14:textId="77777777" w:rsidR="0048104D" w:rsidRDefault="0048104D" w:rsidP="00B37168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7ABD2013" w14:textId="77777777" w:rsidR="0048104D" w:rsidRDefault="0048104D" w:rsidP="00B37168"/>
                          <w:p w14:paraId="448473DC" w14:textId="545BA6D1" w:rsidR="0048104D" w:rsidRPr="00E37C43" w:rsidRDefault="0048104D" w:rsidP="00B37168">
                            <w:r w:rsidRPr="00E37C43"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 w:rsidRPr="00F74244">
                              <w:t>2/2009 - 6/2009</w:t>
                            </w:r>
                          </w:p>
                          <w:p w14:paraId="285D9B9C" w14:textId="758280A1" w:rsidR="0048104D" w:rsidRDefault="0048104D" w:rsidP="00B37168">
                            <w:r w:rsidRPr="00F13F61">
                              <w:rPr>
                                <w:b/>
                              </w:rPr>
                              <w:t>Firma/ORT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proofErr w:type="spellStart"/>
                            <w:r w:rsidRPr="00F74244">
                              <w:t>Saxonia</w:t>
                            </w:r>
                            <w:proofErr w:type="spellEnd"/>
                            <w:r w:rsidRPr="00F74244">
                              <w:t xml:space="preserve"> Systems</w:t>
                            </w:r>
                          </w:p>
                          <w:p w14:paraId="2A277D99" w14:textId="6A911EB4" w:rsidR="0048104D" w:rsidRPr="005753E5" w:rsidRDefault="0048104D" w:rsidP="00B37168">
                            <w:r w:rsidRPr="005753E5">
                              <w:rPr>
                                <w:b/>
                              </w:rPr>
                              <w:t>Tätigkeit</w:t>
                            </w:r>
                            <w:r w:rsidRPr="005753E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F74244">
                              <w:t>Prozessberater/ Analyst, Softwareentwickler</w:t>
                            </w:r>
                          </w:p>
                          <w:p w14:paraId="480A2CD3" w14:textId="5C53D434" w:rsidR="0048104D" w:rsidRDefault="0048104D" w:rsidP="00B37168">
                            <w:r w:rsidRPr="00FD7B53">
                              <w:rPr>
                                <w:b/>
                              </w:rPr>
                              <w:t xml:space="preserve">Kurzbeschreibung    </w:t>
                            </w:r>
                          </w:p>
                          <w:p w14:paraId="4966771D" w14:textId="1700AF8D" w:rsidR="0048104D" w:rsidRPr="006E07CE" w:rsidRDefault="0048104D" w:rsidP="00B37168">
                            <w:r w:rsidRPr="00EC11DA">
                              <w:rPr>
                                <w:b/>
                              </w:rPr>
                              <w:t>Fähigkeiten</w:t>
                            </w:r>
                            <w:r w:rsidRPr="00EC11DA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</w:p>
                          <w:p w14:paraId="133681FF" w14:textId="2D25C983" w:rsidR="0048104D" w:rsidRDefault="0048104D" w:rsidP="00F74244">
                            <w:r w:rsidRPr="002D2658">
                              <w:rPr>
                                <w:b/>
                              </w:rPr>
                              <w:t>Aufgaben</w:t>
                            </w:r>
                            <w:r w:rsidRPr="002D2658">
                              <w:tab/>
                              <w:t xml:space="preserve">        </w:t>
                            </w:r>
                            <w:r>
                              <w:t xml:space="preserve">  Tätigkeiten:</w:t>
                            </w:r>
                          </w:p>
                          <w:p w14:paraId="5FABE3BD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Einarbeitung in Datenmodell SAP IS-U </w:t>
                            </w:r>
                          </w:p>
                          <w:p w14:paraId="1DB07112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Erarbeitung der SAP IS-U Kernprozesse: </w:t>
                            </w:r>
                          </w:p>
                          <w:p w14:paraId="2D83742F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 xml:space="preserve">   Umzug, Gerätemanagement, Ablesung und </w:t>
                            </w:r>
                          </w:p>
                          <w:p w14:paraId="4BF11353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 xml:space="preserve">   Abrechnungsstammdaten, Energiedatenmanagement, </w:t>
                            </w:r>
                          </w:p>
                          <w:p w14:paraId="604CBBC6" w14:textId="7C42550C" w:rsidR="0048104D" w:rsidRDefault="0048104D" w:rsidP="00F74244">
                            <w:pPr>
                              <w:ind w:left="1985"/>
                            </w:pPr>
                            <w:r>
                              <w:t xml:space="preserve">   CIC, Grundlagen Vertragskontokorrent</w:t>
                            </w:r>
                          </w:p>
                          <w:p w14:paraId="17C59D15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Analyse der SAP IS-U Tabellenstruktur zur Abbildung </w:t>
                            </w:r>
                          </w:p>
                          <w:p w14:paraId="23039CB2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 xml:space="preserve">   der SAP IS-U Stammdaten und Geschäftsprozesse </w:t>
                            </w:r>
                          </w:p>
                          <w:p w14:paraId="7ACC8D44" w14:textId="61759B23" w:rsidR="0048104D" w:rsidRDefault="0048104D" w:rsidP="00F74244">
                            <w:pPr>
                              <w:ind w:left="1985"/>
                            </w:pPr>
                            <w:r>
                              <w:t xml:space="preserve">   sowie individuellen Weiterentwicklungen</w:t>
                            </w:r>
                          </w:p>
                          <w:p w14:paraId="77CD861F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>Vertiefungen der Kenntnisse in ABAP am Objektmodell</w:t>
                            </w:r>
                          </w:p>
                          <w:p w14:paraId="145470F4" w14:textId="54B974E8" w:rsidR="0048104D" w:rsidRDefault="0048104D" w:rsidP="00F74244">
                            <w:pPr>
                              <w:ind w:left="1985"/>
                            </w:pPr>
                            <w:r>
                              <w:t xml:space="preserve">   SAP IS-U</w:t>
                            </w:r>
                          </w:p>
                          <w:p w14:paraId="69C6C3D7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Einarbeitung in die SAP System </w:t>
                            </w:r>
                            <w:proofErr w:type="spellStart"/>
                            <w:r>
                              <w:t>Landscape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67DEEE0" w14:textId="78A85DB2" w:rsidR="0048104D" w:rsidRDefault="0048104D" w:rsidP="00F74244">
                            <w:pPr>
                              <w:ind w:left="1985"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Optimization</w:t>
                            </w:r>
                            <w:proofErr w:type="spellEnd"/>
                            <w:r>
                              <w:t xml:space="preserve"> (SLO) Technologie</w:t>
                            </w:r>
                          </w:p>
                          <w:p w14:paraId="6E1F72DE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Eigenschaften und Funktionsumfang der </w:t>
                            </w:r>
                            <w:proofErr w:type="spellStart"/>
                            <w:r>
                              <w:t>Contract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936BA97" w14:textId="77777777" w:rsidR="0048104D" w:rsidRDefault="0048104D" w:rsidP="00F74244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290B19">
                              <w:t xml:space="preserve">   </w:t>
                            </w:r>
                            <w:r w:rsidRPr="00F74244">
                              <w:rPr>
                                <w:lang w:val="en-US"/>
                              </w:rPr>
                              <w:t xml:space="preserve">Conversion Workbench (CCW): </w:t>
                            </w:r>
                            <w:proofErr w:type="spellStart"/>
                            <w:r w:rsidRPr="00F74244">
                              <w:rPr>
                                <w:lang w:val="en-US"/>
                              </w:rPr>
                              <w:t>Projektparameter</w:t>
                            </w:r>
                            <w:proofErr w:type="spellEnd"/>
                            <w:r w:rsidRPr="00F74244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2841BDA0" w14:textId="1FE1CED8" w:rsidR="0048104D" w:rsidRPr="00F74244" w:rsidRDefault="0048104D" w:rsidP="00F74244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F74244">
                              <w:rPr>
                                <w:lang w:val="en-US"/>
                              </w:rPr>
                              <w:t>Loader, Analyzer, Constructor, Verifier</w:t>
                            </w:r>
                          </w:p>
                          <w:p w14:paraId="34C8FF06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Anwendung der CCW zur Durchführung </w:t>
                            </w:r>
                          </w:p>
                          <w:p w14:paraId="4F9551C7" w14:textId="77777777" w:rsidR="0048104D" w:rsidRDefault="0048104D" w:rsidP="00F74244">
                            <w:pPr>
                              <w:ind w:left="1985"/>
                            </w:pPr>
                            <w:r>
                              <w:t xml:space="preserve">   praxisbezogener </w:t>
                            </w:r>
                            <w:proofErr w:type="spellStart"/>
                            <w:r>
                              <w:t>Unbundling</w:t>
                            </w:r>
                            <w:proofErr w:type="spellEnd"/>
                            <w:r>
                              <w:t xml:space="preserve">-Szenarien anhand der </w:t>
                            </w:r>
                          </w:p>
                          <w:p w14:paraId="3993EE60" w14:textId="7934E739" w:rsidR="0048104D" w:rsidRPr="00323345" w:rsidRDefault="0048104D" w:rsidP="00F74244">
                            <w:pPr>
                              <w:ind w:left="1985"/>
                            </w:pPr>
                            <w:r>
                              <w:t xml:space="preserve">   definierten Phasen: Analyse, Umbau, 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A380D" id="Textfeld 20" o:spid="_x0000_s1034" type="#_x0000_t202" style="position:absolute;margin-left:118.55pt;margin-top:23.05pt;width:377.6pt;height:65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" filled="f" stroked="f">
                <v:textbox style="mso-next-textbox:#Textfeld 221">
                  <w:txbxContent>
                    <w:p w14:paraId="26501677" w14:textId="66DA7B84" w:rsidR="0048104D" w:rsidRPr="00E37C43" w:rsidRDefault="0048104D" w:rsidP="0048104D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>1/2017 - laufend</w:t>
                      </w:r>
                    </w:p>
                    <w:p w14:paraId="697AA9C5" w14:textId="66C1676B" w:rsidR="0048104D" w:rsidRPr="0048104D" w:rsidRDefault="0048104D" w:rsidP="0048104D">
                      <w:r w:rsidRPr="0048104D">
                        <w:rPr>
                          <w:b/>
                        </w:rPr>
                        <w:t>Firma/ORT</w:t>
                      </w:r>
                      <w:r w:rsidRPr="0048104D">
                        <w:rPr>
                          <w:b/>
                        </w:rPr>
                        <w:tab/>
                        <w:t xml:space="preserve">          </w:t>
                      </w:r>
                    </w:p>
                    <w:p w14:paraId="21CFE2E7" w14:textId="77777777" w:rsidR="0048104D" w:rsidRPr="00D46612" w:rsidRDefault="0048104D" w:rsidP="0048104D">
                      <w:r w:rsidRPr="00D46612">
                        <w:rPr>
                          <w:b/>
                        </w:rPr>
                        <w:t>Tätigkeit</w:t>
                      </w:r>
                      <w:r w:rsidRPr="00D46612">
                        <w:rPr>
                          <w:b/>
                        </w:rPr>
                        <w:tab/>
                        <w:t xml:space="preserve">          </w:t>
                      </w:r>
                      <w:r w:rsidRPr="00B3173E">
                        <w:t>Senior Java Software Entwickler</w:t>
                      </w:r>
                    </w:p>
                    <w:p w14:paraId="1F2D44F7" w14:textId="77777777" w:rsidR="0048104D" w:rsidRDefault="0048104D" w:rsidP="0048104D">
                      <w:r w:rsidRPr="005753E5">
                        <w:rPr>
                          <w:b/>
                        </w:rPr>
                        <w:t xml:space="preserve">Kurzbeschreibung    </w:t>
                      </w:r>
                      <w:r w:rsidRPr="0048104D">
                        <w:t>Biotechnologie, Pharmaindustrie</w:t>
                      </w:r>
                    </w:p>
                    <w:p w14:paraId="448B1C4A" w14:textId="77777777" w:rsidR="0048104D" w:rsidRPr="0048104D" w:rsidRDefault="0048104D" w:rsidP="0048104D">
                      <w:r w:rsidRPr="0048104D">
                        <w:rPr>
                          <w:b/>
                        </w:rPr>
                        <w:t>Fähigkeiten</w:t>
                      </w:r>
                      <w:r w:rsidRPr="0048104D">
                        <w:rPr>
                          <w:b/>
                        </w:rPr>
                        <w:tab/>
                      </w:r>
                      <w:r w:rsidRPr="0048104D">
                        <w:t xml:space="preserve">          Java, </w:t>
                      </w:r>
                      <w:proofErr w:type="spellStart"/>
                      <w:r w:rsidRPr="0048104D">
                        <w:t>Bamboo</w:t>
                      </w:r>
                      <w:proofErr w:type="spellEnd"/>
                    </w:p>
                    <w:p w14:paraId="2C3D60AE" w14:textId="7A797222" w:rsidR="0048104D" w:rsidRDefault="0048104D" w:rsidP="0048104D">
                      <w:r w:rsidRPr="00AA5DFE">
                        <w:rPr>
                          <w:b/>
                        </w:rPr>
                        <w:t>Aufgaben</w:t>
                      </w:r>
                      <w:r>
                        <w:rPr>
                          <w:b/>
                        </w:rPr>
                        <w:t xml:space="preserve">                   - </w:t>
                      </w:r>
                      <w:r>
                        <w:t xml:space="preserve">Konzeption und Implementierung eines </w:t>
                      </w:r>
                      <w:proofErr w:type="spellStart"/>
                      <w:r>
                        <w:t>MircroService</w:t>
                      </w:r>
                      <w:proofErr w:type="spellEnd"/>
                      <w:r>
                        <w:t xml:space="preserve"> </w:t>
                      </w:r>
                    </w:p>
                    <w:p w14:paraId="38942D9E" w14:textId="201C858E" w:rsidR="0048104D" w:rsidRDefault="0048104D" w:rsidP="0048104D">
                      <w:pPr>
                        <w:ind w:firstLine="1985"/>
                      </w:pPr>
                      <w:r>
                        <w:t xml:space="preserve">  auf Spring Boot- Basis zur Bearbeitung und </w:t>
                      </w:r>
                    </w:p>
                    <w:p w14:paraId="46ECE1BB" w14:textId="018F4FDE" w:rsidR="0048104D" w:rsidRDefault="0048104D" w:rsidP="0048104D">
                      <w:pPr>
                        <w:ind w:firstLine="1985"/>
                      </w:pPr>
                      <w:r>
                        <w:t xml:space="preserve">  Validierung von </w:t>
                      </w:r>
                      <w:proofErr w:type="spellStart"/>
                      <w:r>
                        <w:t>zahnärtzlichen</w:t>
                      </w:r>
                      <w:proofErr w:type="spellEnd"/>
                      <w:r>
                        <w:t xml:space="preserve"> </w:t>
                      </w:r>
                    </w:p>
                    <w:p w14:paraId="7CB4CDFD" w14:textId="45500917" w:rsidR="0048104D" w:rsidRDefault="0048104D" w:rsidP="0048104D">
                      <w:pPr>
                        <w:ind w:firstLine="1985"/>
                      </w:pPr>
                      <w:r>
                        <w:t xml:space="preserve">  Rechnungsdokumenten</w:t>
                      </w:r>
                    </w:p>
                    <w:p w14:paraId="3F4F5E3E" w14:textId="77777777" w:rsidR="0048104D" w:rsidRDefault="0048104D" w:rsidP="0048104D"/>
                    <w:p w14:paraId="2A798B5A" w14:textId="77777777" w:rsidR="0048104D" w:rsidRDefault="0048104D" w:rsidP="00E03F66">
                      <w:pPr>
                        <w:ind w:left="2127" w:hanging="142"/>
                      </w:pPr>
                      <w:r>
                        <w:t xml:space="preserve">- Implementierung einer Single Page Anwendung </w:t>
                      </w:r>
                    </w:p>
                    <w:p w14:paraId="26F1B1C3" w14:textId="77777777" w:rsidR="0048104D" w:rsidRDefault="0048104D" w:rsidP="00E03F66">
                      <w:pPr>
                        <w:ind w:left="2127" w:hanging="142"/>
                      </w:pPr>
                      <w:r>
                        <w:t xml:space="preserve">  mittels Angular-Framework zur Anzeige und </w:t>
                      </w:r>
                    </w:p>
                    <w:p w14:paraId="62DF49C3" w14:textId="495BB597" w:rsidR="0048104D" w:rsidRDefault="0048104D" w:rsidP="00E03F66">
                      <w:pPr>
                        <w:ind w:left="2127" w:hanging="142"/>
                      </w:pPr>
                      <w:r>
                        <w:t xml:space="preserve">  Bearbeitung von Rechnungsdaten</w:t>
                      </w:r>
                    </w:p>
                    <w:p w14:paraId="2B1DA47E" w14:textId="77777777" w:rsidR="0048104D" w:rsidRDefault="0048104D" w:rsidP="00E03F66">
                      <w:pPr>
                        <w:ind w:left="2127" w:hanging="142"/>
                      </w:pPr>
                    </w:p>
                    <w:p w14:paraId="5E524A14" w14:textId="77777777" w:rsidR="0048104D" w:rsidRDefault="0048104D" w:rsidP="00E03F66">
                      <w:pPr>
                        <w:ind w:left="2127" w:hanging="142"/>
                      </w:pPr>
                      <w:r>
                        <w:t>- Implementierung von Schnittstellen und REST-</w:t>
                      </w:r>
                    </w:p>
                    <w:p w14:paraId="715D9D01" w14:textId="77777777" w:rsidR="0048104D" w:rsidRDefault="0048104D" w:rsidP="00E03F66">
                      <w:pPr>
                        <w:ind w:left="2127" w:hanging="142"/>
                      </w:pPr>
                      <w:r>
                        <w:t xml:space="preserve">  Clients zur Integration von Drittsystemen via Rest</w:t>
                      </w:r>
                    </w:p>
                    <w:p w14:paraId="2B3C49C5" w14:textId="25021EE8" w:rsidR="0048104D" w:rsidRDefault="0048104D" w:rsidP="00E03F66">
                      <w:pPr>
                        <w:ind w:left="2127" w:hanging="142"/>
                      </w:pPr>
                      <w:r>
                        <w:t xml:space="preserve">  und SOAP</w:t>
                      </w:r>
                    </w:p>
                    <w:p w14:paraId="42E6D5CB" w14:textId="77777777" w:rsidR="0048104D" w:rsidRDefault="0048104D" w:rsidP="00E03F66">
                      <w:pPr>
                        <w:ind w:left="2127" w:hanging="142"/>
                      </w:pPr>
                    </w:p>
                    <w:p w14:paraId="5D687A27" w14:textId="77777777" w:rsidR="0048104D" w:rsidRDefault="0048104D" w:rsidP="00E03F66">
                      <w:pPr>
                        <w:ind w:left="2127" w:hanging="142"/>
                      </w:pPr>
                      <w:r>
                        <w:t xml:space="preserve">- Durchführung von Code-Review zur </w:t>
                      </w:r>
                    </w:p>
                    <w:p w14:paraId="2CA4B4AC" w14:textId="39FB28C2" w:rsidR="0048104D" w:rsidRDefault="0048104D" w:rsidP="00E03F66">
                      <w:pPr>
                        <w:ind w:left="2127" w:hanging="142"/>
                      </w:pPr>
                      <w:r>
                        <w:t xml:space="preserve">  qualitätsgestützten Softwareentwicklung</w:t>
                      </w:r>
                    </w:p>
                    <w:p w14:paraId="45B401DA" w14:textId="77777777" w:rsidR="0048104D" w:rsidRDefault="0048104D" w:rsidP="00E03F66">
                      <w:pPr>
                        <w:ind w:left="2127" w:hanging="142"/>
                      </w:pPr>
                    </w:p>
                    <w:p w14:paraId="73575D3C" w14:textId="77777777" w:rsidR="0048104D" w:rsidRDefault="0048104D" w:rsidP="00E03F66">
                      <w:pPr>
                        <w:ind w:left="2127" w:hanging="142"/>
                      </w:pPr>
                      <w:r>
                        <w:t xml:space="preserve">- Erstellung von datenbankbasierten Auswertungen </w:t>
                      </w:r>
                    </w:p>
                    <w:p w14:paraId="25B7DA18" w14:textId="2716474D" w:rsidR="0048104D" w:rsidRDefault="0048104D" w:rsidP="00E03F66">
                      <w:pPr>
                        <w:ind w:left="2127" w:hanging="142"/>
                      </w:pPr>
                      <w:r>
                        <w:t xml:space="preserve">  mittels Mongo Aggregation Framework</w:t>
                      </w:r>
                    </w:p>
                    <w:p w14:paraId="193692A7" w14:textId="77777777" w:rsidR="0048104D" w:rsidRDefault="0048104D" w:rsidP="00E03F66">
                      <w:pPr>
                        <w:ind w:left="2127" w:hanging="142"/>
                      </w:pPr>
                    </w:p>
                    <w:p w14:paraId="1CBA0A8D" w14:textId="77777777" w:rsidR="0048104D" w:rsidRDefault="0048104D" w:rsidP="00E03F66">
                      <w:pPr>
                        <w:ind w:left="2127" w:hanging="142"/>
                      </w:pPr>
                      <w:r>
                        <w:t xml:space="preserve">- Portierung eines </w:t>
                      </w:r>
                      <w:proofErr w:type="spellStart"/>
                      <w:r>
                        <w:t>JBoss</w:t>
                      </w:r>
                      <w:proofErr w:type="spellEnd"/>
                      <w:r>
                        <w:t xml:space="preserve"> basierten Web Service auf</w:t>
                      </w:r>
                    </w:p>
                    <w:p w14:paraId="5DA4D287" w14:textId="58A2AB1B" w:rsidR="0048104D" w:rsidRDefault="0048104D" w:rsidP="00E03F66">
                      <w:pPr>
                        <w:ind w:left="2127" w:hanging="142"/>
                      </w:pPr>
                      <w:r>
                        <w:t xml:space="preserve">  Spring Boot</w:t>
                      </w:r>
                    </w:p>
                    <w:p w14:paraId="172D7849" w14:textId="77777777" w:rsidR="0048104D" w:rsidRDefault="0048104D" w:rsidP="00E03F66">
                      <w:pPr>
                        <w:ind w:left="2127" w:hanging="142"/>
                      </w:pPr>
                    </w:p>
                    <w:p w14:paraId="738B0385" w14:textId="77777777" w:rsidR="0048104D" w:rsidRDefault="0048104D" w:rsidP="00E03F66">
                      <w:pPr>
                        <w:ind w:left="2127" w:hanging="142"/>
                      </w:pPr>
                      <w:r>
                        <w:t xml:space="preserve">- Erstellung von neuen </w:t>
                      </w:r>
                      <w:proofErr w:type="spellStart"/>
                      <w:r>
                        <w:t>Releaseartefakte</w:t>
                      </w:r>
                      <w:proofErr w:type="spellEnd"/>
                      <w:r>
                        <w:t xml:space="preserve"> und </w:t>
                      </w:r>
                    </w:p>
                    <w:p w14:paraId="466C49EF" w14:textId="70238CEC" w:rsidR="0048104D" w:rsidRDefault="0048104D" w:rsidP="00E03F66">
                      <w:pPr>
                        <w:ind w:left="2127" w:hanging="142"/>
                      </w:pPr>
                      <w:r>
                        <w:t xml:space="preserve">  anschließendem Rollout</w:t>
                      </w:r>
                    </w:p>
                    <w:p w14:paraId="435D1F41" w14:textId="77777777" w:rsidR="0048104D" w:rsidRDefault="0048104D" w:rsidP="00E03F66">
                      <w:pPr>
                        <w:ind w:left="2127" w:hanging="142"/>
                      </w:pPr>
                    </w:p>
                    <w:p w14:paraId="1EE22FAD" w14:textId="77777777" w:rsidR="0048104D" w:rsidRDefault="0048104D" w:rsidP="00E03F66">
                      <w:pPr>
                        <w:ind w:left="2127" w:hanging="142"/>
                      </w:pPr>
                      <w:r>
                        <w:t xml:space="preserve">* Eingesetzte Technologien: Java 9, Spring Boot, </w:t>
                      </w:r>
                    </w:p>
                    <w:p w14:paraId="0CDA8A7E" w14:textId="77777777" w:rsidR="0048104D" w:rsidRDefault="0048104D" w:rsidP="00E03F66">
                      <w:pPr>
                        <w:ind w:left="2127" w:hanging="142"/>
                        <w:rPr>
                          <w:lang w:val="en-US"/>
                        </w:rPr>
                      </w:pPr>
                      <w:r w:rsidRPr="0048104D">
                        <w:rPr>
                          <w:lang w:val="en-US"/>
                        </w:rPr>
                        <w:t xml:space="preserve">   Spring Framework, Spring Rest Docs, REST, </w:t>
                      </w:r>
                    </w:p>
                    <w:p w14:paraId="4D3B3D35" w14:textId="77777777" w:rsidR="0048104D" w:rsidRDefault="0048104D" w:rsidP="00E03F66">
                      <w:pPr>
                        <w:ind w:left="2127" w:hanging="14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  <w:r w:rsidRPr="0048104D">
                        <w:rPr>
                          <w:lang w:val="en-US"/>
                        </w:rPr>
                        <w:t xml:space="preserve">Angular 5,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PrimeNG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, Bootstrap 3, JUnit,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Mockito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, </w:t>
                      </w:r>
                    </w:p>
                    <w:p w14:paraId="6684DAC0" w14:textId="6C8534C8" w:rsidR="0048104D" w:rsidRPr="0048104D" w:rsidRDefault="0048104D" w:rsidP="00E03F66">
                      <w:pPr>
                        <w:ind w:left="2127" w:hanging="14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  <w:r w:rsidRPr="0048104D">
                        <w:rPr>
                          <w:lang w:val="en-US"/>
                        </w:rPr>
                        <w:t xml:space="preserve">JSON,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Json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 Schema</w:t>
                      </w:r>
                    </w:p>
                    <w:p w14:paraId="11C8E54C" w14:textId="77777777" w:rsidR="0048104D" w:rsidRPr="0048104D" w:rsidRDefault="0048104D" w:rsidP="00E03F66">
                      <w:pPr>
                        <w:ind w:left="2127" w:hanging="142"/>
                        <w:rPr>
                          <w:lang w:val="en-US"/>
                        </w:rPr>
                      </w:pPr>
                    </w:p>
                    <w:p w14:paraId="4D46D212" w14:textId="77777777" w:rsidR="0048104D" w:rsidRDefault="0048104D" w:rsidP="00E03F66">
                      <w:pPr>
                        <w:ind w:left="2127" w:hanging="142"/>
                        <w:rPr>
                          <w:lang w:val="en-US"/>
                        </w:rPr>
                      </w:pPr>
                      <w:r w:rsidRPr="0048104D">
                        <w:rPr>
                          <w:lang w:val="en-US"/>
                        </w:rPr>
                        <w:t xml:space="preserve">*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Eingesetzte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 Tools/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Techniken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: SCRUM, CI, CD, </w:t>
                      </w:r>
                    </w:p>
                    <w:p w14:paraId="2C5E4D60" w14:textId="77777777" w:rsidR="0048104D" w:rsidRDefault="0048104D" w:rsidP="00E03F66">
                      <w:pPr>
                        <w:ind w:left="2127" w:hanging="14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  <w:r w:rsidRPr="0048104D">
                        <w:rPr>
                          <w:lang w:val="en-US"/>
                        </w:rPr>
                        <w:t xml:space="preserve">MongoDB, Mongo Aggregation Framework, </w:t>
                      </w:r>
                    </w:p>
                    <w:p w14:paraId="553FB4D2" w14:textId="77777777" w:rsidR="0048104D" w:rsidRDefault="0048104D" w:rsidP="00E03F66">
                      <w:pPr>
                        <w:ind w:left="2127" w:hanging="14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 Bamboo,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 Jira,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 </w:t>
                      </w:r>
                    </w:p>
                    <w:p w14:paraId="22D8EE78" w14:textId="77777777" w:rsidR="0048104D" w:rsidRDefault="0048104D" w:rsidP="00E03F66">
                      <w:pPr>
                        <w:ind w:left="2127" w:hanging="14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  <w:r w:rsidRPr="0048104D">
                        <w:rPr>
                          <w:lang w:val="en-US"/>
                        </w:rPr>
                        <w:t xml:space="preserve">Confluence,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Bitbucket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, Maven, GIT, </w:t>
                      </w:r>
                    </w:p>
                    <w:p w14:paraId="68F551CD" w14:textId="1C76AFD7" w:rsidR="0048104D" w:rsidRDefault="0048104D" w:rsidP="00E03F66">
                      <w:pPr>
                        <w:ind w:left="2127" w:hanging="14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npm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nodejs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Intellij</w:t>
                      </w:r>
                      <w:proofErr w:type="spellEnd"/>
                      <w:r w:rsidRPr="0048104D">
                        <w:rPr>
                          <w:lang w:val="en-US"/>
                        </w:rPr>
                        <w:t xml:space="preserve"> Idea</w:t>
                      </w:r>
                    </w:p>
                    <w:p w14:paraId="10447C7D" w14:textId="77777777" w:rsidR="0048104D" w:rsidRDefault="0048104D" w:rsidP="0048104D">
                      <w:pPr>
                        <w:ind w:left="2127"/>
                        <w:rPr>
                          <w:lang w:val="en-US"/>
                        </w:rPr>
                      </w:pPr>
                    </w:p>
                    <w:p w14:paraId="2E686F6C" w14:textId="77777777" w:rsidR="0048104D" w:rsidRDefault="0048104D" w:rsidP="0048104D">
                      <w:pPr>
                        <w:ind w:left="2127"/>
                        <w:rPr>
                          <w:lang w:val="en-US"/>
                        </w:rPr>
                      </w:pPr>
                    </w:p>
                    <w:p w14:paraId="77875BEC" w14:textId="77777777" w:rsidR="0048104D" w:rsidRDefault="0048104D" w:rsidP="0048104D">
                      <w:pPr>
                        <w:ind w:left="2127"/>
                        <w:rPr>
                          <w:lang w:val="en-US"/>
                        </w:rPr>
                      </w:pPr>
                    </w:p>
                    <w:p w14:paraId="1EDE56D6" w14:textId="77777777" w:rsidR="0048104D" w:rsidRPr="0048104D" w:rsidRDefault="0048104D" w:rsidP="0048104D">
                      <w:pPr>
                        <w:ind w:left="2127"/>
                        <w:rPr>
                          <w:b/>
                          <w:lang w:val="en-US"/>
                        </w:rPr>
                      </w:pPr>
                    </w:p>
                    <w:p w14:paraId="363E516B" w14:textId="7C78EBFD" w:rsidR="0048104D" w:rsidRPr="0048104D" w:rsidRDefault="0048104D" w:rsidP="00A66CB3">
                      <w:pPr>
                        <w:rPr>
                          <w:lang w:val="en-US"/>
                        </w:rPr>
                      </w:pPr>
                      <w:proofErr w:type="spellStart"/>
                      <w:r w:rsidRPr="0048104D">
                        <w:rPr>
                          <w:b/>
                          <w:lang w:val="en-US"/>
                        </w:rPr>
                        <w:t>Zeitpunkt</w:t>
                      </w:r>
                      <w:proofErr w:type="spellEnd"/>
                      <w:r w:rsidRPr="0048104D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Pr="0048104D">
                        <w:rPr>
                          <w:lang w:val="en-US"/>
                        </w:rPr>
                        <w:t xml:space="preserve">9/2016 - </w:t>
                      </w:r>
                      <w:proofErr w:type="spellStart"/>
                      <w:r w:rsidRPr="0048104D">
                        <w:rPr>
                          <w:lang w:val="en-US"/>
                        </w:rPr>
                        <w:t>laufend</w:t>
                      </w:r>
                      <w:proofErr w:type="spellEnd"/>
                    </w:p>
                    <w:p w14:paraId="0E5F3AB1" w14:textId="77777777" w:rsidR="0048104D" w:rsidRDefault="0048104D" w:rsidP="00B974F0">
                      <w:r w:rsidRPr="00DB7C0A">
                        <w:rPr>
                          <w:b/>
                        </w:rPr>
                        <w:t>Firma/ORT</w:t>
                      </w:r>
                      <w:r w:rsidRPr="00DB7C0A">
                        <w:rPr>
                          <w:b/>
                        </w:rPr>
                        <w:tab/>
                        <w:t xml:space="preserve">          </w:t>
                      </w:r>
                      <w:r w:rsidRPr="00294031">
                        <w:t xml:space="preserve">Gronau IT Cloud </w:t>
                      </w:r>
                      <w:proofErr w:type="spellStart"/>
                      <w:r w:rsidRPr="00294031">
                        <w:t>Computting</w:t>
                      </w:r>
                      <w:proofErr w:type="spellEnd"/>
                      <w:r w:rsidRPr="00294031">
                        <w:t xml:space="preserve"> GmbH</w:t>
                      </w:r>
                    </w:p>
                    <w:p w14:paraId="192C62E6" w14:textId="0A80F176" w:rsidR="0048104D" w:rsidRPr="00B974F0" w:rsidRDefault="0048104D" w:rsidP="00B974F0">
                      <w:r w:rsidRPr="00B974F0">
                        <w:rPr>
                          <w:b/>
                        </w:rPr>
                        <w:t>Tätigkeit</w:t>
                      </w:r>
                      <w:r w:rsidRPr="00B974F0">
                        <w:rPr>
                          <w:b/>
                        </w:rPr>
                        <w:tab/>
                        <w:t xml:space="preserve">          </w:t>
                      </w:r>
                      <w:r w:rsidRPr="00294031">
                        <w:t>Senior Java Software Entwickler</w:t>
                      </w:r>
                    </w:p>
                    <w:p w14:paraId="1606DFDF" w14:textId="77777777" w:rsidR="0048104D" w:rsidRDefault="0048104D" w:rsidP="00B974F0">
                      <w:r w:rsidRPr="00F13F61">
                        <w:rPr>
                          <w:b/>
                        </w:rPr>
                        <w:t>Kurzbeschreibung</w:t>
                      </w:r>
                      <w:r>
                        <w:rPr>
                          <w:b/>
                        </w:rPr>
                        <w:t xml:space="preserve">    </w:t>
                      </w:r>
                      <w:r w:rsidRPr="00294031">
                        <w:t xml:space="preserve">Bahn, Beratungsunternehmen, EDV-Dienstleistungen, </w:t>
                      </w:r>
                    </w:p>
                    <w:p w14:paraId="3F9DC043" w14:textId="20C73A97" w:rsidR="0048104D" w:rsidRPr="00294031" w:rsidRDefault="0048104D" w:rsidP="00294031">
                      <w:pPr>
                        <w:ind w:left="1985"/>
                        <w:rPr>
                          <w:lang w:val="en-US"/>
                        </w:rPr>
                      </w:pPr>
                      <w:proofErr w:type="spellStart"/>
                      <w:r w:rsidRPr="00294031">
                        <w:rPr>
                          <w:lang w:val="en-US"/>
                        </w:rPr>
                        <w:t>Informations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Technologie</w:t>
                      </w:r>
                      <w:proofErr w:type="spellEnd"/>
                      <w:r w:rsidRPr="00294031">
                        <w:rPr>
                          <w:b/>
                          <w:lang w:val="en-US"/>
                        </w:rPr>
                        <w:tab/>
                      </w:r>
                    </w:p>
                    <w:p w14:paraId="1A276CF2" w14:textId="77777777" w:rsidR="0048104D" w:rsidRDefault="0048104D" w:rsidP="00B974F0">
                      <w:pPr>
                        <w:rPr>
                          <w:lang w:val="en-US"/>
                        </w:rPr>
                      </w:pPr>
                      <w:proofErr w:type="spellStart"/>
                      <w:r w:rsidRPr="00294031">
                        <w:rPr>
                          <w:b/>
                          <w:lang w:val="en-US"/>
                        </w:rPr>
                        <w:t>Fähigkeiten</w:t>
                      </w:r>
                      <w:proofErr w:type="spellEnd"/>
                      <w:r w:rsidRPr="00294031">
                        <w:rPr>
                          <w:b/>
                          <w:lang w:val="en-US"/>
                        </w:rPr>
                        <w:t xml:space="preserve">                </w:t>
                      </w:r>
                      <w:r w:rsidRPr="00294031">
                        <w:rPr>
                          <w:lang w:val="en-US"/>
                        </w:rPr>
                        <w:t xml:space="preserve">Junit, Linux,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Mockito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mySQL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RabbitMQ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>, Spring Boot,</w:t>
                      </w:r>
                    </w:p>
                    <w:p w14:paraId="49A4896F" w14:textId="77777777" w:rsidR="0048104D" w:rsidRDefault="0048104D" w:rsidP="00294031">
                      <w:pPr>
                        <w:ind w:left="1985"/>
                        <w:rPr>
                          <w:lang w:val="en-US"/>
                        </w:rPr>
                      </w:pPr>
                      <w:r w:rsidRPr="00294031">
                        <w:rPr>
                          <w:lang w:val="en-US"/>
                        </w:rPr>
                        <w:t xml:space="preserve">Spring Data JPA, SQL, Swagger, Windows, Infrastructure as a Service (IaaS), ISO 27001, BSI, eco, </w:t>
                      </w:r>
                    </w:p>
                    <w:p w14:paraId="5785B9EE" w14:textId="77777777" w:rsidR="0048104D" w:rsidRDefault="0048104D" w:rsidP="00294031">
                      <w:pPr>
                        <w:ind w:left="1985"/>
                        <w:rPr>
                          <w:lang w:val="en-US"/>
                        </w:rPr>
                      </w:pPr>
                      <w:proofErr w:type="spellStart"/>
                      <w:r w:rsidRPr="00294031">
                        <w:rPr>
                          <w:lang w:val="en-US"/>
                        </w:rPr>
                        <w:t>EuroCloud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Software as a Service (SaaS), Platform as a Service (PaaS), CSA (Cloud Security Alliance), Jenkins,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Sicherheit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BDSG, EU-DSGVO, GDD, CERT, Agile, Scrum Master,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Digitale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 Transformation, Continuous Integration, Continuous Delivery,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DevSecs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DevOps, Cloud Computing,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Virtualisierung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Automation, Software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Entwicklung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Microservices, </w:t>
                      </w:r>
                    </w:p>
                    <w:p w14:paraId="161F7EC3" w14:textId="403AB8DA" w:rsidR="0048104D" w:rsidRPr="00294031" w:rsidRDefault="0048104D" w:rsidP="00294031">
                      <w:pPr>
                        <w:ind w:left="1985"/>
                      </w:pPr>
                      <w:r w:rsidRPr="00294031">
                        <w:t xml:space="preserve">Bayerisches IT Sicherheitscluster, Teletrust, </w:t>
                      </w:r>
                      <w:proofErr w:type="spellStart"/>
                      <w:r w:rsidRPr="00294031">
                        <w:t>Bitkom</w:t>
                      </w:r>
                      <w:proofErr w:type="spellEnd"/>
                    </w:p>
                    <w:p w14:paraId="49B54D0F" w14:textId="77777777" w:rsidR="0048104D" w:rsidRDefault="0048104D" w:rsidP="00294031">
                      <w:r w:rsidRPr="00B974F0">
                        <w:rPr>
                          <w:b/>
                        </w:rPr>
                        <w:t>Aufgaben</w:t>
                      </w:r>
                      <w:r w:rsidRPr="00B974F0">
                        <w:rPr>
                          <w:b/>
                        </w:rPr>
                        <w:tab/>
                        <w:t xml:space="preserve">          </w:t>
                      </w:r>
                      <w:r>
                        <w:t xml:space="preserve">Migration einer JEE-Anwendung hinzu einer </w:t>
                      </w:r>
                    </w:p>
                    <w:p w14:paraId="1A724454" w14:textId="4B5A0B8B" w:rsidR="0048104D" w:rsidRDefault="0048104D" w:rsidP="00294031">
                      <w:pPr>
                        <w:ind w:firstLine="1985"/>
                      </w:pPr>
                      <w:proofErr w:type="spellStart"/>
                      <w:r>
                        <w:t>Microservice</w:t>
                      </w:r>
                      <w:proofErr w:type="spellEnd"/>
                      <w:r>
                        <w:t>-Architektur</w:t>
                      </w:r>
                    </w:p>
                    <w:p w14:paraId="2CB41046" w14:textId="77777777" w:rsidR="0048104D" w:rsidRDefault="0048104D" w:rsidP="00294031"/>
                    <w:p w14:paraId="518250D1" w14:textId="77777777" w:rsidR="0048104D" w:rsidRDefault="0048104D" w:rsidP="00294031">
                      <w:pPr>
                        <w:ind w:left="1985"/>
                      </w:pPr>
                      <w:r>
                        <w:t xml:space="preserve">- Analyse des bestehenden Service und Konzeption  </w:t>
                      </w:r>
                    </w:p>
                    <w:p w14:paraId="12E12B65" w14:textId="6BED4BE6" w:rsidR="0048104D" w:rsidRDefault="0048104D" w:rsidP="00294031">
                      <w:pPr>
                        <w:ind w:left="1985"/>
                      </w:pPr>
                      <w:r>
                        <w:t xml:space="preserve">  des neuen Spring Boot Service</w:t>
                      </w:r>
                    </w:p>
                    <w:p w14:paraId="0985B5F0" w14:textId="77777777" w:rsidR="0048104D" w:rsidRDefault="0048104D" w:rsidP="00294031">
                      <w:pPr>
                        <w:ind w:left="1985"/>
                      </w:pPr>
                      <w:r>
                        <w:t xml:space="preserve">- Implementierung eines Spring Boot basierten </w:t>
                      </w:r>
                    </w:p>
                    <w:p w14:paraId="634A6CA0" w14:textId="6F75B865" w:rsidR="0048104D" w:rsidRDefault="0048104D" w:rsidP="00294031">
                      <w:pPr>
                        <w:ind w:left="1985"/>
                      </w:pPr>
                      <w:r>
                        <w:t xml:space="preserve">  </w:t>
                      </w:r>
                      <w:proofErr w:type="spellStart"/>
                      <w:r>
                        <w:t>Microservice</w:t>
                      </w:r>
                      <w:proofErr w:type="spellEnd"/>
                    </w:p>
                    <w:p w14:paraId="122FEB29" w14:textId="77777777" w:rsidR="0048104D" w:rsidRDefault="0048104D" w:rsidP="00294031">
                      <w:pPr>
                        <w:ind w:left="1985"/>
                      </w:pPr>
                      <w:r>
                        <w:t xml:space="preserve">- Erstellung einer Schnittstellen Dokumentation mit </w:t>
                      </w:r>
                    </w:p>
                    <w:p w14:paraId="39361309" w14:textId="3DD69E82" w:rsidR="0048104D" w:rsidRDefault="0048104D" w:rsidP="00294031">
                      <w:pPr>
                        <w:ind w:left="1985"/>
                      </w:pPr>
                      <w:r>
                        <w:t xml:space="preserve">  </w:t>
                      </w:r>
                      <w:proofErr w:type="spellStart"/>
                      <w:r>
                        <w:t>Swagger</w:t>
                      </w:r>
                      <w:proofErr w:type="spellEnd"/>
                    </w:p>
                    <w:p w14:paraId="6D8BA961" w14:textId="77777777" w:rsidR="0048104D" w:rsidRDefault="0048104D" w:rsidP="00294031">
                      <w:pPr>
                        <w:ind w:left="1985"/>
                      </w:pPr>
                      <w:r>
                        <w:t xml:space="preserve">- Erstellung und Pflege von Jenkins-Jobs zur </w:t>
                      </w:r>
                    </w:p>
                    <w:p w14:paraId="14BBFAD3" w14:textId="77777777" w:rsidR="0048104D" w:rsidRDefault="0048104D" w:rsidP="00294031">
                      <w:pPr>
                        <w:ind w:left="1985"/>
                      </w:pPr>
                      <w:r>
                        <w:t xml:space="preserve">  kontinuierlichen </w:t>
                      </w:r>
                      <w:proofErr w:type="spellStart"/>
                      <w:r>
                        <w:t>Qualistätssicherung</w:t>
                      </w:r>
                      <w:proofErr w:type="spellEnd"/>
                      <w:r>
                        <w:t xml:space="preserve"> und zum </w:t>
                      </w:r>
                    </w:p>
                    <w:p w14:paraId="25216E2B" w14:textId="77777777" w:rsidR="0048104D" w:rsidRDefault="0048104D" w:rsidP="006A18F7">
                      <w:pPr>
                        <w:ind w:left="1985"/>
                      </w:pPr>
                      <w:r>
                        <w:t xml:space="preserve">  automatisierten </w:t>
                      </w:r>
                      <w:proofErr w:type="spellStart"/>
                      <w:r>
                        <w:t>Deployment</w:t>
                      </w:r>
                      <w:proofErr w:type="spellEnd"/>
                    </w:p>
                    <w:p w14:paraId="39D9D011" w14:textId="31656F55" w:rsidR="0048104D" w:rsidRDefault="0048104D" w:rsidP="006A18F7">
                      <w:pPr>
                        <w:ind w:left="1985"/>
                      </w:pPr>
                      <w:r>
                        <w:t xml:space="preserve">- AMQP, MQTT und STOMP auf Basis von </w:t>
                      </w:r>
                      <w:proofErr w:type="spellStart"/>
                      <w:r>
                        <w:t>RabbitMQ</w:t>
                      </w:r>
                      <w:proofErr w:type="spellEnd"/>
                    </w:p>
                    <w:p w14:paraId="10A06654" w14:textId="77777777" w:rsidR="0048104D" w:rsidRDefault="0048104D" w:rsidP="00294031">
                      <w:pPr>
                        <w:ind w:left="1985"/>
                      </w:pPr>
                    </w:p>
                    <w:p w14:paraId="74825BBC" w14:textId="77777777" w:rsidR="0048104D" w:rsidRPr="00294031" w:rsidRDefault="0048104D" w:rsidP="00294031">
                      <w:pPr>
                        <w:ind w:left="1985"/>
                        <w:rPr>
                          <w:lang w:val="en-US"/>
                        </w:rPr>
                      </w:pPr>
                      <w:r w:rsidRPr="00294031">
                        <w:rPr>
                          <w:lang w:val="en-US"/>
                        </w:rPr>
                        <w:t xml:space="preserve">Jenkins, Continuous Delivery, Continuous Integration,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Git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Wildfly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RabbitMQ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MongoDB, Maven, Spring Boot, Spring Rest, Spring JPA Data,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Gerrit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 JIRA,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Atlassian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Confluuence</w:t>
                      </w:r>
                      <w:proofErr w:type="spellEnd"/>
                      <w:r w:rsidRPr="00294031">
                        <w:rPr>
                          <w:lang w:val="en-US"/>
                        </w:rPr>
                        <w:t xml:space="preserve">, Swagger, </w:t>
                      </w:r>
                      <w:proofErr w:type="spellStart"/>
                      <w:r w:rsidRPr="00294031">
                        <w:rPr>
                          <w:lang w:val="en-US"/>
                        </w:rPr>
                        <w:t>Dropwizard</w:t>
                      </w:r>
                      <w:proofErr w:type="spellEnd"/>
                    </w:p>
                    <w:p w14:paraId="4806367B" w14:textId="77777777" w:rsidR="0048104D" w:rsidRDefault="0048104D" w:rsidP="00294031">
                      <w:pPr>
                        <w:ind w:left="1985"/>
                      </w:pPr>
                      <w:proofErr w:type="spellStart"/>
                      <w:r>
                        <w:t>Dockerisierung</w:t>
                      </w:r>
                      <w:proofErr w:type="spellEnd"/>
                      <w:r>
                        <w:t xml:space="preserve"> des </w:t>
                      </w:r>
                      <w:proofErr w:type="spellStart"/>
                      <w:r>
                        <w:t>Microservice</w:t>
                      </w:r>
                      <w:proofErr w:type="spellEnd"/>
                    </w:p>
                    <w:p w14:paraId="3164D7D6" w14:textId="77777777" w:rsidR="0048104D" w:rsidRDefault="0048104D" w:rsidP="00294031">
                      <w:pPr>
                        <w:ind w:left="1985"/>
                      </w:pPr>
                    </w:p>
                    <w:p w14:paraId="04B90DB4" w14:textId="77777777" w:rsidR="0048104D" w:rsidRDefault="0048104D" w:rsidP="00294031">
                      <w:pPr>
                        <w:ind w:left="1985"/>
                      </w:pPr>
                      <w:r>
                        <w:t>Branchen:</w:t>
                      </w:r>
                    </w:p>
                    <w:p w14:paraId="4A4F6784" w14:textId="77777777" w:rsidR="0048104D" w:rsidRDefault="0048104D" w:rsidP="00294031">
                      <w:pPr>
                        <w:ind w:left="1985"/>
                      </w:pPr>
                      <w:r>
                        <w:t xml:space="preserve">Bahn, Beratungsunternehmen, Dienstleistung, EDV-Dienstleistungen, </w:t>
                      </w:r>
                      <w:proofErr w:type="spellStart"/>
                      <w:r>
                        <w:t>Informations</w:t>
                      </w:r>
                      <w:proofErr w:type="spellEnd"/>
                      <w:r>
                        <w:t xml:space="preserve"> Technologie, Logistik</w:t>
                      </w:r>
                    </w:p>
                    <w:p w14:paraId="63430479" w14:textId="77777777" w:rsidR="0048104D" w:rsidRDefault="0048104D" w:rsidP="00294031">
                      <w:pPr>
                        <w:ind w:left="1985"/>
                      </w:pPr>
                    </w:p>
                    <w:p w14:paraId="1D0F87C7" w14:textId="77777777" w:rsidR="0048104D" w:rsidRPr="00290B19" w:rsidRDefault="0048104D" w:rsidP="00294031">
                      <w:pPr>
                        <w:ind w:left="1985"/>
                        <w:rPr>
                          <w:lang w:val="en-US"/>
                        </w:rPr>
                      </w:pPr>
                      <w:r w:rsidRPr="00290B19">
                        <w:rPr>
                          <w:lang w:val="en-US"/>
                        </w:rPr>
                        <w:t>DV-</w:t>
                      </w:r>
                      <w:proofErr w:type="spellStart"/>
                      <w:r w:rsidRPr="00290B19">
                        <w:rPr>
                          <w:lang w:val="en-US"/>
                        </w:rPr>
                        <w:t>Umfeld</w:t>
                      </w:r>
                      <w:proofErr w:type="spellEnd"/>
                      <w:r w:rsidRPr="00290B19">
                        <w:rPr>
                          <w:lang w:val="en-US"/>
                        </w:rPr>
                        <w:t>:</w:t>
                      </w:r>
                    </w:p>
                    <w:p w14:paraId="522C3EC8" w14:textId="77D88D65" w:rsidR="0048104D" w:rsidRDefault="0048104D" w:rsidP="00294031">
                      <w:pPr>
                        <w:ind w:left="1985"/>
                        <w:rPr>
                          <w:lang w:val="en-US"/>
                        </w:rPr>
                      </w:pPr>
                      <w:r w:rsidRPr="00294031">
                        <w:rPr>
                          <w:lang w:val="en-US"/>
                        </w:rPr>
                        <w:t>Java 8, Mockito, Confluence, JIRA, Atlassian, IntelliJ, Eclipse, Swagger, Docker</w:t>
                      </w:r>
                    </w:p>
                    <w:p w14:paraId="69FF152E" w14:textId="77777777" w:rsidR="0048104D" w:rsidRPr="00294031" w:rsidRDefault="0048104D" w:rsidP="00294031">
                      <w:pPr>
                        <w:ind w:left="1985"/>
                        <w:rPr>
                          <w:lang w:val="en-US"/>
                        </w:rPr>
                      </w:pPr>
                    </w:p>
                    <w:p w14:paraId="4C9E2579" w14:textId="4BA0BA03" w:rsidR="0048104D" w:rsidRPr="00E37C43" w:rsidRDefault="0048104D" w:rsidP="00A8074D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B3173E">
                        <w:t>1/2017 - 6/2017</w:t>
                      </w:r>
                    </w:p>
                    <w:p w14:paraId="6A10762A" w14:textId="5ED81B7F" w:rsidR="0048104D" w:rsidRDefault="0048104D" w:rsidP="00A8074D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B3173E">
                        <w:t>Hamburg</w:t>
                      </w:r>
                    </w:p>
                    <w:p w14:paraId="7746E41C" w14:textId="2160BC0C" w:rsidR="0048104D" w:rsidRPr="00F45F08" w:rsidRDefault="0048104D" w:rsidP="00F45F08">
                      <w:r w:rsidRPr="00F45F08">
                        <w:rPr>
                          <w:b/>
                        </w:rPr>
                        <w:t>Tätigkeit</w:t>
                      </w:r>
                      <w:r w:rsidRPr="00F45F08">
                        <w:rPr>
                          <w:b/>
                        </w:rPr>
                        <w:tab/>
                        <w:t xml:space="preserve">          </w:t>
                      </w:r>
                      <w:r w:rsidRPr="00B3173E">
                        <w:t>Senior Java Software Entwickler</w:t>
                      </w:r>
                    </w:p>
                    <w:p w14:paraId="5456E15D" w14:textId="3AA1352E" w:rsidR="0048104D" w:rsidRPr="00D06D52" w:rsidRDefault="0048104D" w:rsidP="00F45F08">
                      <w:pPr>
                        <w:rPr>
                          <w:b/>
                        </w:rPr>
                      </w:pPr>
                      <w:r w:rsidRPr="00D06D52">
                        <w:rPr>
                          <w:b/>
                        </w:rPr>
                        <w:t xml:space="preserve">Kurzbeschreibung    </w:t>
                      </w:r>
                      <w:r w:rsidRPr="00B3173E">
                        <w:t>Biotechnologie, Pharmaindustrie</w:t>
                      </w:r>
                    </w:p>
                    <w:p w14:paraId="113A79F9" w14:textId="25405FB5" w:rsidR="0048104D" w:rsidRDefault="0048104D" w:rsidP="00F45F08">
                      <w:r w:rsidRPr="005753E5">
                        <w:rPr>
                          <w:b/>
                        </w:rPr>
                        <w:t>Fähigkeiten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Pr="00B3173E">
                        <w:t xml:space="preserve">ANT, Java, </w:t>
                      </w:r>
                      <w:r>
                        <w:t xml:space="preserve">Spring, </w:t>
                      </w:r>
                      <w:r w:rsidRPr="00B3173E">
                        <w:t>Jenkins</w:t>
                      </w:r>
                      <w:r>
                        <w:t>, AMQP</w:t>
                      </w:r>
                    </w:p>
                    <w:p w14:paraId="35FD467E" w14:textId="03E824A5" w:rsidR="0048104D" w:rsidRDefault="0048104D" w:rsidP="00F45F08">
                      <w:r w:rsidRPr="00B109C7">
                        <w:rPr>
                          <w:b/>
                        </w:rPr>
                        <w:t>Aufgaben</w:t>
                      </w:r>
                      <w:r w:rsidRPr="00B109C7">
                        <w:rPr>
                          <w:b/>
                        </w:rPr>
                        <w:tab/>
                        <w:t xml:space="preserve">          </w:t>
                      </w:r>
                    </w:p>
                    <w:p w14:paraId="44CD1846" w14:textId="77777777" w:rsidR="0048104D" w:rsidRDefault="0048104D" w:rsidP="000468CF">
                      <w:pPr>
                        <w:pBdr>
                          <w:bottom w:val="single" w:sz="4" w:space="1" w:color="auto"/>
                        </w:pBdr>
                      </w:pPr>
                    </w:p>
                    <w:p w14:paraId="2E619C3D" w14:textId="77777777" w:rsidR="0048104D" w:rsidRDefault="0048104D" w:rsidP="00A8074D">
                      <w:pPr>
                        <w:rPr>
                          <w:b/>
                        </w:rPr>
                      </w:pPr>
                    </w:p>
                    <w:p w14:paraId="381610D9" w14:textId="7D9F517C" w:rsidR="0048104D" w:rsidRPr="00E37C43" w:rsidRDefault="0048104D" w:rsidP="00A8074D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B3173E">
                        <w:t>5/2016 - 8/2016</w:t>
                      </w:r>
                    </w:p>
                    <w:p w14:paraId="419121DC" w14:textId="52412036" w:rsidR="0048104D" w:rsidRPr="00256219" w:rsidRDefault="0048104D" w:rsidP="00A8074D">
                      <w:pPr>
                        <w:rPr>
                          <w:lang w:val="en-US"/>
                        </w:rPr>
                      </w:pPr>
                      <w:r w:rsidRPr="00256219">
                        <w:rPr>
                          <w:b/>
                          <w:lang w:val="en-US"/>
                        </w:rPr>
                        <w:t>Firma/ORT</w:t>
                      </w:r>
                      <w:r w:rsidRPr="00256219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proofErr w:type="spellStart"/>
                      <w:r w:rsidRPr="00256219">
                        <w:rPr>
                          <w:lang w:val="en-US"/>
                        </w:rPr>
                        <w:t>Gronau</w:t>
                      </w:r>
                      <w:proofErr w:type="spellEnd"/>
                      <w:r w:rsidRPr="00256219">
                        <w:rPr>
                          <w:lang w:val="en-US"/>
                        </w:rPr>
                        <w:t xml:space="preserve"> IT Cloud Computing GmbH</w:t>
                      </w:r>
                    </w:p>
                    <w:p w14:paraId="024CE8E6" w14:textId="58AF1518" w:rsidR="0048104D" w:rsidRPr="00D46612" w:rsidRDefault="0048104D" w:rsidP="00D46612">
                      <w:r w:rsidRPr="00D46612">
                        <w:rPr>
                          <w:b/>
                        </w:rPr>
                        <w:t>Tätigkeit</w:t>
                      </w:r>
                      <w:r w:rsidRPr="00D46612">
                        <w:rPr>
                          <w:b/>
                        </w:rPr>
                        <w:tab/>
                        <w:t xml:space="preserve">          </w:t>
                      </w:r>
                      <w:r w:rsidRPr="00B3173E">
                        <w:t>Senior Java Software Entwickler</w:t>
                      </w:r>
                    </w:p>
                    <w:p w14:paraId="00235CAC" w14:textId="77777777" w:rsidR="0048104D" w:rsidRDefault="0048104D" w:rsidP="00D46612">
                      <w:r w:rsidRPr="005753E5">
                        <w:rPr>
                          <w:b/>
                        </w:rPr>
                        <w:t xml:space="preserve">Kurzbeschreibung    </w:t>
                      </w:r>
                      <w:r w:rsidRPr="00B3173E">
                        <w:t xml:space="preserve">Bahn, Beratungsunternehmen, Dienstleistung, </w:t>
                      </w:r>
                    </w:p>
                    <w:p w14:paraId="5E43F26F" w14:textId="67A6E43C" w:rsidR="0048104D" w:rsidRPr="005753E5" w:rsidRDefault="0048104D" w:rsidP="00B3173E">
                      <w:pPr>
                        <w:ind w:left="1985"/>
                      </w:pPr>
                      <w:r w:rsidRPr="00B3173E">
                        <w:t xml:space="preserve">EDV-Dienstleistungen, </w:t>
                      </w:r>
                      <w:proofErr w:type="spellStart"/>
                      <w:r w:rsidRPr="00B3173E">
                        <w:t>Informations</w:t>
                      </w:r>
                      <w:proofErr w:type="spellEnd"/>
                      <w:r w:rsidRPr="00B3173E">
                        <w:t xml:space="preserve"> Technologie, Logistik</w:t>
                      </w:r>
                    </w:p>
                    <w:p w14:paraId="442008D4" w14:textId="77777777" w:rsidR="0048104D" w:rsidRPr="00290B19" w:rsidRDefault="0048104D" w:rsidP="0038726F">
                      <w:r w:rsidRPr="00290B19">
                        <w:rPr>
                          <w:b/>
                        </w:rPr>
                        <w:t>Fähigkeiten</w:t>
                      </w:r>
                      <w:r w:rsidRPr="00290B19">
                        <w:rPr>
                          <w:b/>
                        </w:rPr>
                        <w:tab/>
                      </w:r>
                      <w:r w:rsidRPr="00290B19">
                        <w:t xml:space="preserve">          </w:t>
                      </w:r>
                      <w:proofErr w:type="spellStart"/>
                      <w:r w:rsidRPr="00290B19">
                        <w:t>Mockito</w:t>
                      </w:r>
                      <w:proofErr w:type="spellEnd"/>
                      <w:r w:rsidRPr="00290B19">
                        <w:t xml:space="preserve">, </w:t>
                      </w:r>
                      <w:proofErr w:type="spellStart"/>
                      <w:r w:rsidRPr="00290B19">
                        <w:t>Confluence</w:t>
                      </w:r>
                      <w:proofErr w:type="spellEnd"/>
                      <w:r w:rsidRPr="00290B19">
                        <w:t xml:space="preserve">, JIRA, </w:t>
                      </w:r>
                      <w:proofErr w:type="spellStart"/>
                      <w:r w:rsidRPr="00290B19">
                        <w:t>Atlassian</w:t>
                      </w:r>
                      <w:proofErr w:type="spellEnd"/>
                      <w:r w:rsidRPr="00290B19">
                        <w:t xml:space="preserve">, </w:t>
                      </w:r>
                      <w:proofErr w:type="spellStart"/>
                      <w:r w:rsidRPr="00290B19">
                        <w:t>IntelliJ</w:t>
                      </w:r>
                      <w:proofErr w:type="spellEnd"/>
                      <w:r w:rsidRPr="00290B19">
                        <w:t xml:space="preserve">, </w:t>
                      </w:r>
                      <w:proofErr w:type="spellStart"/>
                      <w:r w:rsidRPr="00290B19">
                        <w:t>Swagger</w:t>
                      </w:r>
                      <w:proofErr w:type="spellEnd"/>
                      <w:r w:rsidRPr="00290B19">
                        <w:t xml:space="preserve">, </w:t>
                      </w:r>
                    </w:p>
                    <w:p w14:paraId="38BC6EF1" w14:textId="1BFF8C67" w:rsidR="0048104D" w:rsidRPr="00B3173E" w:rsidRDefault="0048104D" w:rsidP="00B3173E">
                      <w:pPr>
                        <w:ind w:firstLine="1985"/>
                      </w:pPr>
                      <w:proofErr w:type="spellStart"/>
                      <w:r w:rsidRPr="00B3173E">
                        <w:t>Dropwizard</w:t>
                      </w:r>
                      <w:proofErr w:type="spellEnd"/>
                    </w:p>
                    <w:p w14:paraId="0794BE53" w14:textId="77777777" w:rsidR="0048104D" w:rsidRDefault="0048104D" w:rsidP="00B3173E">
                      <w:pPr>
                        <w:ind w:left="1985" w:hanging="1985"/>
                      </w:pPr>
                      <w:r w:rsidRPr="00AA5DFE">
                        <w:rPr>
                          <w:b/>
                        </w:rPr>
                        <w:t>Aufgaben</w:t>
                      </w:r>
                      <w:r>
                        <w:rPr>
                          <w:b/>
                        </w:rPr>
                        <w:t xml:space="preserve">                   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 xml:space="preserve">Entwicklung und Konzeption eines </w:t>
                      </w:r>
                      <w:proofErr w:type="spellStart"/>
                      <w:r>
                        <w:t>Microservice</w:t>
                      </w:r>
                      <w:proofErr w:type="spellEnd"/>
                      <w:r>
                        <w:t xml:space="preserve"> zur Batch-basierten </w:t>
                      </w:r>
                      <w:proofErr w:type="spellStart"/>
                      <w:r>
                        <w:t>Importierung</w:t>
                      </w:r>
                      <w:proofErr w:type="spellEnd"/>
                      <w:r>
                        <w:t xml:space="preserve"> von </w:t>
                      </w:r>
                    </w:p>
                    <w:p w14:paraId="25E8D122" w14:textId="70561BD7" w:rsidR="0048104D" w:rsidRDefault="0048104D" w:rsidP="00B3173E">
                      <w:pPr>
                        <w:ind w:left="1985"/>
                      </w:pPr>
                      <w:r>
                        <w:t>Verfügbarkeitsinformationen.</w:t>
                      </w:r>
                    </w:p>
                    <w:p w14:paraId="6FABBAD9" w14:textId="77777777" w:rsidR="0048104D" w:rsidRDefault="0048104D" w:rsidP="00B3173E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3276EEF5" w14:textId="77777777" w:rsidR="0048104D" w:rsidRDefault="0048104D" w:rsidP="00B3173E">
                      <w:pPr>
                        <w:ind w:left="1985"/>
                      </w:pPr>
                      <w:r>
                        <w:t xml:space="preserve">- Implementierung eines Spring Boot basierten </w:t>
                      </w:r>
                    </w:p>
                    <w:p w14:paraId="2A2C0B33" w14:textId="5540EE2D" w:rsidR="0048104D" w:rsidRDefault="0048104D" w:rsidP="00B3173E">
                      <w:pPr>
                        <w:ind w:left="1985"/>
                      </w:pPr>
                      <w:r>
                        <w:t xml:space="preserve">  </w:t>
                      </w:r>
                      <w:proofErr w:type="spellStart"/>
                      <w:r>
                        <w:t>Microservice</w:t>
                      </w:r>
                      <w:proofErr w:type="spellEnd"/>
                    </w:p>
                    <w:p w14:paraId="36FE1A07" w14:textId="77777777" w:rsidR="0048104D" w:rsidRDefault="0048104D" w:rsidP="00B3173E">
                      <w:pPr>
                        <w:ind w:left="1985"/>
                      </w:pPr>
                      <w:r>
                        <w:t xml:space="preserve">- Anbindung von Fremdsystemen via Spring Rest </w:t>
                      </w:r>
                    </w:p>
                    <w:p w14:paraId="76B65A72" w14:textId="290C7B4A" w:rsidR="0048104D" w:rsidRDefault="0048104D" w:rsidP="00B3173E">
                      <w:pPr>
                        <w:ind w:left="1985"/>
                      </w:pPr>
                      <w:r>
                        <w:t xml:space="preserve">  Template</w:t>
                      </w:r>
                    </w:p>
                    <w:p w14:paraId="5EE28293" w14:textId="77777777" w:rsidR="0048104D" w:rsidRDefault="0048104D" w:rsidP="00B3173E">
                      <w:pPr>
                        <w:ind w:left="1985"/>
                      </w:pPr>
                      <w:r>
                        <w:t xml:space="preserve">- Batch-basierte Konvertierung und Verarbeitung von </w:t>
                      </w:r>
                    </w:p>
                    <w:p w14:paraId="4CB8CD16" w14:textId="5CB7A2A9" w:rsidR="0048104D" w:rsidRDefault="0048104D" w:rsidP="00B3173E">
                      <w:pPr>
                        <w:ind w:left="1985"/>
                      </w:pPr>
                      <w:r>
                        <w:t xml:space="preserve">  Verfügbarkeitsinformationen</w:t>
                      </w:r>
                    </w:p>
                    <w:p w14:paraId="0BE80357" w14:textId="77777777" w:rsidR="0048104D" w:rsidRDefault="0048104D" w:rsidP="00B3173E">
                      <w:pPr>
                        <w:ind w:left="1985"/>
                      </w:pPr>
                      <w:r>
                        <w:t xml:space="preserve">- Erstellung und Pflege von Jenkins-Jobs zur </w:t>
                      </w:r>
                    </w:p>
                    <w:p w14:paraId="724FF53A" w14:textId="77777777" w:rsidR="0048104D" w:rsidRDefault="0048104D" w:rsidP="00B3173E">
                      <w:pPr>
                        <w:ind w:left="1985"/>
                      </w:pPr>
                      <w:r>
                        <w:t xml:space="preserve">  kontinuierlichen </w:t>
                      </w:r>
                      <w:proofErr w:type="spellStart"/>
                      <w:r>
                        <w:t>Qualistätssicherung</w:t>
                      </w:r>
                      <w:proofErr w:type="spellEnd"/>
                      <w:r>
                        <w:t xml:space="preserve"> und zum </w:t>
                      </w:r>
                    </w:p>
                    <w:p w14:paraId="500ECA60" w14:textId="77777777" w:rsidR="0048104D" w:rsidRDefault="0048104D" w:rsidP="00E64DF1">
                      <w:pPr>
                        <w:ind w:left="1985"/>
                      </w:pPr>
                      <w:r>
                        <w:t xml:space="preserve">  automatisierten </w:t>
                      </w:r>
                      <w:proofErr w:type="spellStart"/>
                      <w:r>
                        <w:t>Deployment</w:t>
                      </w:r>
                      <w:proofErr w:type="spellEnd"/>
                    </w:p>
                    <w:p w14:paraId="0AC32DA2" w14:textId="7A71B2A2" w:rsidR="0048104D" w:rsidRDefault="0048104D" w:rsidP="00E64DF1">
                      <w:pPr>
                        <w:ind w:left="1985"/>
                      </w:pPr>
                      <w:r>
                        <w:t xml:space="preserve">- AMQP, MQTT und STOMP auf Basis von </w:t>
                      </w:r>
                      <w:proofErr w:type="spellStart"/>
                      <w:r>
                        <w:t>RabbitMQ</w:t>
                      </w:r>
                      <w:proofErr w:type="spellEnd"/>
                    </w:p>
                    <w:p w14:paraId="753F1FF2" w14:textId="77777777" w:rsidR="0048104D" w:rsidRDefault="0048104D" w:rsidP="00B3173E">
                      <w:pPr>
                        <w:ind w:left="1985"/>
                      </w:pPr>
                    </w:p>
                    <w:p w14:paraId="6D5454F1" w14:textId="77777777" w:rsidR="0048104D" w:rsidRDefault="0048104D" w:rsidP="00B3173E">
                      <w:pPr>
                        <w:ind w:left="1985"/>
                        <w:rPr>
                          <w:lang w:val="en-US"/>
                        </w:rPr>
                      </w:pPr>
                      <w:r w:rsidRPr="00B3173E">
                        <w:rPr>
                          <w:lang w:val="en-US"/>
                        </w:rPr>
                        <w:t xml:space="preserve">Java 8, Jenkins, Continuous Delivery, Continuous Integration, </w:t>
                      </w:r>
                      <w:proofErr w:type="spellStart"/>
                      <w:r w:rsidRPr="00B3173E">
                        <w:rPr>
                          <w:lang w:val="en-US"/>
                        </w:rPr>
                        <w:t>Git</w:t>
                      </w:r>
                      <w:proofErr w:type="spellEnd"/>
                      <w:r w:rsidRPr="00B3173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3173E">
                        <w:rPr>
                          <w:lang w:val="en-US"/>
                        </w:rPr>
                        <w:t>Wildfly</w:t>
                      </w:r>
                      <w:proofErr w:type="spellEnd"/>
                      <w:r w:rsidRPr="00B3173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3173E">
                        <w:rPr>
                          <w:lang w:val="en-US"/>
                        </w:rPr>
                        <w:t>RabbitMQ</w:t>
                      </w:r>
                      <w:proofErr w:type="spellEnd"/>
                      <w:r w:rsidRPr="00B3173E">
                        <w:rPr>
                          <w:lang w:val="en-US"/>
                        </w:rPr>
                        <w:t>, MongoDB, Maven, Spring Boot, Spring Batch, Spring Rest, Gerrit, Atlassian JIRA, A</w:t>
                      </w:r>
                    </w:p>
                    <w:p w14:paraId="11B9707E" w14:textId="574B9EAE" w:rsidR="0048104D" w:rsidRPr="00B3173E" w:rsidRDefault="0048104D" w:rsidP="00B3173E">
                      <w:pPr>
                        <w:ind w:left="1985"/>
                      </w:pPr>
                      <w:proofErr w:type="spellStart"/>
                      <w:r w:rsidRPr="00B3173E">
                        <w:t>tlassian</w:t>
                      </w:r>
                      <w:proofErr w:type="spellEnd"/>
                      <w:r w:rsidRPr="00B3173E">
                        <w:t xml:space="preserve"> </w:t>
                      </w:r>
                      <w:proofErr w:type="spellStart"/>
                      <w:r w:rsidRPr="00B3173E">
                        <w:t>Confluence</w:t>
                      </w:r>
                      <w:proofErr w:type="spellEnd"/>
                      <w:r w:rsidRPr="00B3173E">
                        <w:t xml:space="preserve">, </w:t>
                      </w:r>
                      <w:proofErr w:type="spellStart"/>
                      <w:r w:rsidRPr="00B3173E">
                        <w:t>Swagger</w:t>
                      </w:r>
                      <w:proofErr w:type="spellEnd"/>
                      <w:r w:rsidRPr="00B3173E">
                        <w:t xml:space="preserve">, </w:t>
                      </w:r>
                      <w:proofErr w:type="spellStart"/>
                      <w:r w:rsidRPr="00B3173E">
                        <w:t>Dropwizard</w:t>
                      </w:r>
                      <w:proofErr w:type="spellEnd"/>
                    </w:p>
                    <w:p w14:paraId="6B015C40" w14:textId="121D42B4" w:rsidR="0048104D" w:rsidRDefault="0048104D" w:rsidP="00B3173E">
                      <w:pPr>
                        <w:ind w:left="1985"/>
                      </w:pPr>
                      <w:proofErr w:type="spellStart"/>
                      <w:r>
                        <w:t>Dockerisierung</w:t>
                      </w:r>
                      <w:proofErr w:type="spellEnd"/>
                      <w:r>
                        <w:t xml:space="preserve"> von DB HAL Komponenten</w:t>
                      </w:r>
                    </w:p>
                    <w:p w14:paraId="0B13603E" w14:textId="77777777" w:rsidR="0048104D" w:rsidRPr="00220392" w:rsidRDefault="0048104D" w:rsidP="00B3173E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6ECBD6C2" w14:textId="77777777" w:rsidR="0048104D" w:rsidRDefault="0048104D" w:rsidP="00A0451B">
                      <w:pPr>
                        <w:rPr>
                          <w:b/>
                        </w:rPr>
                      </w:pPr>
                    </w:p>
                    <w:p w14:paraId="39868E9A" w14:textId="6381065C" w:rsidR="0048104D" w:rsidRPr="00220392" w:rsidRDefault="0048104D" w:rsidP="00A0451B">
                      <w:r w:rsidRPr="00220392">
                        <w:rPr>
                          <w:b/>
                        </w:rPr>
                        <w:t>Zeitpunkt</w:t>
                      </w:r>
                      <w:r w:rsidRPr="00220392">
                        <w:rPr>
                          <w:b/>
                        </w:rPr>
                        <w:tab/>
                        <w:t xml:space="preserve">          </w:t>
                      </w:r>
                      <w:r w:rsidRPr="002E7C29">
                        <w:t>10/2015 - 4/2016</w:t>
                      </w:r>
                    </w:p>
                    <w:p w14:paraId="0CC57587" w14:textId="3F7B58B0" w:rsidR="0048104D" w:rsidRPr="00466C23" w:rsidRDefault="0048104D" w:rsidP="00A0451B">
                      <w:r w:rsidRPr="00220392">
                        <w:rPr>
                          <w:b/>
                        </w:rPr>
                        <w:t>Firma/ORT</w:t>
                      </w:r>
                      <w:r w:rsidRPr="00220392">
                        <w:rPr>
                          <w:b/>
                        </w:rPr>
                        <w:tab/>
                        <w:t xml:space="preserve">          </w:t>
                      </w:r>
                      <w:r w:rsidRPr="002E7C29">
                        <w:t>Media Saturn</w:t>
                      </w:r>
                    </w:p>
                    <w:p w14:paraId="50AE313F" w14:textId="77777777" w:rsidR="0048104D" w:rsidRDefault="0048104D" w:rsidP="002E7C29">
                      <w:r w:rsidRPr="00732623">
                        <w:rPr>
                          <w:b/>
                        </w:rPr>
                        <w:t>Tätigkeit</w:t>
                      </w:r>
                      <w:r w:rsidRPr="00732623">
                        <w:rPr>
                          <w:b/>
                        </w:rPr>
                        <w:tab/>
                        <w:t xml:space="preserve">          </w:t>
                      </w:r>
                      <w:r w:rsidRPr="002E7C29">
                        <w:t>Senior Java Software Entwickler</w:t>
                      </w:r>
                    </w:p>
                    <w:p w14:paraId="5D8F50EF" w14:textId="45D84D98" w:rsidR="0048104D" w:rsidRDefault="0048104D" w:rsidP="002E7C29">
                      <w:r w:rsidRPr="00A0451B">
                        <w:rPr>
                          <w:b/>
                        </w:rPr>
                        <w:t xml:space="preserve">Kurzbeschreibung    </w:t>
                      </w:r>
                    </w:p>
                    <w:p w14:paraId="76DEF1CD" w14:textId="77777777" w:rsidR="0048104D" w:rsidRDefault="0048104D" w:rsidP="002E7C29">
                      <w:pPr>
                        <w:rPr>
                          <w:b/>
                        </w:rPr>
                      </w:pPr>
                    </w:p>
                    <w:p w14:paraId="61EF368A" w14:textId="77777777" w:rsidR="0048104D" w:rsidRDefault="0048104D" w:rsidP="002E7C29">
                      <w:pPr>
                        <w:rPr>
                          <w:b/>
                        </w:rPr>
                      </w:pPr>
                    </w:p>
                    <w:p w14:paraId="310C29B8" w14:textId="77777777" w:rsidR="0048104D" w:rsidRDefault="0048104D" w:rsidP="002E7C29">
                      <w:r w:rsidRPr="006F4768">
                        <w:rPr>
                          <w:b/>
                        </w:rPr>
                        <w:t>Fähigkeiten</w:t>
                      </w:r>
                      <w:r w:rsidRPr="006F4768">
                        <w:rPr>
                          <w:b/>
                        </w:rPr>
                        <w:tab/>
                        <w:t xml:space="preserve">          </w:t>
                      </w:r>
                      <w:r w:rsidRPr="002E7C29">
                        <w:t xml:space="preserve">J2EE, J2SE, Java, JBOSS, JDBC, JDK, XML, XSD, </w:t>
                      </w:r>
                    </w:p>
                    <w:p w14:paraId="0547954A" w14:textId="77777777" w:rsidR="0048104D" w:rsidRPr="006523DA" w:rsidRDefault="0048104D" w:rsidP="002E7C29">
                      <w:pPr>
                        <w:ind w:firstLine="1985"/>
                      </w:pPr>
                      <w:proofErr w:type="spellStart"/>
                      <w:r w:rsidRPr="006523DA">
                        <w:t>Maven</w:t>
                      </w:r>
                      <w:proofErr w:type="spellEnd"/>
                      <w:r w:rsidRPr="006523DA">
                        <w:t xml:space="preserve">, </w:t>
                      </w:r>
                      <w:proofErr w:type="spellStart"/>
                      <w:r w:rsidRPr="006523DA">
                        <w:t>SolidDB</w:t>
                      </w:r>
                      <w:proofErr w:type="spellEnd"/>
                      <w:r w:rsidRPr="006523DA">
                        <w:t xml:space="preserve">, </w:t>
                      </w:r>
                      <w:proofErr w:type="spellStart"/>
                      <w:r w:rsidRPr="006523DA">
                        <w:t>DBVisualizer</w:t>
                      </w:r>
                      <w:proofErr w:type="spellEnd"/>
                      <w:r w:rsidRPr="006523DA">
                        <w:t xml:space="preserve">, </w:t>
                      </w:r>
                      <w:proofErr w:type="spellStart"/>
                      <w:r w:rsidRPr="006523DA">
                        <w:t>Hibernate</w:t>
                      </w:r>
                      <w:proofErr w:type="spellEnd"/>
                      <w:r w:rsidRPr="006523DA">
                        <w:t xml:space="preserve"> 3, Apache</w:t>
                      </w:r>
                    </w:p>
                    <w:p w14:paraId="36194A96" w14:textId="65F9A707" w:rsidR="0048104D" w:rsidRPr="00E64DF1" w:rsidRDefault="0048104D" w:rsidP="002E7C29">
                      <w:pPr>
                        <w:ind w:firstLine="1985"/>
                      </w:pPr>
                      <w:r w:rsidRPr="00E64DF1">
                        <w:t xml:space="preserve">Axis 1, </w:t>
                      </w:r>
                      <w:r w:rsidRPr="002E7C29">
                        <w:t xml:space="preserve">EJB 3.1, </w:t>
                      </w:r>
                      <w:proofErr w:type="spellStart"/>
                      <w:r w:rsidRPr="002E7C29">
                        <w:t>Git</w:t>
                      </w:r>
                      <w:proofErr w:type="spellEnd"/>
                      <w:r w:rsidRPr="002E7C29">
                        <w:t>, Gerrit, Java 6</w:t>
                      </w:r>
                    </w:p>
                    <w:p w14:paraId="1B3F5B4A" w14:textId="77777777" w:rsidR="0048104D" w:rsidRDefault="0048104D" w:rsidP="00C20293">
                      <w:pPr>
                        <w:rPr>
                          <w:b/>
                        </w:rPr>
                      </w:pPr>
                    </w:p>
                    <w:p w14:paraId="10ACDDE5" w14:textId="77777777" w:rsidR="0048104D" w:rsidRDefault="0048104D" w:rsidP="00CE42D1">
                      <w:pPr>
                        <w:ind w:left="1985" w:hanging="1985"/>
                      </w:pPr>
                      <w:r w:rsidRPr="00A0451B">
                        <w:rPr>
                          <w:b/>
                        </w:rPr>
                        <w:t>Aufgaben</w:t>
                      </w:r>
                      <w:r>
                        <w:tab/>
                        <w:t xml:space="preserve">Entwicklung und Konzeption einer B2B Enterprise </w:t>
                      </w:r>
                    </w:p>
                    <w:p w14:paraId="54B6FC68" w14:textId="77777777" w:rsidR="0048104D" w:rsidRDefault="0048104D" w:rsidP="00CE42D1">
                      <w:pPr>
                        <w:ind w:left="1985"/>
                      </w:pPr>
                      <w:r>
                        <w:t xml:space="preserve">Anwendung für die </w:t>
                      </w:r>
                      <w:proofErr w:type="spellStart"/>
                      <w:r>
                        <w:t>Beauskunftung</w:t>
                      </w:r>
                      <w:proofErr w:type="spellEnd"/>
                      <w:r>
                        <w:t xml:space="preserve"> und Vermietung </w:t>
                      </w:r>
                    </w:p>
                    <w:p w14:paraId="08DB7129" w14:textId="0AFE0B0F" w:rsidR="0048104D" w:rsidRDefault="0048104D" w:rsidP="00CE42D1">
                      <w:pPr>
                        <w:ind w:left="1985"/>
                      </w:pPr>
                      <w:r>
                        <w:t xml:space="preserve">unabhängiger </w:t>
                      </w:r>
                      <w:proofErr w:type="spellStart"/>
                      <w:r>
                        <w:t>Carsharing</w:t>
                      </w:r>
                      <w:proofErr w:type="spellEnd"/>
                      <w:r>
                        <w:t xml:space="preserve"> Anbieter.</w:t>
                      </w:r>
                    </w:p>
                    <w:p w14:paraId="6590E6CB" w14:textId="77777777" w:rsidR="0048104D" w:rsidRDefault="0048104D" w:rsidP="00CE42D1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1081819D" w14:textId="77777777" w:rsidR="0048104D" w:rsidRDefault="0048104D" w:rsidP="00CE42D1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Enterprise Developer mit voller Verantwortung für </w:t>
                      </w:r>
                    </w:p>
                    <w:p w14:paraId="02F2DCBB" w14:textId="2AE49657" w:rsidR="0048104D" w:rsidRDefault="0048104D" w:rsidP="00CE42D1">
                      <w:pPr>
                        <w:ind w:left="1985"/>
                      </w:pPr>
                      <w:r>
                        <w:t xml:space="preserve">   den fachlichen Aspekt</w:t>
                      </w:r>
                    </w:p>
                    <w:p w14:paraId="5F7B0A7D" w14:textId="77777777" w:rsidR="00914A0D" w:rsidRDefault="0048104D" w:rsidP="00CE42D1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Entwicklung einer Java Enterprise Anwendungen </w:t>
                      </w:r>
                      <w:r w:rsidR="00914A0D">
                        <w:t xml:space="preserve">   </w:t>
                      </w:r>
                    </w:p>
                    <w:p w14:paraId="3A0AA363" w14:textId="7F754FC2" w:rsidR="0048104D" w:rsidRDefault="00914A0D" w:rsidP="00CE42D1">
                      <w:pPr>
                        <w:ind w:left="1985"/>
                      </w:pPr>
                      <w:r>
                        <w:t xml:space="preserve">   mit </w:t>
                      </w:r>
                      <w:r w:rsidR="0048104D">
                        <w:t>REST-Schnittstellen</w:t>
                      </w:r>
                    </w:p>
                    <w:p w14:paraId="4D4446F9" w14:textId="77777777" w:rsidR="0048104D" w:rsidRDefault="0048104D" w:rsidP="00CE42D1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Unterstützung bei der Analyse und Konzeption der</w:t>
                      </w:r>
                    </w:p>
                    <w:p w14:paraId="452AE24F" w14:textId="3C157EED" w:rsidR="0048104D" w:rsidRDefault="0048104D" w:rsidP="00CE42D1">
                      <w:pPr>
                        <w:ind w:left="1985"/>
                      </w:pPr>
                      <w:r>
                        <w:t xml:space="preserve">   fachlichen und technischen Architektur</w:t>
                      </w:r>
                    </w:p>
                    <w:p w14:paraId="1FB32669" w14:textId="77777777" w:rsidR="0048104D" w:rsidRDefault="0048104D" w:rsidP="00CE42D1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Erstellung und Wartung der </w:t>
                      </w:r>
                      <w:proofErr w:type="spellStart"/>
                      <w:r>
                        <w:t>Build</w:t>
                      </w:r>
                      <w:proofErr w:type="spellEnd"/>
                      <w:r>
                        <w:t xml:space="preserve">- und </w:t>
                      </w:r>
                      <w:proofErr w:type="spellStart"/>
                      <w:r>
                        <w:t>Continous</w:t>
                      </w:r>
                      <w:proofErr w:type="spellEnd"/>
                      <w:r>
                        <w:t xml:space="preserve"> </w:t>
                      </w:r>
                    </w:p>
                    <w:p w14:paraId="1938DD46" w14:textId="32279AB4" w:rsidR="0048104D" w:rsidRDefault="0048104D" w:rsidP="00CE42D1">
                      <w:pPr>
                        <w:ind w:left="1985"/>
                      </w:pPr>
                      <w:r>
                        <w:t xml:space="preserve">   Integration-Umgebung</w:t>
                      </w:r>
                    </w:p>
                    <w:p w14:paraId="3466C5FB" w14:textId="77777777" w:rsidR="0048104D" w:rsidRDefault="0048104D" w:rsidP="00CE42D1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Implementierung einer Data Access Layer für </w:t>
                      </w:r>
                    </w:p>
                    <w:p w14:paraId="38E8050A" w14:textId="76E71A1A" w:rsidR="0048104D" w:rsidRPr="00CE42D1" w:rsidRDefault="0048104D" w:rsidP="00CE42D1">
                      <w:pPr>
                        <w:ind w:left="1985"/>
                      </w:pPr>
                      <w:r>
                        <w:t xml:space="preserve">   </w:t>
                      </w:r>
                      <w:proofErr w:type="spellStart"/>
                      <w:r>
                        <w:t>MongoDB</w:t>
                      </w:r>
                      <w:proofErr w:type="spellEnd"/>
                    </w:p>
                    <w:p w14:paraId="32425C7F" w14:textId="77777777" w:rsidR="0048104D" w:rsidRPr="00CE42D1" w:rsidRDefault="0048104D" w:rsidP="00520255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3860CA81" w14:textId="77777777" w:rsidR="0048104D" w:rsidRPr="00CE42D1" w:rsidRDefault="0048104D" w:rsidP="00323345">
                      <w:pPr>
                        <w:rPr>
                          <w:b/>
                        </w:rPr>
                      </w:pPr>
                    </w:p>
                    <w:p w14:paraId="69B1B9A4" w14:textId="3B44FCF9" w:rsidR="0048104D" w:rsidRDefault="0048104D" w:rsidP="00CB49C1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>
                        <w:rPr>
                          <w:b/>
                        </w:rPr>
                        <w:tab/>
                      </w:r>
                      <w:r w:rsidRPr="00003C56">
                        <w:t>6/2015 - 9/2015</w:t>
                      </w:r>
                    </w:p>
                    <w:p w14:paraId="2F7EC07E" w14:textId="77777777" w:rsidR="0048104D" w:rsidRDefault="0048104D" w:rsidP="00003C56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>Firma/ORT</w:t>
                      </w:r>
                      <w:r>
                        <w:rPr>
                          <w:b/>
                        </w:rPr>
                        <w:tab/>
                      </w:r>
                      <w:r w:rsidRPr="00003C56">
                        <w:t>DB Fuhrpark GmbH</w:t>
                      </w:r>
                    </w:p>
                    <w:p w14:paraId="14A490DD" w14:textId="1B7CC303" w:rsidR="0048104D" w:rsidRPr="003A2844" w:rsidRDefault="0048104D" w:rsidP="00003C56">
                      <w:pPr>
                        <w:ind w:left="1985" w:hanging="1985"/>
                      </w:pPr>
                      <w:r w:rsidRPr="00E31CE1">
                        <w:rPr>
                          <w:b/>
                        </w:rPr>
                        <w:t xml:space="preserve">Tätigkeit                     </w:t>
                      </w:r>
                      <w:r w:rsidRPr="00E31CE1">
                        <w:rPr>
                          <w:b/>
                        </w:rPr>
                        <w:tab/>
                      </w:r>
                      <w:r w:rsidRPr="00003C56">
                        <w:t>Senior Java Software Entwickler</w:t>
                      </w:r>
                    </w:p>
                    <w:p w14:paraId="4DB7B8E0" w14:textId="1C520776" w:rsidR="0048104D" w:rsidRDefault="0048104D" w:rsidP="00A25A67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 xml:space="preserve">Kurzbeschreibung    </w:t>
                      </w:r>
                      <w:r w:rsidRPr="00E31CE1">
                        <w:t>Bahn</w:t>
                      </w:r>
                    </w:p>
                    <w:p w14:paraId="603BC740" w14:textId="77777777" w:rsidR="0048104D" w:rsidRDefault="0048104D" w:rsidP="00E31CE1">
                      <w:pPr>
                        <w:ind w:left="1985" w:hanging="1985"/>
                      </w:pPr>
                      <w:r w:rsidRPr="003A2844">
                        <w:rPr>
                          <w:b/>
                        </w:rPr>
                        <w:t>Fähigkeiten</w:t>
                      </w:r>
                      <w:r w:rsidRPr="003A2844">
                        <w:rPr>
                          <w:b/>
                        </w:rPr>
                        <w:tab/>
                      </w:r>
                      <w:proofErr w:type="spellStart"/>
                      <w:r w:rsidRPr="00003C56">
                        <w:t>AngularJS</w:t>
                      </w:r>
                      <w:proofErr w:type="spellEnd"/>
                      <w:r w:rsidRPr="00003C56">
                        <w:t xml:space="preserve">, </w:t>
                      </w:r>
                      <w:proofErr w:type="spellStart"/>
                      <w:r w:rsidRPr="00003C56">
                        <w:t>Eclipse</w:t>
                      </w:r>
                      <w:proofErr w:type="spellEnd"/>
                      <w:r w:rsidRPr="00003C56">
                        <w:t xml:space="preserve">, J2EE, J2SE, Java, Java 8, </w:t>
                      </w:r>
                    </w:p>
                    <w:p w14:paraId="16890CCE" w14:textId="7057BD96" w:rsidR="0048104D" w:rsidRPr="00003C56" w:rsidRDefault="0048104D" w:rsidP="00003C56">
                      <w:pPr>
                        <w:ind w:left="1985"/>
                        <w:rPr>
                          <w:lang w:val="en-US"/>
                        </w:rPr>
                      </w:pPr>
                      <w:r w:rsidRPr="00003C56">
                        <w:rPr>
                          <w:lang w:val="en-US"/>
                        </w:rPr>
                        <w:t>JavaScript, JBOSS, JDBC, JMS, Junit, Spring Boot</w:t>
                      </w:r>
                    </w:p>
                    <w:p w14:paraId="55B59C67" w14:textId="77777777" w:rsidR="0048104D" w:rsidRDefault="0048104D" w:rsidP="00003C56">
                      <w:pPr>
                        <w:ind w:left="1985" w:hanging="1985"/>
                      </w:pPr>
                      <w:r w:rsidRPr="00323345">
                        <w:rPr>
                          <w:b/>
                        </w:rPr>
                        <w:t>Aufgaben</w:t>
                      </w:r>
                      <w:r w:rsidRPr="00323345">
                        <w:tab/>
                      </w:r>
                      <w:r>
                        <w:t xml:space="preserve">Entwicklung und Konzeption einer B2B Enterprise </w:t>
                      </w:r>
                    </w:p>
                    <w:p w14:paraId="69D74394" w14:textId="77777777" w:rsidR="0048104D" w:rsidRDefault="0048104D" w:rsidP="00003C56">
                      <w:pPr>
                        <w:ind w:left="1985"/>
                      </w:pPr>
                      <w:r>
                        <w:t xml:space="preserve">Anwendung für die </w:t>
                      </w:r>
                      <w:proofErr w:type="spellStart"/>
                      <w:r>
                        <w:t>Beauskunftung</w:t>
                      </w:r>
                      <w:proofErr w:type="spellEnd"/>
                      <w:r>
                        <w:t xml:space="preserve"> von </w:t>
                      </w:r>
                      <w:proofErr w:type="spellStart"/>
                      <w:r>
                        <w:t>CarSharing</w:t>
                      </w:r>
                      <w:proofErr w:type="spellEnd"/>
                      <w:r>
                        <w:t>-</w:t>
                      </w:r>
                    </w:p>
                    <w:p w14:paraId="58164F8B" w14:textId="77777777" w:rsidR="00914A0D" w:rsidRDefault="0048104D" w:rsidP="00003C56">
                      <w:pPr>
                        <w:ind w:left="1985"/>
                      </w:pPr>
                      <w:r>
                        <w:t>Angeboten im DB Navigator.</w:t>
                      </w:r>
                    </w:p>
                    <w:p w14:paraId="3195419D" w14:textId="5458ECE8" w:rsidR="0048104D" w:rsidRPr="00914A0D" w:rsidRDefault="0048104D" w:rsidP="00914A0D">
                      <w:pPr>
                        <w:ind w:left="1985" w:hanging="1985"/>
                        <w:rPr>
                          <w:b/>
                        </w:rPr>
                      </w:pPr>
                      <w:r w:rsidRPr="00914A0D">
                        <w:rPr>
                          <w:b/>
                        </w:rPr>
                        <w:t>Tätigkeiten:</w:t>
                      </w:r>
                      <w:r w:rsidR="00914A0D">
                        <w:rPr>
                          <w:b/>
                        </w:rPr>
                        <w:t xml:space="preserve">                </w:t>
                      </w:r>
                      <w:r>
                        <w:t xml:space="preserve">- Unterstützung bei der technischen Analyse und der </w:t>
                      </w:r>
                    </w:p>
                    <w:p w14:paraId="793297F7" w14:textId="7ABE6F76" w:rsidR="0048104D" w:rsidRDefault="0048104D" w:rsidP="00003C56">
                      <w:pPr>
                        <w:ind w:left="1985"/>
                      </w:pPr>
                      <w:r>
                        <w:t xml:space="preserve">  Identifikation erforderlicher </w:t>
                      </w:r>
                      <w:proofErr w:type="spellStart"/>
                      <w:r>
                        <w:t>Microservices</w:t>
                      </w:r>
                      <w:proofErr w:type="spellEnd"/>
                    </w:p>
                    <w:p w14:paraId="76C7048A" w14:textId="77777777" w:rsidR="0048104D" w:rsidRDefault="0048104D" w:rsidP="00003C56">
                      <w:pPr>
                        <w:ind w:left="1985"/>
                      </w:pPr>
                      <w:r>
                        <w:t xml:space="preserve">- Implementierung hochverfügbarer Java Enterprise </w:t>
                      </w:r>
                    </w:p>
                    <w:p w14:paraId="24FCE06F" w14:textId="211E1D7A" w:rsidR="0048104D" w:rsidRDefault="0048104D" w:rsidP="00003C56">
                      <w:pPr>
                        <w:ind w:left="1985"/>
                      </w:pPr>
                      <w:r>
                        <w:t xml:space="preserve">  Services mit REST-Schnittstellen</w:t>
                      </w:r>
                    </w:p>
                    <w:p w14:paraId="1B5D8C84" w14:textId="77777777" w:rsidR="0048104D" w:rsidRDefault="0048104D" w:rsidP="00003C56">
                      <w:pPr>
                        <w:ind w:left="1985"/>
                      </w:pPr>
                      <w:r>
                        <w:t xml:space="preserve">- Implementierung eines </w:t>
                      </w:r>
                      <w:proofErr w:type="spellStart"/>
                      <w:r>
                        <w:t>Microservice</w:t>
                      </w:r>
                      <w:proofErr w:type="spellEnd"/>
                      <w:r>
                        <w:t xml:space="preserve"> mit Spring Boot</w:t>
                      </w:r>
                    </w:p>
                    <w:p w14:paraId="143AC5FD" w14:textId="4BD507C9" w:rsidR="0048104D" w:rsidRDefault="0048104D" w:rsidP="00003C56">
                      <w:pPr>
                        <w:ind w:left="1985"/>
                      </w:pPr>
                      <w:r>
                        <w:t xml:space="preserve">  zur </w:t>
                      </w:r>
                      <w:proofErr w:type="spellStart"/>
                      <w:r>
                        <w:t>Verarabeitung</w:t>
                      </w:r>
                      <w:proofErr w:type="spellEnd"/>
                      <w:r>
                        <w:t xml:space="preserve"> von JMS-Nachrichten</w:t>
                      </w:r>
                    </w:p>
                    <w:p w14:paraId="46987878" w14:textId="77777777" w:rsidR="0048104D" w:rsidRDefault="0048104D" w:rsidP="00003C56">
                      <w:pPr>
                        <w:ind w:left="1985"/>
                      </w:pPr>
                      <w:r>
                        <w:t xml:space="preserve">- Erstellung und Wartung der </w:t>
                      </w:r>
                      <w:proofErr w:type="spellStart"/>
                      <w:r>
                        <w:t>Build</w:t>
                      </w:r>
                      <w:proofErr w:type="spellEnd"/>
                      <w:r>
                        <w:t xml:space="preserve">- und </w:t>
                      </w:r>
                      <w:proofErr w:type="spellStart"/>
                      <w:r>
                        <w:t>Continous</w:t>
                      </w:r>
                      <w:proofErr w:type="spellEnd"/>
                      <w:r>
                        <w:t xml:space="preserve"> </w:t>
                      </w:r>
                    </w:p>
                    <w:p w14:paraId="2DCA2F36" w14:textId="1042A13B" w:rsidR="0048104D" w:rsidRDefault="0048104D" w:rsidP="00003C56">
                      <w:pPr>
                        <w:ind w:left="1985"/>
                      </w:pPr>
                      <w:r>
                        <w:t xml:space="preserve">  Integration-Umgebung</w:t>
                      </w:r>
                    </w:p>
                    <w:p w14:paraId="67301013" w14:textId="77777777" w:rsidR="0048104D" w:rsidRDefault="0048104D" w:rsidP="00003C56">
                      <w:pPr>
                        <w:ind w:left="1985"/>
                      </w:pPr>
                      <w:r>
                        <w:t xml:space="preserve">- Erstellung einer Pflegeoberfläche mittels </w:t>
                      </w:r>
                      <w:proofErr w:type="spellStart"/>
                      <w:r>
                        <w:t>AngularJS</w:t>
                      </w:r>
                      <w:proofErr w:type="spellEnd"/>
                      <w:r>
                        <w:t xml:space="preserve"> </w:t>
                      </w:r>
                    </w:p>
                    <w:p w14:paraId="50D0BD07" w14:textId="107D4281" w:rsidR="000C299E" w:rsidRDefault="0048104D" w:rsidP="00003C56">
                      <w:pPr>
                        <w:ind w:left="1985"/>
                      </w:pPr>
                      <w:r>
                        <w:t xml:space="preserve">  einschl. der Rest-Interfaces</w:t>
                      </w:r>
                      <w:r w:rsidR="000C299E">
                        <w:t xml:space="preserve"> </w:t>
                      </w:r>
                    </w:p>
                    <w:p w14:paraId="5EBFB7F8" w14:textId="7C0187EC" w:rsidR="0048104D" w:rsidRDefault="0048104D" w:rsidP="00003C56">
                      <w:pPr>
                        <w:ind w:left="1985"/>
                      </w:pPr>
                      <w:r>
                        <w:t xml:space="preserve">AMQP, MQTT und STOMP auf Basis von </w:t>
                      </w:r>
                      <w:proofErr w:type="spellStart"/>
                      <w:r>
                        <w:t>RabbitMQ</w:t>
                      </w:r>
                      <w:proofErr w:type="spellEnd"/>
                    </w:p>
                    <w:p w14:paraId="2D99A663" w14:textId="77777777" w:rsidR="0048104D" w:rsidRDefault="0048104D" w:rsidP="007B118E"/>
                    <w:p w14:paraId="7A90FD5A" w14:textId="77777777" w:rsidR="0048104D" w:rsidRDefault="0048104D" w:rsidP="007B118E"/>
                    <w:p w14:paraId="27545A49" w14:textId="77777777" w:rsidR="0048104D" w:rsidRDefault="0048104D" w:rsidP="007B118E">
                      <w:pPr>
                        <w:rPr>
                          <w:b/>
                        </w:rPr>
                      </w:pPr>
                    </w:p>
                    <w:p w14:paraId="02157CEA" w14:textId="5709D92F" w:rsidR="0048104D" w:rsidRPr="00E37C43" w:rsidRDefault="0048104D" w:rsidP="007B118E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CE42D1">
                        <w:t>7/2014 - 5/2015</w:t>
                      </w:r>
                    </w:p>
                    <w:p w14:paraId="0D65DF2C" w14:textId="75688F5E" w:rsidR="0048104D" w:rsidRDefault="0048104D" w:rsidP="007B118E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CE42D1">
                        <w:t>DB Fuhrpark GmbH</w:t>
                      </w:r>
                    </w:p>
                    <w:p w14:paraId="71D162BA" w14:textId="10D25E47" w:rsidR="0048104D" w:rsidRDefault="0048104D" w:rsidP="00CE42D1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Pr="00CE42D1">
                        <w:t>Senior Java Software Entwickler</w:t>
                      </w:r>
                    </w:p>
                    <w:p w14:paraId="24D2D055" w14:textId="71777A1E" w:rsidR="0048104D" w:rsidRDefault="0048104D" w:rsidP="004635CE">
                      <w:pPr>
                        <w:ind w:left="1985" w:hanging="1985"/>
                      </w:pPr>
                      <w:r w:rsidRPr="00FD7B53">
                        <w:rPr>
                          <w:b/>
                        </w:rPr>
                        <w:t xml:space="preserve">Kurzbeschreibung </w:t>
                      </w:r>
                    </w:p>
                    <w:p w14:paraId="1E521B1A" w14:textId="77777777" w:rsidR="0048104D" w:rsidRDefault="0048104D" w:rsidP="00CE42D1">
                      <w:r w:rsidRPr="00A41B1B">
                        <w:rPr>
                          <w:b/>
                        </w:rPr>
                        <w:t>Fähigkeiten</w:t>
                      </w:r>
                      <w:r w:rsidRPr="00A41B1B">
                        <w:rPr>
                          <w:b/>
                        </w:rPr>
                        <w:tab/>
                        <w:t xml:space="preserve">          </w:t>
                      </w:r>
                      <w:r w:rsidRPr="00CE42D1">
                        <w:t xml:space="preserve">J2SE, Java, </w:t>
                      </w:r>
                      <w:proofErr w:type="spellStart"/>
                      <w:r w:rsidRPr="00CE42D1">
                        <w:t>JavaBeans</w:t>
                      </w:r>
                      <w:proofErr w:type="spellEnd"/>
                      <w:r w:rsidRPr="00CE42D1">
                        <w:t xml:space="preserve">, JBOSS, JDBC, </w:t>
                      </w:r>
                      <w:proofErr w:type="spellStart"/>
                      <w:r w:rsidRPr="00CE42D1">
                        <w:t>Junit</w:t>
                      </w:r>
                      <w:proofErr w:type="spellEnd"/>
                      <w:r w:rsidRPr="00CE42D1">
                        <w:t xml:space="preserve">, </w:t>
                      </w:r>
                    </w:p>
                    <w:p w14:paraId="2BEB8618" w14:textId="4EE68657" w:rsidR="0048104D" w:rsidRDefault="0048104D" w:rsidP="00CE42D1">
                      <w:pPr>
                        <w:ind w:firstLine="1985"/>
                      </w:pPr>
                      <w:proofErr w:type="spellStart"/>
                      <w:r w:rsidRPr="00CE42D1">
                        <w:t>RabbitMQ</w:t>
                      </w:r>
                      <w:proofErr w:type="spellEnd"/>
                      <w:r w:rsidRPr="00CE42D1">
                        <w:t xml:space="preserve">, </w:t>
                      </w:r>
                      <w:proofErr w:type="spellStart"/>
                      <w:r w:rsidRPr="00CE42D1">
                        <w:t>MongoDB</w:t>
                      </w:r>
                      <w:proofErr w:type="spellEnd"/>
                      <w:r w:rsidRPr="00CE42D1">
                        <w:t xml:space="preserve">, </w:t>
                      </w:r>
                      <w:proofErr w:type="spellStart"/>
                      <w:r w:rsidRPr="00CE42D1">
                        <w:t>AngularJS</w:t>
                      </w:r>
                      <w:proofErr w:type="spellEnd"/>
                      <w:r w:rsidRPr="00CE42D1">
                        <w:t>, Java 7</w:t>
                      </w:r>
                    </w:p>
                    <w:p w14:paraId="28B8C718" w14:textId="77777777" w:rsidR="0048104D" w:rsidRDefault="0048104D" w:rsidP="005D0015">
                      <w:r w:rsidRPr="002E3A51">
                        <w:rPr>
                          <w:b/>
                        </w:rPr>
                        <w:t>Aufgaben</w:t>
                      </w:r>
                      <w:r w:rsidRPr="002E3A51">
                        <w:tab/>
                        <w:t xml:space="preserve">          </w:t>
                      </w:r>
                      <w:r>
                        <w:t xml:space="preserve">Entwicklung und Konzeption einer B2B Enterprise </w:t>
                      </w:r>
                    </w:p>
                    <w:p w14:paraId="386038C2" w14:textId="53BA9C97" w:rsidR="0048104D" w:rsidRDefault="0048104D" w:rsidP="005D0015">
                      <w:pPr>
                        <w:ind w:left="1985"/>
                      </w:pPr>
                      <w:r>
                        <w:t xml:space="preserve">Anwendung für die </w:t>
                      </w:r>
                      <w:proofErr w:type="spellStart"/>
                      <w:r>
                        <w:t>Beauskunftung</w:t>
                      </w:r>
                      <w:proofErr w:type="spellEnd"/>
                      <w:r>
                        <w:t xml:space="preserve"> und Vermietung unabhängiger </w:t>
                      </w:r>
                      <w:proofErr w:type="spellStart"/>
                      <w:r>
                        <w:t>Carsharing</w:t>
                      </w:r>
                      <w:proofErr w:type="spellEnd"/>
                      <w:r>
                        <w:t xml:space="preserve"> Anbieter.</w:t>
                      </w:r>
                    </w:p>
                    <w:p w14:paraId="5E6E45BD" w14:textId="77777777" w:rsidR="0048104D" w:rsidRDefault="0048104D" w:rsidP="005D0015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39162186" w14:textId="77777777" w:rsidR="0048104D" w:rsidRDefault="0048104D" w:rsidP="005D0015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Enterprise Developer mit voller Verantwortung für</w:t>
                      </w:r>
                    </w:p>
                    <w:p w14:paraId="477646A4" w14:textId="229DCE2E" w:rsidR="0048104D" w:rsidRDefault="0048104D" w:rsidP="005D0015">
                      <w:pPr>
                        <w:ind w:left="1985"/>
                      </w:pPr>
                      <w:r>
                        <w:t xml:space="preserve">   den fachlichen Aspekt</w:t>
                      </w:r>
                    </w:p>
                    <w:p w14:paraId="1AFB6F17" w14:textId="77777777" w:rsidR="0048104D" w:rsidRDefault="0048104D" w:rsidP="005D0015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Entwicklung einer Java Enterprise Anwendungen</w:t>
                      </w:r>
                    </w:p>
                    <w:p w14:paraId="1F80D965" w14:textId="76B4773F" w:rsidR="0048104D" w:rsidRDefault="0048104D" w:rsidP="005D0015">
                      <w:pPr>
                        <w:ind w:left="1985"/>
                      </w:pPr>
                      <w:r>
                        <w:t xml:space="preserve">   mit REST-Schnittstellen</w:t>
                      </w:r>
                    </w:p>
                    <w:p w14:paraId="044FA4FA" w14:textId="77777777" w:rsidR="0048104D" w:rsidRDefault="0048104D" w:rsidP="005D0015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Unterstützung bei der Analyse und Konzeption der </w:t>
                      </w:r>
                    </w:p>
                    <w:p w14:paraId="2D20CD09" w14:textId="76775A51" w:rsidR="0048104D" w:rsidRDefault="0048104D" w:rsidP="005D0015">
                      <w:pPr>
                        <w:ind w:left="1985"/>
                      </w:pPr>
                      <w:r>
                        <w:t xml:space="preserve">   fachlichen und technischen Architektur</w:t>
                      </w:r>
                    </w:p>
                    <w:p w14:paraId="5BD0CCEF" w14:textId="77777777" w:rsidR="0048104D" w:rsidRDefault="0048104D" w:rsidP="005D0015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Erstellung und Wartung der </w:t>
                      </w:r>
                      <w:proofErr w:type="spellStart"/>
                      <w:r>
                        <w:t>Build</w:t>
                      </w:r>
                      <w:proofErr w:type="spellEnd"/>
                      <w:r>
                        <w:t xml:space="preserve">- und </w:t>
                      </w:r>
                      <w:proofErr w:type="spellStart"/>
                      <w:r>
                        <w:t>Continous</w:t>
                      </w:r>
                      <w:proofErr w:type="spellEnd"/>
                      <w:r>
                        <w:t xml:space="preserve"> </w:t>
                      </w:r>
                    </w:p>
                    <w:p w14:paraId="5E66A7D6" w14:textId="2ABE09D7" w:rsidR="0048104D" w:rsidRDefault="0048104D" w:rsidP="005D0015">
                      <w:pPr>
                        <w:ind w:left="1985"/>
                      </w:pPr>
                      <w:r>
                        <w:t xml:space="preserve">   Integration-Umgebung</w:t>
                      </w:r>
                    </w:p>
                    <w:p w14:paraId="578C4243" w14:textId="77777777" w:rsidR="0048104D" w:rsidRDefault="0048104D" w:rsidP="005D0015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Implementierung einer Data Access Layer für </w:t>
                      </w:r>
                    </w:p>
                    <w:p w14:paraId="3D68645F" w14:textId="63D9510F" w:rsidR="0048104D" w:rsidRDefault="0048104D" w:rsidP="005D0015">
                      <w:pPr>
                        <w:ind w:left="1985"/>
                      </w:pPr>
                      <w:r>
                        <w:t xml:space="preserve">   </w:t>
                      </w:r>
                      <w:proofErr w:type="spellStart"/>
                      <w:r>
                        <w:t>MongoD</w:t>
                      </w:r>
                      <w:proofErr w:type="spellEnd"/>
                    </w:p>
                    <w:p w14:paraId="0646FBA4" w14:textId="77777777" w:rsidR="0048104D" w:rsidRDefault="0048104D" w:rsidP="00520255">
                      <w:pPr>
                        <w:pBdr>
                          <w:bottom w:val="single" w:sz="4" w:space="1" w:color="auto"/>
                        </w:pBdr>
                      </w:pPr>
                    </w:p>
                    <w:p w14:paraId="5512A50D" w14:textId="77777777" w:rsidR="0048104D" w:rsidRDefault="0048104D" w:rsidP="00EC11DA">
                      <w:pPr>
                        <w:rPr>
                          <w:b/>
                        </w:rPr>
                      </w:pPr>
                    </w:p>
                    <w:p w14:paraId="1AC621E8" w14:textId="4B883D8B" w:rsidR="0048104D" w:rsidRPr="00E37C43" w:rsidRDefault="0048104D" w:rsidP="00EC11DA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D0015">
                        <w:t>1/2014 - 5/2014</w:t>
                      </w:r>
                    </w:p>
                    <w:p w14:paraId="3E0F8026" w14:textId="25B9979D" w:rsidR="0048104D" w:rsidRDefault="0048104D" w:rsidP="00EC11DA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D0015">
                        <w:t>DB Fuhrpark GmbH</w:t>
                      </w:r>
                    </w:p>
                    <w:p w14:paraId="59B75293" w14:textId="04EAA942" w:rsidR="0048104D" w:rsidRPr="005753E5" w:rsidRDefault="0048104D" w:rsidP="005D0015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Pr="005D0015">
                        <w:t>Senior Java Software Entwickler</w:t>
                      </w:r>
                    </w:p>
                    <w:p w14:paraId="68E7B248" w14:textId="78585C37" w:rsidR="0048104D" w:rsidRDefault="0048104D" w:rsidP="00EC11DA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Pr="005D0015">
                        <w:t>Bahn</w:t>
                      </w:r>
                    </w:p>
                    <w:p w14:paraId="45432B9F" w14:textId="77777777" w:rsidR="0048104D" w:rsidRDefault="0048104D" w:rsidP="00806098">
                      <w:r w:rsidRPr="00EC11DA">
                        <w:rPr>
                          <w:b/>
                        </w:rPr>
                        <w:t>Fähigkeiten</w:t>
                      </w:r>
                      <w:r w:rsidRPr="00EC11DA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D0015">
                        <w:t xml:space="preserve">CDI, J2EE, Java, Java 7, </w:t>
                      </w:r>
                      <w:proofErr w:type="spellStart"/>
                      <w:r w:rsidRPr="005D0015">
                        <w:t>JavaBeans</w:t>
                      </w:r>
                      <w:proofErr w:type="spellEnd"/>
                      <w:r w:rsidRPr="005D0015">
                        <w:t xml:space="preserve">, JBOSS, JDBC, </w:t>
                      </w:r>
                    </w:p>
                    <w:p w14:paraId="5CE42769" w14:textId="3CED5811" w:rsidR="0048104D" w:rsidRPr="006E07CE" w:rsidRDefault="0048104D" w:rsidP="005D0015">
                      <w:pPr>
                        <w:ind w:firstLine="1985"/>
                      </w:pPr>
                      <w:r w:rsidRPr="005D0015">
                        <w:t xml:space="preserve">JSF, </w:t>
                      </w:r>
                      <w:proofErr w:type="spellStart"/>
                      <w:r w:rsidRPr="005D0015">
                        <w:t>Junit</w:t>
                      </w:r>
                      <w:proofErr w:type="spellEnd"/>
                      <w:r w:rsidRPr="005D0015">
                        <w:t xml:space="preserve">, </w:t>
                      </w:r>
                      <w:proofErr w:type="spellStart"/>
                      <w:r w:rsidRPr="005D0015">
                        <w:t>Primefaces</w:t>
                      </w:r>
                      <w:proofErr w:type="spellEnd"/>
                    </w:p>
                    <w:p w14:paraId="00EDDF47" w14:textId="77777777" w:rsidR="0048104D" w:rsidRDefault="0048104D" w:rsidP="005D0015"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  <w:t xml:space="preserve">        </w:t>
                      </w:r>
                      <w:r>
                        <w:t xml:space="preserve">  Implementierung einer internationalen Bike-Sharing </w:t>
                      </w:r>
                    </w:p>
                    <w:p w14:paraId="56523538" w14:textId="409B5C5E" w:rsidR="0048104D" w:rsidRDefault="0048104D" w:rsidP="005D0015">
                      <w:pPr>
                        <w:ind w:firstLine="1985"/>
                      </w:pPr>
                      <w:r>
                        <w:t>Software</w:t>
                      </w:r>
                    </w:p>
                    <w:p w14:paraId="2AD09A9C" w14:textId="77777777" w:rsidR="0048104D" w:rsidRDefault="0048104D" w:rsidP="005D0015">
                      <w:pPr>
                        <w:ind w:firstLine="1985"/>
                      </w:pPr>
                    </w:p>
                    <w:p w14:paraId="1FC8106A" w14:textId="77777777" w:rsidR="0048104D" w:rsidRDefault="0048104D" w:rsidP="005D0015">
                      <w:pPr>
                        <w:ind w:firstLine="1985"/>
                      </w:pPr>
                      <w:r>
                        <w:t>Tätigkeiten:</w:t>
                      </w:r>
                    </w:p>
                    <w:p w14:paraId="2333571F" w14:textId="77777777" w:rsidR="0048104D" w:rsidRDefault="0048104D" w:rsidP="005D0015">
                      <w:pPr>
                        <w:ind w:firstLine="1985"/>
                      </w:pPr>
                      <w:r>
                        <w:t>-</w:t>
                      </w:r>
                      <w:r>
                        <w:tab/>
                        <w:t xml:space="preserve">Implementierung der fachlichen Module mittels </w:t>
                      </w:r>
                    </w:p>
                    <w:p w14:paraId="592A7FC2" w14:textId="78AB78D6" w:rsidR="0048104D" w:rsidRDefault="0048104D" w:rsidP="005D0015">
                      <w:pPr>
                        <w:ind w:firstLine="1985"/>
                      </w:pPr>
                      <w:r>
                        <w:t xml:space="preserve">   EJB-Services</w:t>
                      </w:r>
                    </w:p>
                    <w:p w14:paraId="65479BA2" w14:textId="77777777" w:rsidR="0048104D" w:rsidRDefault="0048104D" w:rsidP="005D0015">
                      <w:pPr>
                        <w:ind w:firstLine="1985"/>
                      </w:pPr>
                      <w:r>
                        <w:t>-</w:t>
                      </w:r>
                      <w:r>
                        <w:tab/>
                        <w:t>Konzeption der Datenbankstrukturen und Erstellung</w:t>
                      </w:r>
                    </w:p>
                    <w:p w14:paraId="41DEC699" w14:textId="77777777" w:rsidR="0048104D" w:rsidRDefault="0048104D" w:rsidP="005D0015">
                      <w:pPr>
                        <w:ind w:firstLine="1985"/>
                      </w:pPr>
                      <w:r>
                        <w:t xml:space="preserve">   der Zugriffsfunktionalitäten mittels der JPA </w:t>
                      </w:r>
                    </w:p>
                    <w:p w14:paraId="4E7419BB" w14:textId="31B22DEB" w:rsidR="0048104D" w:rsidRDefault="0048104D" w:rsidP="005D0015">
                      <w:pPr>
                        <w:ind w:firstLine="1985"/>
                      </w:pPr>
                      <w:r>
                        <w:t xml:space="preserve">   </w:t>
                      </w:r>
                      <w:proofErr w:type="spellStart"/>
                      <w:r>
                        <w:t>Criteria</w:t>
                      </w:r>
                      <w:proofErr w:type="spellEnd"/>
                      <w:r>
                        <w:t xml:space="preserve"> API</w:t>
                      </w:r>
                    </w:p>
                    <w:p w14:paraId="1B985BAD" w14:textId="77777777" w:rsidR="0048104D" w:rsidRDefault="0048104D" w:rsidP="005D0015">
                      <w:pPr>
                        <w:ind w:firstLine="1985"/>
                      </w:pPr>
                      <w:r>
                        <w:t>-</w:t>
                      </w:r>
                      <w:r>
                        <w:tab/>
                        <w:t xml:space="preserve">Aufbau und Pflege der </w:t>
                      </w:r>
                      <w:proofErr w:type="spellStart"/>
                      <w:r>
                        <w:t>Build</w:t>
                      </w:r>
                      <w:proofErr w:type="spellEnd"/>
                      <w:r>
                        <w:t xml:space="preserve">- und </w:t>
                      </w:r>
                      <w:proofErr w:type="spellStart"/>
                      <w:r>
                        <w:t>Continous</w:t>
                      </w:r>
                      <w:proofErr w:type="spellEnd"/>
                      <w:r>
                        <w:t xml:space="preserve"> </w:t>
                      </w:r>
                    </w:p>
                    <w:p w14:paraId="1FFA09A0" w14:textId="41D7907C" w:rsidR="0048104D" w:rsidRDefault="0048104D" w:rsidP="005D0015">
                      <w:pPr>
                        <w:ind w:firstLine="1985"/>
                      </w:pPr>
                      <w:r>
                        <w:t xml:space="preserve">   Integration-Umgebung</w:t>
                      </w:r>
                    </w:p>
                    <w:p w14:paraId="577F8565" w14:textId="77777777" w:rsidR="0048104D" w:rsidRDefault="0048104D" w:rsidP="00EC11DA">
                      <w:pPr>
                        <w:ind w:firstLine="1985"/>
                        <w:rPr>
                          <w:b/>
                        </w:rPr>
                      </w:pPr>
                    </w:p>
                    <w:p w14:paraId="09EB14A5" w14:textId="77777777" w:rsidR="00914A0D" w:rsidRDefault="00914A0D" w:rsidP="00EC11DA">
                      <w:pPr>
                        <w:ind w:firstLine="1985"/>
                        <w:rPr>
                          <w:b/>
                        </w:rPr>
                      </w:pPr>
                    </w:p>
                    <w:p w14:paraId="1A83BD09" w14:textId="77777777" w:rsidR="00914A0D" w:rsidRDefault="00914A0D" w:rsidP="00EC11DA">
                      <w:pPr>
                        <w:ind w:firstLine="1985"/>
                        <w:rPr>
                          <w:b/>
                        </w:rPr>
                      </w:pPr>
                    </w:p>
                    <w:p w14:paraId="306CFAD9" w14:textId="77777777" w:rsidR="000C299E" w:rsidRDefault="000C299E" w:rsidP="00EC11DA">
                      <w:pPr>
                        <w:ind w:firstLine="1985"/>
                        <w:rPr>
                          <w:b/>
                        </w:rPr>
                      </w:pPr>
                    </w:p>
                    <w:p w14:paraId="5FE02235" w14:textId="77777777" w:rsidR="000C299E" w:rsidRDefault="000C299E" w:rsidP="00EC11DA">
                      <w:pPr>
                        <w:ind w:firstLine="1985"/>
                        <w:rPr>
                          <w:b/>
                        </w:rPr>
                      </w:pPr>
                    </w:p>
                    <w:p w14:paraId="4AF7B37F" w14:textId="77777777" w:rsidR="00914A0D" w:rsidRDefault="00914A0D" w:rsidP="00EC11DA">
                      <w:pPr>
                        <w:ind w:firstLine="1985"/>
                      </w:pPr>
                    </w:p>
                    <w:p w14:paraId="5340208F" w14:textId="7CD4DE68" w:rsidR="0048104D" w:rsidRPr="00E37C43" w:rsidRDefault="0048104D" w:rsidP="0050377E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0377E">
                        <w:t>9/2013 - 12/2013</w:t>
                      </w:r>
                    </w:p>
                    <w:p w14:paraId="5E2DF546" w14:textId="77777777" w:rsidR="0048104D" w:rsidRDefault="0048104D" w:rsidP="0050377E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D0015">
                        <w:t>DB Fuhrpark GmbH</w:t>
                      </w:r>
                    </w:p>
                    <w:p w14:paraId="24276AC7" w14:textId="0D6541C2" w:rsidR="0048104D" w:rsidRPr="005753E5" w:rsidRDefault="0048104D" w:rsidP="0050377E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Pr="005D0015">
                        <w:t>Java Software Entwickler</w:t>
                      </w:r>
                    </w:p>
                    <w:p w14:paraId="173820CC" w14:textId="77777777" w:rsidR="0048104D" w:rsidRDefault="0048104D" w:rsidP="0050377E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Pr="005D0015">
                        <w:t>Bahn</w:t>
                      </w:r>
                    </w:p>
                    <w:p w14:paraId="2ECDED3B" w14:textId="77777777" w:rsidR="0048104D" w:rsidRDefault="0048104D" w:rsidP="0050377E">
                      <w:r w:rsidRPr="00EC11DA">
                        <w:rPr>
                          <w:b/>
                        </w:rPr>
                        <w:t>Fähigkeiten</w:t>
                      </w:r>
                      <w:r w:rsidRPr="00EC11DA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0377E">
                        <w:t xml:space="preserve">J2EE, J2SE, Java, Java 6, </w:t>
                      </w:r>
                      <w:proofErr w:type="spellStart"/>
                      <w:r w:rsidRPr="0050377E">
                        <w:t>JavaBeans</w:t>
                      </w:r>
                      <w:proofErr w:type="spellEnd"/>
                      <w:r w:rsidRPr="0050377E">
                        <w:t xml:space="preserve">, JBOSS, JDBC, </w:t>
                      </w:r>
                    </w:p>
                    <w:p w14:paraId="1A341AE1" w14:textId="5D49EC13" w:rsidR="0048104D" w:rsidRPr="00313F26" w:rsidRDefault="0048104D" w:rsidP="00313F26">
                      <w:pPr>
                        <w:ind w:firstLine="1985"/>
                      </w:pPr>
                      <w:r w:rsidRPr="0050377E">
                        <w:t xml:space="preserve">JDK, </w:t>
                      </w:r>
                      <w:proofErr w:type="spellStart"/>
                      <w:r w:rsidRPr="0050377E">
                        <w:t>Junit</w:t>
                      </w:r>
                      <w:proofErr w:type="spellEnd"/>
                    </w:p>
                    <w:p w14:paraId="1EEE854E" w14:textId="77777777" w:rsidR="0048104D" w:rsidRDefault="0048104D" w:rsidP="0050377E"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  <w:t xml:space="preserve">        </w:t>
                      </w:r>
                      <w:r>
                        <w:t xml:space="preserve">  Migration einer bestehenden Web Service Landschaft </w:t>
                      </w:r>
                    </w:p>
                    <w:p w14:paraId="5179B625" w14:textId="3F7CC48C" w:rsidR="0048104D" w:rsidRDefault="0048104D" w:rsidP="0050377E">
                      <w:pPr>
                        <w:ind w:left="1985"/>
                      </w:pPr>
                      <w:r>
                        <w:t xml:space="preserve">von </w:t>
                      </w:r>
                      <w:proofErr w:type="spellStart"/>
                      <w:r>
                        <w:t>JBoss</w:t>
                      </w:r>
                      <w:proofErr w:type="spellEnd"/>
                      <w:r>
                        <w:t xml:space="preserve"> 5 auf </w:t>
                      </w:r>
                      <w:proofErr w:type="spellStart"/>
                      <w:r>
                        <w:t>JBoss</w:t>
                      </w:r>
                      <w:proofErr w:type="spellEnd"/>
                      <w:r>
                        <w:t xml:space="preserve"> 7.</w:t>
                      </w:r>
                    </w:p>
                    <w:p w14:paraId="454D7E2F" w14:textId="77777777" w:rsidR="0048104D" w:rsidRDefault="0048104D" w:rsidP="0050377E">
                      <w:pPr>
                        <w:ind w:left="1985"/>
                      </w:pPr>
                      <w:r>
                        <w:t xml:space="preserve">Verbunden mit dem Wechsel des Applikation Server kam es zeitgleich zu einer Umstellung des </w:t>
                      </w:r>
                      <w:proofErr w:type="spellStart"/>
                      <w:r>
                        <w:t>Buildmanagement</w:t>
                      </w:r>
                      <w:proofErr w:type="spellEnd"/>
                      <w:r>
                        <w:t>.</w:t>
                      </w:r>
                    </w:p>
                    <w:p w14:paraId="48EEBB9F" w14:textId="77777777" w:rsidR="0048104D" w:rsidRDefault="0048104D" w:rsidP="0050377E">
                      <w:pPr>
                        <w:ind w:left="1985"/>
                      </w:pPr>
                    </w:p>
                    <w:p w14:paraId="09A0A7D8" w14:textId="77777777" w:rsidR="0048104D" w:rsidRDefault="0048104D" w:rsidP="0050377E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308D0614" w14:textId="77777777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Erstellung EJB 3.1 konformer Enterprise Java </w:t>
                      </w:r>
                      <w:proofErr w:type="spellStart"/>
                      <w:r>
                        <w:t>Beans</w:t>
                      </w:r>
                      <w:proofErr w:type="spellEnd"/>
                    </w:p>
                    <w:p w14:paraId="7353BE37" w14:textId="7CE90E3D" w:rsidR="0048104D" w:rsidRDefault="0048104D" w:rsidP="0050377E">
                      <w:pPr>
                        <w:ind w:left="1985"/>
                      </w:pPr>
                      <w:r>
                        <w:t xml:space="preserve">   mit Web Service Schnittstelle</w:t>
                      </w:r>
                    </w:p>
                    <w:p w14:paraId="13D44801" w14:textId="77777777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Umstellung der </w:t>
                      </w:r>
                      <w:proofErr w:type="spellStart"/>
                      <w:r>
                        <w:t>Persistenzschicht</w:t>
                      </w:r>
                      <w:proofErr w:type="spellEnd"/>
                      <w:r>
                        <w:t xml:space="preserve"> von einem </w:t>
                      </w:r>
                    </w:p>
                    <w:p w14:paraId="44197636" w14:textId="77777777" w:rsidR="0048104D" w:rsidRDefault="0048104D" w:rsidP="0050377E">
                      <w:pPr>
                        <w:ind w:left="1985"/>
                      </w:pPr>
                      <w:r>
                        <w:t xml:space="preserve">   dezentralisierten Ansatz, d.h. Auftrennung in </w:t>
                      </w:r>
                    </w:p>
                    <w:p w14:paraId="6EB53F63" w14:textId="5B3CB171" w:rsidR="0048104D" w:rsidRDefault="0048104D" w:rsidP="0050377E">
                      <w:pPr>
                        <w:ind w:left="1985"/>
                      </w:pPr>
                      <w:r>
                        <w:t xml:space="preserve">   fachspezifische Komponenten zu </w:t>
                      </w:r>
                      <w:proofErr w:type="spellStart"/>
                      <w:r>
                        <w:t>Persistierung</w:t>
                      </w:r>
                      <w:proofErr w:type="spellEnd"/>
                    </w:p>
                    <w:p w14:paraId="3A4D9919" w14:textId="77777777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Umstellung auf EJB 3.1 konforme </w:t>
                      </w:r>
                      <w:proofErr w:type="spellStart"/>
                      <w:r>
                        <w:t>Deployment</w:t>
                      </w:r>
                      <w:proofErr w:type="spellEnd"/>
                      <w:r>
                        <w:t>-Pakete</w:t>
                      </w:r>
                    </w:p>
                    <w:p w14:paraId="42702A58" w14:textId="77777777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Umstellung des </w:t>
                      </w:r>
                      <w:proofErr w:type="spellStart"/>
                      <w:r>
                        <w:t>bisherrigen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Ant</w:t>
                      </w:r>
                      <w:proofErr w:type="spellEnd"/>
                      <w:r>
                        <w:t xml:space="preserve">-basierten </w:t>
                      </w:r>
                    </w:p>
                    <w:p w14:paraId="72C55068" w14:textId="77777777" w:rsidR="0048104D" w:rsidRDefault="0048104D" w:rsidP="0050377E">
                      <w:pPr>
                        <w:ind w:left="1985"/>
                      </w:pPr>
                      <w:r>
                        <w:t xml:space="preserve">   </w:t>
                      </w:r>
                      <w:proofErr w:type="spellStart"/>
                      <w:r>
                        <w:t>Buildmanagements</w:t>
                      </w:r>
                      <w:proofErr w:type="spellEnd"/>
                      <w:r>
                        <w:t xml:space="preserve"> auf eines mit </w:t>
                      </w:r>
                      <w:proofErr w:type="spellStart"/>
                      <w:r>
                        <w:t>Maven</w:t>
                      </w:r>
                      <w:proofErr w:type="spellEnd"/>
                      <w:r>
                        <w:t>, einschl. der</w:t>
                      </w:r>
                    </w:p>
                    <w:p w14:paraId="1BADF5F1" w14:textId="77777777" w:rsidR="00914A0D" w:rsidRDefault="0048104D" w:rsidP="0050377E">
                      <w:pPr>
                        <w:ind w:left="1985"/>
                      </w:pPr>
                      <w:r>
                        <w:t xml:space="preserve">   Ablösung diverse Skripte hin zu einem </w:t>
                      </w:r>
                    </w:p>
                    <w:p w14:paraId="543FC51D" w14:textId="229A63CA" w:rsidR="0048104D" w:rsidRDefault="00914A0D" w:rsidP="0050377E">
                      <w:pPr>
                        <w:ind w:left="1985"/>
                      </w:pPr>
                      <w:r>
                        <w:t xml:space="preserve">   standardisiertem</w:t>
                      </w:r>
                      <w:r w:rsidR="0048104D">
                        <w:t xml:space="preserve"> </w:t>
                      </w:r>
                      <w:proofErr w:type="spellStart"/>
                      <w:r w:rsidR="0048104D">
                        <w:t>Buildprozess</w:t>
                      </w:r>
                      <w:proofErr w:type="spellEnd"/>
                    </w:p>
                    <w:p w14:paraId="231764D1" w14:textId="77777777" w:rsidR="0048104D" w:rsidRDefault="0048104D" w:rsidP="0050377E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22AFBD1D" w14:textId="748BA740" w:rsidR="0048104D" w:rsidRDefault="0048104D" w:rsidP="0050377E"/>
                    <w:p w14:paraId="431161C1" w14:textId="0C608127" w:rsidR="0048104D" w:rsidRPr="00E37C43" w:rsidRDefault="0048104D" w:rsidP="0050377E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0377E">
                        <w:t>1/2012 - 8/2013</w:t>
                      </w:r>
                    </w:p>
                    <w:p w14:paraId="0CE00760" w14:textId="77777777" w:rsidR="0048104D" w:rsidRDefault="0048104D" w:rsidP="0050377E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D0015">
                        <w:t>DB Fuhrpark GmbH</w:t>
                      </w:r>
                    </w:p>
                    <w:p w14:paraId="0987B4B0" w14:textId="6D476725" w:rsidR="0048104D" w:rsidRPr="005753E5" w:rsidRDefault="0048104D" w:rsidP="0050377E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Pr="005D0015">
                        <w:t>Java Software Entwickler</w:t>
                      </w:r>
                    </w:p>
                    <w:p w14:paraId="362B6A01" w14:textId="77777777" w:rsidR="0048104D" w:rsidRDefault="0048104D" w:rsidP="0050377E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Pr="005D0015">
                        <w:t>Bahn</w:t>
                      </w:r>
                    </w:p>
                    <w:p w14:paraId="03F886AD" w14:textId="240E4CFA" w:rsidR="0048104D" w:rsidRPr="006E07CE" w:rsidRDefault="0048104D" w:rsidP="0050377E">
                      <w:r w:rsidRPr="00EC11DA">
                        <w:rPr>
                          <w:b/>
                        </w:rPr>
                        <w:t>Fähigkeiten</w:t>
                      </w:r>
                      <w:r w:rsidRPr="00EC11DA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0377E">
                        <w:t xml:space="preserve">J2EE, J2SE, Java, </w:t>
                      </w:r>
                      <w:proofErr w:type="spellStart"/>
                      <w:r w:rsidRPr="0050377E">
                        <w:t>JavaBeans</w:t>
                      </w:r>
                      <w:proofErr w:type="spellEnd"/>
                      <w:r w:rsidRPr="0050377E">
                        <w:t>, JBOSS, JDBC</w:t>
                      </w:r>
                    </w:p>
                    <w:p w14:paraId="7CE25D2C" w14:textId="77777777" w:rsidR="0048104D" w:rsidRDefault="0048104D" w:rsidP="0050377E"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  <w:t xml:space="preserve">        </w:t>
                      </w:r>
                      <w:r>
                        <w:t xml:space="preserve">  Weiterentwicklung der Kernapplikation des </w:t>
                      </w:r>
                    </w:p>
                    <w:p w14:paraId="659FA8CA" w14:textId="77777777" w:rsidR="0048104D" w:rsidRDefault="0048104D" w:rsidP="0050377E">
                      <w:pPr>
                        <w:ind w:left="1985"/>
                      </w:pPr>
                      <w:r>
                        <w:t xml:space="preserve">Mobilitätsdienstleisters der Deutschen Bahn. </w:t>
                      </w:r>
                    </w:p>
                    <w:p w14:paraId="66E9ABC2" w14:textId="77777777" w:rsidR="0048104D" w:rsidRDefault="0048104D" w:rsidP="0050377E">
                      <w:pPr>
                        <w:ind w:left="1985"/>
                      </w:pPr>
                      <w:r>
                        <w:t xml:space="preserve">Schwerpunkte liegen hierbei auf der Umsetzung neuer Anforderungen der Buchungs- und Kundenverwaltungsapplikation sowie der Pflege und Erweiterung der </w:t>
                      </w:r>
                    </w:p>
                    <w:p w14:paraId="667D7CBB" w14:textId="2D6F1D3A" w:rsidR="0048104D" w:rsidRDefault="0048104D" w:rsidP="0050377E">
                      <w:pPr>
                        <w:ind w:left="1985"/>
                      </w:pPr>
                      <w:r>
                        <w:t>Webauftritte.</w:t>
                      </w:r>
                    </w:p>
                    <w:p w14:paraId="77270D7D" w14:textId="77777777" w:rsidR="0048104D" w:rsidRDefault="0048104D" w:rsidP="0050377E">
                      <w:pPr>
                        <w:ind w:left="1985"/>
                      </w:pPr>
                    </w:p>
                    <w:p w14:paraId="77F2721C" w14:textId="77777777" w:rsidR="0048104D" w:rsidRDefault="0048104D" w:rsidP="0050377E">
                      <w:pPr>
                        <w:ind w:left="1985"/>
                      </w:pPr>
                    </w:p>
                    <w:p w14:paraId="2B109AE1" w14:textId="77777777" w:rsidR="0048104D" w:rsidRDefault="0048104D" w:rsidP="0050377E">
                      <w:pPr>
                        <w:ind w:left="1985"/>
                      </w:pPr>
                    </w:p>
                    <w:p w14:paraId="37126336" w14:textId="77777777" w:rsidR="0048104D" w:rsidRDefault="0048104D" w:rsidP="0050377E">
                      <w:pPr>
                        <w:ind w:left="1985"/>
                      </w:pPr>
                    </w:p>
                    <w:p w14:paraId="5774CE4E" w14:textId="77777777" w:rsidR="0048104D" w:rsidRDefault="0048104D" w:rsidP="0050377E">
                      <w:pPr>
                        <w:ind w:left="1985"/>
                      </w:pPr>
                    </w:p>
                    <w:p w14:paraId="371B6F50" w14:textId="77777777" w:rsidR="0048104D" w:rsidRDefault="0048104D" w:rsidP="0050377E">
                      <w:pPr>
                        <w:ind w:left="1985"/>
                      </w:pPr>
                    </w:p>
                    <w:p w14:paraId="328A15E6" w14:textId="77777777" w:rsidR="0048104D" w:rsidRDefault="0048104D" w:rsidP="0050377E">
                      <w:pPr>
                        <w:ind w:left="1985"/>
                      </w:pPr>
                    </w:p>
                    <w:p w14:paraId="5E5406F8" w14:textId="77777777" w:rsidR="0048104D" w:rsidRDefault="0048104D" w:rsidP="0050377E">
                      <w:pPr>
                        <w:ind w:left="1985"/>
                      </w:pPr>
                    </w:p>
                    <w:p w14:paraId="303D6268" w14:textId="77777777" w:rsidR="0048104D" w:rsidRDefault="0048104D" w:rsidP="0050377E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1AC0F531" w14:textId="77777777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Migration von PHP-Modulen der Kernapplikation des</w:t>
                      </w:r>
                    </w:p>
                    <w:p w14:paraId="3DF4FC22" w14:textId="2E319CA5" w:rsidR="0048104D" w:rsidRDefault="0048104D" w:rsidP="0050377E">
                      <w:pPr>
                        <w:ind w:left="1985"/>
                      </w:pPr>
                      <w:r>
                        <w:t xml:space="preserve">   Buchungssystems nach einer Java-basierten SOA.</w:t>
                      </w:r>
                    </w:p>
                    <w:p w14:paraId="40533418" w14:textId="77777777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Erstellung von Web-Schnittstellen für externe </w:t>
                      </w:r>
                    </w:p>
                    <w:p w14:paraId="10F8DAE1" w14:textId="77777777" w:rsidR="0048104D" w:rsidRDefault="0048104D" w:rsidP="0050377E">
                      <w:pPr>
                        <w:ind w:left="1985"/>
                      </w:pPr>
                      <w:r>
                        <w:t xml:space="preserve">   Mandanten für den Abruf von Buchungs- und </w:t>
                      </w:r>
                    </w:p>
                    <w:p w14:paraId="7A7981B5" w14:textId="1A09AAAF" w:rsidR="0048104D" w:rsidRDefault="0048104D" w:rsidP="0050377E">
                      <w:pPr>
                        <w:ind w:left="1985"/>
                      </w:pPr>
                      <w:r>
                        <w:t xml:space="preserve">   Rechnungsdaten</w:t>
                      </w:r>
                    </w:p>
                    <w:p w14:paraId="7FE5C0CE" w14:textId="77777777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Testbegleitende Erweiterung von Web Service </w:t>
                      </w:r>
                    </w:p>
                    <w:p w14:paraId="22720965" w14:textId="464A9F3E" w:rsidR="0048104D" w:rsidRDefault="0048104D" w:rsidP="0050377E">
                      <w:pPr>
                        <w:ind w:left="1985"/>
                      </w:pPr>
                      <w:r>
                        <w:t xml:space="preserve">   Schnittstellen</w:t>
                      </w:r>
                    </w:p>
                    <w:p w14:paraId="0BDF3F49" w14:textId="77777777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UNIT Tests auf Basis von PHP und Java</w:t>
                      </w:r>
                    </w:p>
                    <w:p w14:paraId="37CBEEC8" w14:textId="77777777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Weiterentwicklung des internen Kundenbuchungs-</w:t>
                      </w:r>
                    </w:p>
                    <w:p w14:paraId="0E8B93F6" w14:textId="435AD112" w:rsidR="0048104D" w:rsidRDefault="0048104D" w:rsidP="0050377E">
                      <w:pPr>
                        <w:ind w:left="1985"/>
                      </w:pPr>
                      <w:r>
                        <w:t xml:space="preserve">   </w:t>
                      </w:r>
                      <w:proofErr w:type="spellStart"/>
                      <w:r>
                        <w:t>systems</w:t>
                      </w:r>
                      <w:proofErr w:type="spellEnd"/>
                    </w:p>
                    <w:p w14:paraId="1BDB31C7" w14:textId="1BB7FFF0" w:rsidR="0048104D" w:rsidRDefault="0048104D" w:rsidP="0050377E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Umsetzung neuer Anforderungen</w:t>
                      </w:r>
                    </w:p>
                    <w:p w14:paraId="0CA9E6F6" w14:textId="77777777" w:rsidR="0048104D" w:rsidRDefault="0048104D" w:rsidP="00313F2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66865BEF" w14:textId="77777777" w:rsidR="0048104D" w:rsidRDefault="0048104D" w:rsidP="0050377E"/>
                    <w:p w14:paraId="4B81D95C" w14:textId="2CB16E87" w:rsidR="0048104D" w:rsidRPr="00E37C43" w:rsidRDefault="0048104D" w:rsidP="0050377E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0377E">
                        <w:t>9/2011 - 12/2011</w:t>
                      </w:r>
                    </w:p>
                    <w:p w14:paraId="4F7C69B9" w14:textId="6973772C" w:rsidR="0048104D" w:rsidRDefault="0048104D" w:rsidP="0050377E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AF5F50">
                        <w:t>Volkswagen AG</w:t>
                      </w:r>
                    </w:p>
                    <w:p w14:paraId="72F0CD19" w14:textId="36038133" w:rsidR="0048104D" w:rsidRPr="005753E5" w:rsidRDefault="0048104D" w:rsidP="0050377E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proofErr w:type="spellStart"/>
                      <w:r w:rsidRPr="00AF5F50">
                        <w:t>Testautomatisierer</w:t>
                      </w:r>
                      <w:proofErr w:type="spellEnd"/>
                    </w:p>
                    <w:p w14:paraId="1AF931B1" w14:textId="535214C6" w:rsidR="0048104D" w:rsidRDefault="0048104D" w:rsidP="0050377E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Pr="00AF5F50">
                        <w:t>Automobilbranche</w:t>
                      </w:r>
                    </w:p>
                    <w:p w14:paraId="3A42B304" w14:textId="77777777" w:rsidR="0048104D" w:rsidRDefault="0048104D" w:rsidP="0050377E">
                      <w:r w:rsidRPr="00EC11DA">
                        <w:rPr>
                          <w:b/>
                        </w:rPr>
                        <w:t>Fähigkeiten</w:t>
                      </w:r>
                      <w:r w:rsidRPr="00EC11DA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AF5F50">
                        <w:t xml:space="preserve">Quicktest Professional, HP Quality Center 9.5, Visual </w:t>
                      </w:r>
                    </w:p>
                    <w:p w14:paraId="64F425A5" w14:textId="2BDA6E74" w:rsidR="0048104D" w:rsidRPr="00290B19" w:rsidRDefault="0048104D" w:rsidP="00AF5F50">
                      <w:pPr>
                        <w:ind w:firstLine="1985"/>
                      </w:pPr>
                      <w:r w:rsidRPr="00290B19">
                        <w:t>Basic Script, SAP CRM 7.0, SCRUM</w:t>
                      </w:r>
                    </w:p>
                    <w:p w14:paraId="44D5A99A" w14:textId="77777777" w:rsidR="0048104D" w:rsidRDefault="0048104D" w:rsidP="00AF5F50"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  <w:t xml:space="preserve">        </w:t>
                      </w:r>
                      <w:r>
                        <w:t xml:space="preserve">  Erstellung von automatisierten Testskripten für </w:t>
                      </w:r>
                    </w:p>
                    <w:p w14:paraId="2A09FBEE" w14:textId="77777777" w:rsidR="0048104D" w:rsidRDefault="0048104D" w:rsidP="00AF5F50">
                      <w:pPr>
                        <w:ind w:firstLine="1985"/>
                      </w:pPr>
                      <w:r>
                        <w:t xml:space="preserve">bestehende und in Entwicklung befindliche </w:t>
                      </w:r>
                    </w:p>
                    <w:p w14:paraId="52225D6A" w14:textId="77777777" w:rsidR="0048104D" w:rsidRDefault="0048104D" w:rsidP="00AF5F50">
                      <w:pPr>
                        <w:ind w:firstLine="1985"/>
                      </w:pPr>
                      <w:r>
                        <w:t xml:space="preserve">(webbasierte) Anwendungssysteme. </w:t>
                      </w:r>
                    </w:p>
                    <w:p w14:paraId="36FE65A8" w14:textId="77777777" w:rsidR="0048104D" w:rsidRDefault="0048104D" w:rsidP="00AF5F50">
                      <w:pPr>
                        <w:ind w:firstLine="1985"/>
                      </w:pPr>
                      <w:r>
                        <w:t xml:space="preserve">Die Hauptaufgaben liegen hierbei auf der Umsetzung </w:t>
                      </w:r>
                    </w:p>
                    <w:p w14:paraId="76A0D2A3" w14:textId="77777777" w:rsidR="0048104D" w:rsidRDefault="0048104D" w:rsidP="00AF5F50">
                      <w:pPr>
                        <w:ind w:firstLine="1985"/>
                      </w:pPr>
                      <w:r>
                        <w:t xml:space="preserve">neuer Testszenarien im Rahmen einer agilen </w:t>
                      </w:r>
                    </w:p>
                    <w:p w14:paraId="2EB3F426" w14:textId="77777777" w:rsidR="0048104D" w:rsidRDefault="0048104D" w:rsidP="00AF5F50">
                      <w:pPr>
                        <w:ind w:firstLine="1985"/>
                      </w:pPr>
                      <w:r>
                        <w:t xml:space="preserve">Softwareerstellung sowie Aktualisierung und </w:t>
                      </w:r>
                    </w:p>
                    <w:p w14:paraId="6FBA32C9" w14:textId="48AA23CE" w:rsidR="0048104D" w:rsidRDefault="0048104D" w:rsidP="00AF5F50">
                      <w:pPr>
                        <w:ind w:firstLine="1985"/>
                      </w:pPr>
                      <w:r>
                        <w:t>Anpassung bereits eingesetzter Testskripte.</w:t>
                      </w:r>
                    </w:p>
                    <w:p w14:paraId="553B46C0" w14:textId="77777777" w:rsidR="0048104D" w:rsidRDefault="0048104D" w:rsidP="00AF5F50">
                      <w:pPr>
                        <w:ind w:firstLine="1985"/>
                      </w:pPr>
                    </w:p>
                    <w:p w14:paraId="5E1605CC" w14:textId="77777777" w:rsidR="0048104D" w:rsidRDefault="0048104D" w:rsidP="00AF5F50">
                      <w:pPr>
                        <w:ind w:firstLine="1985"/>
                      </w:pPr>
                      <w:r>
                        <w:t>Tätigkeiten:</w:t>
                      </w:r>
                    </w:p>
                    <w:p w14:paraId="422C730C" w14:textId="77777777" w:rsidR="0048104D" w:rsidRDefault="0048104D" w:rsidP="00AF5F50">
                      <w:pPr>
                        <w:ind w:firstLine="1985"/>
                      </w:pPr>
                      <w:r>
                        <w:t>-</w:t>
                      </w:r>
                      <w:r>
                        <w:tab/>
                        <w:t>Erstellung von automatisierten Testszenarien anhand</w:t>
                      </w:r>
                    </w:p>
                    <w:p w14:paraId="144BAB1B" w14:textId="77777777" w:rsidR="0048104D" w:rsidRDefault="0048104D" w:rsidP="00AF5F50">
                      <w:pPr>
                        <w:ind w:firstLine="1985"/>
                      </w:pPr>
                      <w:r>
                        <w:t xml:space="preserve">   von Testfallbeschreibungen für diverse Intranet </w:t>
                      </w:r>
                    </w:p>
                    <w:p w14:paraId="406D4717" w14:textId="77777777" w:rsidR="0048104D" w:rsidRDefault="0048104D" w:rsidP="00AF5F50">
                      <w:pPr>
                        <w:ind w:firstLine="1985"/>
                      </w:pPr>
                      <w:r>
                        <w:t xml:space="preserve">   Anwendungen gemäß dem komponentenbasierten </w:t>
                      </w:r>
                    </w:p>
                    <w:p w14:paraId="0DE938FB" w14:textId="18B05D21" w:rsidR="0048104D" w:rsidRDefault="0048104D" w:rsidP="00AF5F50">
                      <w:pPr>
                        <w:ind w:firstLine="1985"/>
                      </w:pPr>
                      <w:r>
                        <w:t xml:space="preserve">   Ansatz </w:t>
                      </w:r>
                    </w:p>
                    <w:p w14:paraId="40F1858B" w14:textId="77777777" w:rsidR="0048104D" w:rsidRDefault="0048104D" w:rsidP="00AF5F50">
                      <w:pPr>
                        <w:ind w:firstLine="1985"/>
                      </w:pPr>
                      <w:r>
                        <w:t>-</w:t>
                      </w:r>
                      <w:r>
                        <w:tab/>
                        <w:t xml:space="preserve">Implementierung einer gemeinsamen </w:t>
                      </w:r>
                    </w:p>
                    <w:p w14:paraId="5116DA60" w14:textId="77777777" w:rsidR="0048104D" w:rsidRDefault="0048104D" w:rsidP="00AF5F50">
                      <w:pPr>
                        <w:ind w:firstLine="1985"/>
                      </w:pPr>
                      <w:r>
                        <w:t xml:space="preserve">   Basisfunktionalität für verschiedene </w:t>
                      </w:r>
                    </w:p>
                    <w:p w14:paraId="473BAECE" w14:textId="30E91C5C" w:rsidR="0048104D" w:rsidRDefault="0048104D" w:rsidP="00AF5F50">
                      <w:pPr>
                        <w:ind w:firstLine="1985"/>
                      </w:pPr>
                      <w:r>
                        <w:t xml:space="preserve">   Anwendungstypen</w:t>
                      </w:r>
                    </w:p>
                    <w:p w14:paraId="79F1B196" w14:textId="77777777" w:rsidR="0048104D" w:rsidRDefault="0048104D" w:rsidP="00AF5F50">
                      <w:pPr>
                        <w:ind w:firstLine="1985"/>
                      </w:pPr>
                      <w:r>
                        <w:t>-</w:t>
                      </w:r>
                      <w:r>
                        <w:tab/>
                        <w:t xml:space="preserve">Anpassung und Weiterentwicklung bestehender </w:t>
                      </w:r>
                    </w:p>
                    <w:p w14:paraId="6D3ACBB1" w14:textId="77C5F2EC" w:rsidR="0048104D" w:rsidRPr="00323345" w:rsidRDefault="0048104D" w:rsidP="00AF5F50">
                      <w:pPr>
                        <w:ind w:firstLine="1985"/>
                      </w:pPr>
                      <w:r>
                        <w:t xml:space="preserve">   Testkomponenten und Testszenarien</w:t>
                      </w:r>
                    </w:p>
                    <w:p w14:paraId="589C3AA0" w14:textId="77777777" w:rsidR="0048104D" w:rsidRDefault="0048104D" w:rsidP="00B37168">
                      <w:pPr>
                        <w:rPr>
                          <w:b/>
                        </w:rPr>
                      </w:pPr>
                    </w:p>
                    <w:p w14:paraId="6E34B27E" w14:textId="77777777" w:rsidR="0048104D" w:rsidRDefault="0048104D" w:rsidP="00B37168">
                      <w:pPr>
                        <w:rPr>
                          <w:b/>
                        </w:rPr>
                      </w:pPr>
                    </w:p>
                    <w:p w14:paraId="76B06E4D" w14:textId="77777777" w:rsidR="0048104D" w:rsidRDefault="0048104D" w:rsidP="00B37168">
                      <w:pPr>
                        <w:rPr>
                          <w:b/>
                        </w:rPr>
                      </w:pPr>
                    </w:p>
                    <w:p w14:paraId="7C81E07E" w14:textId="77777777" w:rsidR="0048104D" w:rsidRDefault="0048104D" w:rsidP="00B37168">
                      <w:pPr>
                        <w:rPr>
                          <w:b/>
                        </w:rPr>
                      </w:pPr>
                    </w:p>
                    <w:p w14:paraId="1D8E2FD8" w14:textId="77777777" w:rsidR="0048104D" w:rsidRDefault="0048104D" w:rsidP="00B37168">
                      <w:pPr>
                        <w:rPr>
                          <w:b/>
                        </w:rPr>
                      </w:pPr>
                    </w:p>
                    <w:p w14:paraId="72CE44DC" w14:textId="77777777" w:rsidR="0048104D" w:rsidRDefault="0048104D" w:rsidP="00B37168">
                      <w:pPr>
                        <w:rPr>
                          <w:b/>
                        </w:rPr>
                      </w:pPr>
                    </w:p>
                    <w:p w14:paraId="57BBBE02" w14:textId="358C8A4B" w:rsidR="0048104D" w:rsidRPr="00E37C43" w:rsidRDefault="0048104D" w:rsidP="00B37168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B37168">
                        <w:t>7/2009 - 2/2011</w:t>
                      </w:r>
                    </w:p>
                    <w:p w14:paraId="587549C9" w14:textId="77777777" w:rsidR="0048104D" w:rsidRDefault="0048104D" w:rsidP="00B37168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5D0015">
                        <w:t>DB Fuhrpark GmbH</w:t>
                      </w:r>
                    </w:p>
                    <w:p w14:paraId="269C95EA" w14:textId="0AB9E05C" w:rsidR="0048104D" w:rsidRPr="005753E5" w:rsidRDefault="0048104D" w:rsidP="00B37168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>
                        <w:t xml:space="preserve">PHP/Java </w:t>
                      </w:r>
                      <w:r w:rsidRPr="00B37168">
                        <w:t>Entwickler</w:t>
                      </w:r>
                    </w:p>
                    <w:p w14:paraId="602FE914" w14:textId="77777777" w:rsidR="0048104D" w:rsidRDefault="0048104D" w:rsidP="00B37168">
                      <w:r w:rsidRPr="00FD7B53">
                        <w:rPr>
                          <w:b/>
                        </w:rPr>
                        <w:t xml:space="preserve">Kurzbeschreibung    </w:t>
                      </w:r>
                      <w:r w:rsidRPr="005D0015">
                        <w:t>Bahn</w:t>
                      </w:r>
                    </w:p>
                    <w:p w14:paraId="290D9183" w14:textId="2831FCA7" w:rsidR="0048104D" w:rsidRPr="006E07CE" w:rsidRDefault="0048104D" w:rsidP="00B37168">
                      <w:r w:rsidRPr="00EC11DA">
                        <w:rPr>
                          <w:b/>
                        </w:rPr>
                        <w:t>Fähigkeiten</w:t>
                      </w:r>
                      <w:r w:rsidRPr="00EC11DA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B37168">
                        <w:t xml:space="preserve">J2SE, Java, JavaScript, </w:t>
                      </w:r>
                      <w:proofErr w:type="spellStart"/>
                      <w:r w:rsidRPr="00B37168">
                        <w:t>Junit</w:t>
                      </w:r>
                      <w:proofErr w:type="spellEnd"/>
                    </w:p>
                    <w:p w14:paraId="36B80FBE" w14:textId="77777777" w:rsidR="0048104D" w:rsidRDefault="0048104D" w:rsidP="00B37168"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  <w:t xml:space="preserve">        </w:t>
                      </w:r>
                      <w:r>
                        <w:t xml:space="preserve">  Weiterentwicklung der Kernapplikation des </w:t>
                      </w:r>
                    </w:p>
                    <w:p w14:paraId="2380DD27" w14:textId="77777777" w:rsidR="0048104D" w:rsidRDefault="0048104D" w:rsidP="00B37168">
                      <w:pPr>
                        <w:ind w:left="1985"/>
                      </w:pPr>
                      <w:r>
                        <w:t xml:space="preserve">Mobilitätsdienstleisters der Deutschen Bahn. </w:t>
                      </w:r>
                    </w:p>
                    <w:p w14:paraId="1A3074B7" w14:textId="77777777" w:rsidR="0048104D" w:rsidRDefault="0048104D" w:rsidP="00B37168">
                      <w:pPr>
                        <w:ind w:left="1985"/>
                      </w:pPr>
                      <w:r>
                        <w:t xml:space="preserve">Schwerpunkte liegen hierbei auf der Umsetzung neuer Anforderungen der Buchungs- und Kundenverwaltungsapplikation sowie der Pflege und Erweiterung der </w:t>
                      </w:r>
                    </w:p>
                    <w:p w14:paraId="6D0E261C" w14:textId="05836E25" w:rsidR="0048104D" w:rsidRDefault="0048104D" w:rsidP="00B37168">
                      <w:pPr>
                        <w:ind w:left="1985"/>
                      </w:pPr>
                      <w:r>
                        <w:t>Webauftritte.</w:t>
                      </w:r>
                    </w:p>
                    <w:p w14:paraId="1E254434" w14:textId="77777777" w:rsidR="0048104D" w:rsidRDefault="0048104D" w:rsidP="00B37168">
                      <w:pPr>
                        <w:ind w:left="1985"/>
                      </w:pPr>
                    </w:p>
                    <w:p w14:paraId="0C84967D" w14:textId="77777777" w:rsidR="0048104D" w:rsidRDefault="0048104D" w:rsidP="00B37168">
                      <w:pPr>
                        <w:ind w:left="1985"/>
                      </w:pPr>
                      <w:r>
                        <w:t>Tätigkeiten:</w:t>
                      </w:r>
                    </w:p>
                    <w:p w14:paraId="7065E44D" w14:textId="77777777" w:rsidR="0048104D" w:rsidRDefault="0048104D" w:rsidP="00B37168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Erstellung von Web-Schnittstellen für externe </w:t>
                      </w:r>
                    </w:p>
                    <w:p w14:paraId="4372657E" w14:textId="77777777" w:rsidR="0048104D" w:rsidRDefault="0048104D" w:rsidP="00B37168">
                      <w:pPr>
                        <w:ind w:left="1985"/>
                      </w:pPr>
                      <w:r>
                        <w:t xml:space="preserve">   Mandanten für den Abruf von Buchungs- und </w:t>
                      </w:r>
                    </w:p>
                    <w:p w14:paraId="558DFF2B" w14:textId="2A9890DF" w:rsidR="0048104D" w:rsidRDefault="0048104D" w:rsidP="00B37168">
                      <w:pPr>
                        <w:ind w:left="1985"/>
                      </w:pPr>
                      <w:r>
                        <w:t xml:space="preserve">   Rechnungsdaten</w:t>
                      </w:r>
                    </w:p>
                    <w:p w14:paraId="39FA8FC2" w14:textId="77777777" w:rsidR="0048104D" w:rsidRDefault="0048104D" w:rsidP="00B37168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Erstellung einer Java Applikation zur Validierung von</w:t>
                      </w:r>
                    </w:p>
                    <w:p w14:paraId="4382F295" w14:textId="616A3D79" w:rsidR="0048104D" w:rsidRDefault="0048104D" w:rsidP="00B37168">
                      <w:pPr>
                        <w:ind w:left="1985"/>
                      </w:pPr>
                      <w:r>
                        <w:t xml:space="preserve">   XML Dokumenten</w:t>
                      </w:r>
                    </w:p>
                    <w:p w14:paraId="43C52612" w14:textId="77777777" w:rsidR="0048104D" w:rsidRDefault="0048104D" w:rsidP="00B37168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Beseitigung bestehender struktureller Probleme der</w:t>
                      </w:r>
                    </w:p>
                    <w:p w14:paraId="49FBA72E" w14:textId="77777777" w:rsidR="0048104D" w:rsidRDefault="0048104D" w:rsidP="00B37168">
                      <w:pPr>
                        <w:ind w:left="1985"/>
                      </w:pPr>
                      <w:r>
                        <w:t xml:space="preserve">   Kernapplikation verbunden mit der Erstellung und </w:t>
                      </w:r>
                    </w:p>
                    <w:p w14:paraId="11A10F6E" w14:textId="5BE41B0E" w:rsidR="0048104D" w:rsidRDefault="0048104D" w:rsidP="00B37168">
                      <w:pPr>
                        <w:ind w:left="1985"/>
                      </w:pPr>
                      <w:r>
                        <w:t xml:space="preserve">   Durchführung von Testfällen </w:t>
                      </w:r>
                    </w:p>
                    <w:p w14:paraId="58EEC333" w14:textId="77777777" w:rsidR="0048104D" w:rsidRDefault="0048104D" w:rsidP="00B37168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Testbegleitende Erweiterung von Web Service </w:t>
                      </w:r>
                    </w:p>
                    <w:p w14:paraId="6AD9A582" w14:textId="11F6D11A" w:rsidR="0048104D" w:rsidRDefault="0048104D" w:rsidP="00B37168">
                      <w:pPr>
                        <w:ind w:left="1985"/>
                      </w:pPr>
                      <w:r>
                        <w:t xml:space="preserve">   Schnittstellen</w:t>
                      </w:r>
                    </w:p>
                    <w:p w14:paraId="3AAF4F0F" w14:textId="77777777" w:rsidR="0048104D" w:rsidRDefault="0048104D" w:rsidP="00B37168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UNIT Tests auf Basis PHP und Java</w:t>
                      </w:r>
                    </w:p>
                    <w:p w14:paraId="44C080AD" w14:textId="77777777" w:rsidR="0048104D" w:rsidRDefault="0048104D" w:rsidP="00B37168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Weiterentwicklung des internen Kundenbuchungs-</w:t>
                      </w:r>
                    </w:p>
                    <w:p w14:paraId="7278BC67" w14:textId="53AFFAD3" w:rsidR="0048104D" w:rsidRDefault="0048104D" w:rsidP="00B37168">
                      <w:pPr>
                        <w:ind w:left="1985"/>
                      </w:pPr>
                      <w:r>
                        <w:t xml:space="preserve">   </w:t>
                      </w:r>
                      <w:proofErr w:type="spellStart"/>
                      <w:r>
                        <w:t>systems</w:t>
                      </w:r>
                      <w:proofErr w:type="spellEnd"/>
                    </w:p>
                    <w:p w14:paraId="16B652AA" w14:textId="3AE8B48A" w:rsidR="0048104D" w:rsidRDefault="0048104D" w:rsidP="00B37168">
                      <w:pPr>
                        <w:ind w:left="1985"/>
                      </w:pPr>
                      <w:r>
                        <w:t>-  Umsetzung neuer Anforderungen</w:t>
                      </w:r>
                    </w:p>
                    <w:p w14:paraId="7B2CA4D9" w14:textId="77777777" w:rsidR="0048104D" w:rsidRDefault="0048104D" w:rsidP="00B37168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7ABD2013" w14:textId="77777777" w:rsidR="0048104D" w:rsidRDefault="0048104D" w:rsidP="00B37168"/>
                    <w:p w14:paraId="448473DC" w14:textId="545BA6D1" w:rsidR="0048104D" w:rsidRPr="00E37C43" w:rsidRDefault="0048104D" w:rsidP="00B37168">
                      <w:r w:rsidRPr="00E37C43"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 w:rsidRPr="00F74244">
                        <w:t>2/2009 - 6/2009</w:t>
                      </w:r>
                    </w:p>
                    <w:p w14:paraId="285D9B9C" w14:textId="758280A1" w:rsidR="0048104D" w:rsidRDefault="0048104D" w:rsidP="00B37168">
                      <w:r w:rsidRPr="00F13F61">
                        <w:rPr>
                          <w:b/>
                        </w:rPr>
                        <w:t>Firma/ORT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proofErr w:type="spellStart"/>
                      <w:r w:rsidRPr="00F74244">
                        <w:t>Saxonia</w:t>
                      </w:r>
                      <w:proofErr w:type="spellEnd"/>
                      <w:r w:rsidRPr="00F74244">
                        <w:t xml:space="preserve"> Systems</w:t>
                      </w:r>
                    </w:p>
                    <w:p w14:paraId="2A277D99" w14:textId="6A911EB4" w:rsidR="0048104D" w:rsidRPr="005753E5" w:rsidRDefault="0048104D" w:rsidP="00B37168">
                      <w:r w:rsidRPr="005753E5">
                        <w:rPr>
                          <w:b/>
                        </w:rPr>
                        <w:t>Tätigkeit</w:t>
                      </w:r>
                      <w:r w:rsidRPr="005753E5">
                        <w:rPr>
                          <w:b/>
                        </w:rPr>
                        <w:tab/>
                        <w:t xml:space="preserve">          </w:t>
                      </w:r>
                      <w:r w:rsidRPr="00F74244">
                        <w:t>Prozessberater/ Analyst, Softwareentwickler</w:t>
                      </w:r>
                    </w:p>
                    <w:p w14:paraId="480A2CD3" w14:textId="5C53D434" w:rsidR="0048104D" w:rsidRDefault="0048104D" w:rsidP="00B37168">
                      <w:r w:rsidRPr="00FD7B53">
                        <w:rPr>
                          <w:b/>
                        </w:rPr>
                        <w:t xml:space="preserve">Kurzbeschreibung    </w:t>
                      </w:r>
                    </w:p>
                    <w:p w14:paraId="4966771D" w14:textId="1700AF8D" w:rsidR="0048104D" w:rsidRPr="006E07CE" w:rsidRDefault="0048104D" w:rsidP="00B37168">
                      <w:r w:rsidRPr="00EC11DA">
                        <w:rPr>
                          <w:b/>
                        </w:rPr>
                        <w:t>Fähigkeiten</w:t>
                      </w:r>
                      <w:r w:rsidRPr="00EC11DA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</w:p>
                    <w:p w14:paraId="133681FF" w14:textId="2D25C983" w:rsidR="0048104D" w:rsidRDefault="0048104D" w:rsidP="00F74244">
                      <w:r w:rsidRPr="002D2658">
                        <w:rPr>
                          <w:b/>
                        </w:rPr>
                        <w:t>Aufgaben</w:t>
                      </w:r>
                      <w:r w:rsidRPr="002D2658">
                        <w:tab/>
                        <w:t xml:space="preserve">        </w:t>
                      </w:r>
                      <w:r>
                        <w:t xml:space="preserve">  Tätigkeiten:</w:t>
                      </w:r>
                    </w:p>
                    <w:p w14:paraId="5FABE3BD" w14:textId="77777777" w:rsidR="0048104D" w:rsidRDefault="0048104D" w:rsidP="00F74244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Einarbeitung in Datenmodell SAP IS-U </w:t>
                      </w:r>
                    </w:p>
                    <w:p w14:paraId="1DB07112" w14:textId="77777777" w:rsidR="0048104D" w:rsidRDefault="0048104D" w:rsidP="00F74244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Erarbeitung der SAP IS-U Kernprozesse: </w:t>
                      </w:r>
                    </w:p>
                    <w:p w14:paraId="2D83742F" w14:textId="77777777" w:rsidR="0048104D" w:rsidRDefault="0048104D" w:rsidP="00F74244">
                      <w:pPr>
                        <w:ind w:left="1985"/>
                      </w:pPr>
                      <w:r>
                        <w:t xml:space="preserve">   Umzug, Gerätemanagement, Ablesung und </w:t>
                      </w:r>
                    </w:p>
                    <w:p w14:paraId="4BF11353" w14:textId="77777777" w:rsidR="0048104D" w:rsidRDefault="0048104D" w:rsidP="00F74244">
                      <w:pPr>
                        <w:ind w:left="1985"/>
                      </w:pPr>
                      <w:r>
                        <w:t xml:space="preserve">   Abrechnungsstammdaten, Energiedatenmanagement, </w:t>
                      </w:r>
                    </w:p>
                    <w:p w14:paraId="604CBBC6" w14:textId="7C42550C" w:rsidR="0048104D" w:rsidRDefault="0048104D" w:rsidP="00F74244">
                      <w:pPr>
                        <w:ind w:left="1985"/>
                      </w:pPr>
                      <w:r>
                        <w:t xml:space="preserve">   CIC, Grundlagen Vertragskontokorrent</w:t>
                      </w:r>
                    </w:p>
                    <w:p w14:paraId="17C59D15" w14:textId="77777777" w:rsidR="0048104D" w:rsidRDefault="0048104D" w:rsidP="00F74244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Analyse der SAP IS-U Tabellenstruktur zur Abbildung </w:t>
                      </w:r>
                    </w:p>
                    <w:p w14:paraId="23039CB2" w14:textId="77777777" w:rsidR="0048104D" w:rsidRDefault="0048104D" w:rsidP="00F74244">
                      <w:pPr>
                        <w:ind w:left="1985"/>
                      </w:pPr>
                      <w:r>
                        <w:t xml:space="preserve">   der SAP IS-U Stammdaten und Geschäftsprozesse </w:t>
                      </w:r>
                    </w:p>
                    <w:p w14:paraId="7ACC8D44" w14:textId="61759B23" w:rsidR="0048104D" w:rsidRDefault="0048104D" w:rsidP="00F74244">
                      <w:pPr>
                        <w:ind w:left="1985"/>
                      </w:pPr>
                      <w:r>
                        <w:t xml:space="preserve">   sowie individuellen Weiterentwicklungen</w:t>
                      </w:r>
                    </w:p>
                    <w:p w14:paraId="77CD861F" w14:textId="77777777" w:rsidR="0048104D" w:rsidRDefault="0048104D" w:rsidP="00F74244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>Vertiefungen der Kenntnisse in ABAP am Objektmodell</w:t>
                      </w:r>
                    </w:p>
                    <w:p w14:paraId="145470F4" w14:textId="54B974E8" w:rsidR="0048104D" w:rsidRDefault="0048104D" w:rsidP="00F74244">
                      <w:pPr>
                        <w:ind w:left="1985"/>
                      </w:pPr>
                      <w:r>
                        <w:t xml:space="preserve">   SAP IS-U</w:t>
                      </w:r>
                    </w:p>
                    <w:p w14:paraId="69C6C3D7" w14:textId="77777777" w:rsidR="0048104D" w:rsidRDefault="0048104D" w:rsidP="00F74244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Einarbeitung in die SAP System </w:t>
                      </w:r>
                      <w:proofErr w:type="spellStart"/>
                      <w:r>
                        <w:t>Landscape</w:t>
                      </w:r>
                      <w:proofErr w:type="spellEnd"/>
                      <w:r>
                        <w:t xml:space="preserve"> </w:t>
                      </w:r>
                    </w:p>
                    <w:p w14:paraId="067DEEE0" w14:textId="78A85DB2" w:rsidR="0048104D" w:rsidRDefault="0048104D" w:rsidP="00F74244">
                      <w:pPr>
                        <w:ind w:left="1985"/>
                      </w:pPr>
                      <w:r>
                        <w:t xml:space="preserve">   </w:t>
                      </w:r>
                      <w:proofErr w:type="spellStart"/>
                      <w:r>
                        <w:t>Optimization</w:t>
                      </w:r>
                      <w:proofErr w:type="spellEnd"/>
                      <w:r>
                        <w:t xml:space="preserve"> (SLO) Technologie</w:t>
                      </w:r>
                    </w:p>
                    <w:p w14:paraId="6E1F72DE" w14:textId="77777777" w:rsidR="0048104D" w:rsidRDefault="0048104D" w:rsidP="00F74244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Eigenschaften und Funktionsumfang der </w:t>
                      </w:r>
                      <w:proofErr w:type="spellStart"/>
                      <w:r>
                        <w:t>Contract</w:t>
                      </w:r>
                      <w:proofErr w:type="spellEnd"/>
                      <w:r>
                        <w:t xml:space="preserve"> </w:t>
                      </w:r>
                    </w:p>
                    <w:p w14:paraId="0936BA97" w14:textId="77777777" w:rsidR="0048104D" w:rsidRDefault="0048104D" w:rsidP="00F74244">
                      <w:pPr>
                        <w:ind w:left="1985"/>
                        <w:rPr>
                          <w:lang w:val="en-US"/>
                        </w:rPr>
                      </w:pPr>
                      <w:r w:rsidRPr="00290B19">
                        <w:t xml:space="preserve">   </w:t>
                      </w:r>
                      <w:r w:rsidRPr="00F74244">
                        <w:rPr>
                          <w:lang w:val="en-US"/>
                        </w:rPr>
                        <w:t xml:space="preserve">Conversion Workbench (CCW): </w:t>
                      </w:r>
                      <w:proofErr w:type="spellStart"/>
                      <w:r w:rsidRPr="00F74244">
                        <w:rPr>
                          <w:lang w:val="en-US"/>
                        </w:rPr>
                        <w:t>Projektparameter</w:t>
                      </w:r>
                      <w:proofErr w:type="spellEnd"/>
                      <w:r w:rsidRPr="00F74244">
                        <w:rPr>
                          <w:lang w:val="en-US"/>
                        </w:rPr>
                        <w:t xml:space="preserve">, </w:t>
                      </w:r>
                    </w:p>
                    <w:p w14:paraId="2841BDA0" w14:textId="1FE1CED8" w:rsidR="0048104D" w:rsidRPr="00F74244" w:rsidRDefault="0048104D" w:rsidP="00F74244">
                      <w:pPr>
                        <w:ind w:left="1985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</w:t>
                      </w:r>
                      <w:r w:rsidRPr="00F74244">
                        <w:rPr>
                          <w:lang w:val="en-US"/>
                        </w:rPr>
                        <w:t>Loader, Analyzer, Constructor, Verifier</w:t>
                      </w:r>
                    </w:p>
                    <w:p w14:paraId="34C8FF06" w14:textId="77777777" w:rsidR="0048104D" w:rsidRDefault="0048104D" w:rsidP="00F74244">
                      <w:pPr>
                        <w:ind w:left="1985"/>
                      </w:pPr>
                      <w:r>
                        <w:t>-</w:t>
                      </w:r>
                      <w:r>
                        <w:tab/>
                        <w:t xml:space="preserve">Anwendung der CCW zur Durchführung </w:t>
                      </w:r>
                    </w:p>
                    <w:p w14:paraId="4F9551C7" w14:textId="77777777" w:rsidR="0048104D" w:rsidRDefault="0048104D" w:rsidP="00F74244">
                      <w:pPr>
                        <w:ind w:left="1985"/>
                      </w:pPr>
                      <w:r>
                        <w:t xml:space="preserve">   praxisbezogener </w:t>
                      </w:r>
                      <w:proofErr w:type="spellStart"/>
                      <w:r>
                        <w:t>Unbundling</w:t>
                      </w:r>
                      <w:proofErr w:type="spellEnd"/>
                      <w:r>
                        <w:t xml:space="preserve">-Szenarien anhand der </w:t>
                      </w:r>
                    </w:p>
                    <w:p w14:paraId="3993EE60" w14:textId="7934E739" w:rsidR="0048104D" w:rsidRPr="00323345" w:rsidRDefault="0048104D" w:rsidP="00F74244">
                      <w:pPr>
                        <w:ind w:left="1985"/>
                      </w:pPr>
                      <w:r>
                        <w:t xml:space="preserve">   definierten Phasen: Analyse, Umbau, Check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EAB262" w14:textId="7546A588" w:rsidR="00C57AB0" w:rsidRDefault="00DD1A4C" w:rsidP="00C57AB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BFF1D4B" wp14:editId="32494460">
                <wp:simplePos x="0" y="0"/>
                <wp:positionH relativeFrom="column">
                  <wp:posOffset>14497441</wp:posOffset>
                </wp:positionH>
                <wp:positionV relativeFrom="paragraph">
                  <wp:posOffset>481213160</wp:posOffset>
                </wp:positionV>
                <wp:extent cx="1299210" cy="7432040"/>
                <wp:effectExtent l="0" t="0" r="0" b="1016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74320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8996626" id="Rechteck 29" o:spid="_x0000_s1026" style="position:absolute;margin-left:1141.55pt;margin-top:37890.8pt;width:102.3pt;height:585.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" fillcolor="#eee" stroked="f" strokeweight="1pt"/>
            </w:pict>
          </mc:Fallback>
        </mc:AlternateContent>
      </w:r>
      <w:r w:rsidR="00C57AB0">
        <w:rPr>
          <w:sz w:val="24"/>
          <w:lang w:eastAsia="de-DE" w:bidi="ar-SA"/>
        </w:rPr>
        <w:br w:type="page"/>
      </w:r>
    </w:p>
    <w:p w14:paraId="331132C0" w14:textId="59B97DE8" w:rsidR="00953A90" w:rsidRDefault="000E542E" w:rsidP="00953A90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19360" behindDoc="0" locked="0" layoutInCell="1" allowOverlap="1" wp14:anchorId="519446A3" wp14:editId="7EE91FE6">
            <wp:simplePos x="0" y="0"/>
            <wp:positionH relativeFrom="column">
              <wp:posOffset>-43815</wp:posOffset>
            </wp:positionH>
            <wp:positionV relativeFrom="paragraph">
              <wp:posOffset>165100</wp:posOffset>
            </wp:positionV>
            <wp:extent cx="1358900" cy="8750300"/>
            <wp:effectExtent l="0" t="0" r="12700" b="12700"/>
            <wp:wrapNone/>
            <wp:docPr id="17" name="Bild 17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66112" behindDoc="1" locked="0" layoutInCell="1" allowOverlap="1" wp14:anchorId="6D0968C0" wp14:editId="46C1FE0E">
            <wp:simplePos x="0" y="0"/>
            <wp:positionH relativeFrom="column">
              <wp:posOffset>-47625</wp:posOffset>
            </wp:positionH>
            <wp:positionV relativeFrom="paragraph">
              <wp:posOffset>162560</wp:posOffset>
            </wp:positionV>
            <wp:extent cx="1304071" cy="8397240"/>
            <wp:effectExtent l="0" t="0" r="0" b="0"/>
            <wp:wrapNone/>
            <wp:docPr id="132" name="Bild 132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4B3B6" w14:textId="3C201668" w:rsidR="00FD7B53" w:rsidRDefault="00520255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7EEB564" wp14:editId="3CE33748">
                <wp:simplePos x="0" y="0"/>
                <wp:positionH relativeFrom="column">
                  <wp:posOffset>1487170</wp:posOffset>
                </wp:positionH>
                <wp:positionV relativeFrom="paragraph">
                  <wp:posOffset>195580</wp:posOffset>
                </wp:positionV>
                <wp:extent cx="5023485" cy="8339455"/>
                <wp:effectExtent l="0" t="0" r="0" b="0"/>
                <wp:wrapSquare wrapText="bothSides"/>
                <wp:docPr id="221" name="Textfeld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3485" cy="833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1"/>
                      <wps:bodyPr rot="0" spcFirstLastPara="0" vertOverflow="overflow" horzOverflow="overflow" vert="horz" wrap="square" lIns="108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7EEB564" id="Textfeld 221" o:spid="_x0000_s1035" type="#_x0000_t202" style="position:absolute;margin-left:117.1pt;margin-top:15.4pt;width:395.55pt;height:656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" filled="f" stroked="f">
                <v:textbox style="mso-next-textbox:#Textfeld 222" inset="3mm">
                  <w:txbxContent/>
                </v:textbox>
                <w10:wrap type="square"/>
              </v:shape>
            </w:pict>
          </mc:Fallback>
        </mc:AlternateContent>
      </w:r>
      <w:r w:rsidR="00953A90">
        <w:rPr>
          <w:sz w:val="24"/>
          <w:lang w:eastAsia="de-DE" w:bidi="ar-SA"/>
        </w:rPr>
        <w:br w:type="page"/>
      </w:r>
    </w:p>
    <w:p w14:paraId="253E2228" w14:textId="47D631E7" w:rsidR="00A209AA" w:rsidRDefault="000E542E" w:rsidP="0048698A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21408" behindDoc="0" locked="0" layoutInCell="1" allowOverlap="1" wp14:anchorId="66AE50DD" wp14:editId="145BF247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18" name="Bild 18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EF0">
        <w:rPr>
          <w:noProof/>
          <w:sz w:val="24"/>
          <w:lang w:eastAsia="de-DE" w:bidi="ar-SA"/>
        </w:rPr>
        <w:drawing>
          <wp:anchor distT="0" distB="0" distL="114300" distR="114300" simplePos="0" relativeHeight="251864064" behindDoc="1" locked="0" layoutInCell="1" allowOverlap="1" wp14:anchorId="1E6F529C" wp14:editId="588A6DAF">
            <wp:simplePos x="0" y="0"/>
            <wp:positionH relativeFrom="column">
              <wp:posOffset>-53975</wp:posOffset>
            </wp:positionH>
            <wp:positionV relativeFrom="paragraph">
              <wp:posOffset>170815</wp:posOffset>
            </wp:positionV>
            <wp:extent cx="1304071" cy="8397240"/>
            <wp:effectExtent l="0" t="0" r="0" b="0"/>
            <wp:wrapNone/>
            <wp:docPr id="131" name="Bild 131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5CE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D8E0C71" wp14:editId="2B7EC4F1">
                <wp:simplePos x="0" y="0"/>
                <wp:positionH relativeFrom="column">
                  <wp:posOffset>1487170</wp:posOffset>
                </wp:positionH>
                <wp:positionV relativeFrom="paragraph">
                  <wp:posOffset>396875</wp:posOffset>
                </wp:positionV>
                <wp:extent cx="4813935" cy="8282940"/>
                <wp:effectExtent l="0" t="0" r="0" b="0"/>
                <wp:wrapSquare wrapText="bothSides"/>
                <wp:docPr id="222" name="Textfeld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3935" cy="8282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2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D8E0C71" id="Textfeld 222" o:spid="_x0000_s1036" type="#_x0000_t202" style="position:absolute;margin-left:117.1pt;margin-top:31.25pt;width:379.05pt;height:652.2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" filled="f" stroked="f">
                <v:textbox style="mso-next-textbox:#Textfeld 224">
                  <w:txbxContent/>
                </v:textbox>
                <w10:wrap type="square"/>
              </v:shape>
            </w:pict>
          </mc:Fallback>
        </mc:AlternateContent>
      </w:r>
      <w:r w:rsidR="00FD7B53">
        <w:rPr>
          <w:sz w:val="24"/>
          <w:lang w:eastAsia="de-DE" w:bidi="ar-SA"/>
        </w:rPr>
        <w:br w:type="page"/>
      </w:r>
    </w:p>
    <w:p w14:paraId="43C3A7B6" w14:textId="08F849F8" w:rsidR="00A209AA" w:rsidRDefault="000E542E" w:rsidP="00A209AA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23456" behindDoc="0" locked="0" layoutInCell="1" allowOverlap="1" wp14:anchorId="589B401A" wp14:editId="05EF3870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19" name="Bild 19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70208" behindDoc="1" locked="0" layoutInCell="1" allowOverlap="1" wp14:anchorId="40F0D7F1" wp14:editId="1E2E6F7A">
            <wp:simplePos x="0" y="0"/>
            <wp:positionH relativeFrom="column">
              <wp:posOffset>-55880</wp:posOffset>
            </wp:positionH>
            <wp:positionV relativeFrom="paragraph">
              <wp:posOffset>169545</wp:posOffset>
            </wp:positionV>
            <wp:extent cx="1304071" cy="8397240"/>
            <wp:effectExtent l="0" t="0" r="0" b="0"/>
            <wp:wrapNone/>
            <wp:docPr id="134" name="Bild 134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CA9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437C9B70" wp14:editId="554D34B8">
                <wp:simplePos x="0" y="0"/>
                <wp:positionH relativeFrom="column">
                  <wp:posOffset>1557020</wp:posOffset>
                </wp:positionH>
                <wp:positionV relativeFrom="paragraph">
                  <wp:posOffset>394335</wp:posOffset>
                </wp:positionV>
                <wp:extent cx="4754245" cy="8348345"/>
                <wp:effectExtent l="0" t="0" r="0" b="8255"/>
                <wp:wrapSquare wrapText="bothSides"/>
                <wp:docPr id="224" name="Textfeld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245" cy="834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3"/>
                      <wps:bodyPr rot="0" spcFirstLastPara="0" vertOverflow="overflow" horzOverflow="overflow" vert="horz" wrap="squar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37C9B70" id="Textfeld 224" o:spid="_x0000_s1038" type="#_x0000_t202" style="position:absolute;margin-left:122.6pt;margin-top:31.05pt;width:374.35pt;height:657.3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" filled="f" stroked="f">
                <v:textbox style="mso-next-textbox:#Textfeld 225" inset="2mm">
                  <w:txbxContent/>
                </v:textbox>
                <w10:wrap type="square"/>
              </v:shape>
            </w:pict>
          </mc:Fallback>
        </mc:AlternateContent>
      </w:r>
    </w:p>
    <w:p w14:paraId="3189128A" w14:textId="4FF51A21" w:rsidR="00C1135C" w:rsidRDefault="00A209AA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sz w:val="24"/>
          <w:lang w:eastAsia="de-DE" w:bidi="ar-SA"/>
        </w:rPr>
        <w:br w:type="page"/>
      </w:r>
    </w:p>
    <w:p w14:paraId="1CFFC03F" w14:textId="392BF6D0" w:rsidR="00C1135C" w:rsidRDefault="000E542E" w:rsidP="00C1135C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25504" behindDoc="0" locked="0" layoutInCell="1" allowOverlap="1" wp14:anchorId="6095F55D" wp14:editId="2EE0E833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21" name="Bild 21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72256" behindDoc="1" locked="0" layoutInCell="1" allowOverlap="1" wp14:anchorId="54EC5A97" wp14:editId="03DA3E4E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04071" cy="8397240"/>
            <wp:effectExtent l="0" t="0" r="0" b="0"/>
            <wp:wrapNone/>
            <wp:docPr id="135" name="Bild 135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FA6"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A9C0B20" wp14:editId="24EC2319">
                <wp:simplePos x="0" y="0"/>
                <wp:positionH relativeFrom="column">
                  <wp:posOffset>1490941</wp:posOffset>
                </wp:positionH>
                <wp:positionV relativeFrom="paragraph">
                  <wp:posOffset>401320</wp:posOffset>
                </wp:positionV>
                <wp:extent cx="4959350" cy="8338820"/>
                <wp:effectExtent l="0" t="0" r="0" b="0"/>
                <wp:wrapSquare wrapText="bothSides"/>
                <wp:docPr id="225" name="Textfeld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8338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4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A9C0B20" id="Textfeld 225" o:spid="_x0000_s1039" type="#_x0000_t202" style="position:absolute;margin-left:117.4pt;margin-top:31.6pt;width:390.5pt;height:656.6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" filled="f" stroked="f">
                <v:textbox style="mso-next-textbox:#Textfeld 35">
                  <w:txbxContent/>
                </v:textbox>
                <w10:wrap type="square"/>
              </v:shape>
            </w:pict>
          </mc:Fallback>
        </mc:AlternateContent>
      </w:r>
    </w:p>
    <w:p w14:paraId="5C6E8244" w14:textId="38C6AEC8" w:rsidR="00743E70" w:rsidRDefault="00D52717" w:rsidP="00953A90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sz w:val="24"/>
          <w:lang w:eastAsia="de-DE" w:bidi="ar-SA"/>
        </w:rPr>
        <w:br w:type="page"/>
      </w:r>
    </w:p>
    <w:p w14:paraId="10505972" w14:textId="6A33C20B" w:rsidR="00B72A6A" w:rsidRDefault="000E542E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27552" behindDoc="0" locked="0" layoutInCell="1" allowOverlap="1" wp14:anchorId="696A6C01" wp14:editId="53CD2722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22" name="Bild 22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74304" behindDoc="1" locked="0" layoutInCell="1" allowOverlap="1" wp14:anchorId="3DD3A0A2" wp14:editId="6F67A156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04071" cy="8397240"/>
            <wp:effectExtent l="0" t="0" r="0" b="0"/>
            <wp:wrapNone/>
            <wp:docPr id="136" name="Bild 136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616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D5D9E30" wp14:editId="190BC5B2">
                <wp:simplePos x="0" y="0"/>
                <wp:positionH relativeFrom="column">
                  <wp:posOffset>1481455</wp:posOffset>
                </wp:positionH>
                <wp:positionV relativeFrom="paragraph">
                  <wp:posOffset>170815</wp:posOffset>
                </wp:positionV>
                <wp:extent cx="4889500" cy="8458200"/>
                <wp:effectExtent l="0" t="0" r="0" b="0"/>
                <wp:wrapSquare wrapText="bothSides"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0" cy="845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5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D5D9E30" id="Textfeld 35" o:spid="_x0000_s1040" type="#_x0000_t202" style="position:absolute;margin-left:116.65pt;margin-top:13.45pt;width:385pt;height:66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" filled="f" stroked="f">
                <v:textbox style="mso-next-textbox:#Textfeld 43">
                  <w:txbxContent/>
                </v:textbox>
                <w10:wrap type="square"/>
              </v:shape>
            </w:pict>
          </mc:Fallback>
        </mc:AlternateContent>
      </w:r>
      <w:r w:rsidR="00743E70">
        <w:rPr>
          <w:sz w:val="24"/>
          <w:lang w:eastAsia="de-DE" w:bidi="ar-SA"/>
        </w:rPr>
        <w:br w:type="page"/>
      </w:r>
    </w:p>
    <w:p w14:paraId="6AC907BF" w14:textId="7CB87EBE" w:rsidR="00313F26" w:rsidRDefault="00313F26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9AC991D" wp14:editId="203E50FF">
                <wp:simplePos x="0" y="0"/>
                <wp:positionH relativeFrom="column">
                  <wp:posOffset>1483995</wp:posOffset>
                </wp:positionH>
                <wp:positionV relativeFrom="paragraph">
                  <wp:posOffset>390313</wp:posOffset>
                </wp:positionV>
                <wp:extent cx="4896485" cy="8350250"/>
                <wp:effectExtent l="0" t="0" r="0" b="6350"/>
                <wp:wrapSquare wrapText="bothSides"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485" cy="835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6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991D" id="Textfeld 43" o:spid="_x0000_s1040" type="#_x0000_t202" style="position:absolute;margin-left:116.85pt;margin-top:30.75pt;width:385.55pt;height:657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" filled="f" stroked="f">
                <v:textbox style="mso-next-textbox:#Textfeld 16">
                  <w:txbxContent/>
                </v:textbox>
                <w10:wrap type="square"/>
              </v:shape>
            </w:pict>
          </mc:Fallback>
        </mc:AlternateContent>
      </w:r>
      <w:r w:rsidR="000E542E">
        <w:rPr>
          <w:noProof/>
          <w:sz w:val="24"/>
          <w:lang w:eastAsia="de-DE" w:bidi="ar-SA"/>
        </w:rPr>
        <w:drawing>
          <wp:anchor distT="0" distB="0" distL="114300" distR="114300" simplePos="0" relativeHeight="251929600" behindDoc="0" locked="0" layoutInCell="1" allowOverlap="1" wp14:anchorId="74893C4C" wp14:editId="03C78D11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23" name="Bild 23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6DE">
        <w:rPr>
          <w:noProof/>
          <w:sz w:val="24"/>
          <w:lang w:eastAsia="de-DE" w:bidi="ar-SA"/>
        </w:rPr>
        <w:drawing>
          <wp:anchor distT="0" distB="0" distL="114300" distR="114300" simplePos="0" relativeHeight="251876352" behindDoc="1" locked="0" layoutInCell="1" allowOverlap="1" wp14:anchorId="1BF7DF0E" wp14:editId="79C00363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04071" cy="8397240"/>
            <wp:effectExtent l="0" t="0" r="0" b="0"/>
            <wp:wrapNone/>
            <wp:docPr id="137" name="Bild 137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1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A6A">
        <w:rPr>
          <w:sz w:val="24"/>
          <w:lang w:eastAsia="de-DE" w:bidi="ar-SA"/>
        </w:rPr>
        <w:br w:type="page"/>
      </w:r>
    </w:p>
    <w:p w14:paraId="35223783" w14:textId="5A676E84" w:rsidR="000C299E" w:rsidRDefault="00313F26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7DBFE66" wp14:editId="257C68F0">
                <wp:simplePos x="0" y="0"/>
                <wp:positionH relativeFrom="column">
                  <wp:posOffset>1488440</wp:posOffset>
                </wp:positionH>
                <wp:positionV relativeFrom="paragraph">
                  <wp:posOffset>391160</wp:posOffset>
                </wp:positionV>
                <wp:extent cx="4888865" cy="8234680"/>
                <wp:effectExtent l="0" t="0" r="0" b="0"/>
                <wp:wrapSquare wrapText="bothSides"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865" cy="823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7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BFE66" id="Textfeld 16" o:spid="_x0000_s1041" type="#_x0000_t202" style="position:absolute;margin-left:117.2pt;margin-top:30.8pt;width:384.95pt;height:648.4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" filled="f" stroked="f">
                <v:textbox style="mso-next-textbox:#Textfeld 32">
                  <w:txbxContent/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lang w:eastAsia="de-DE" w:bidi="ar-SA"/>
        </w:rPr>
        <w:drawing>
          <wp:anchor distT="0" distB="0" distL="114300" distR="114300" simplePos="0" relativeHeight="251939840" behindDoc="0" locked="0" layoutInCell="1" allowOverlap="1" wp14:anchorId="5918CE14" wp14:editId="04B1F1B4">
            <wp:simplePos x="0" y="0"/>
            <wp:positionH relativeFrom="column">
              <wp:posOffset>-52282</wp:posOffset>
            </wp:positionH>
            <wp:positionV relativeFrom="paragraph">
              <wp:posOffset>171238</wp:posOffset>
            </wp:positionV>
            <wp:extent cx="1358900" cy="8750300"/>
            <wp:effectExtent l="0" t="0" r="12700" b="12700"/>
            <wp:wrapNone/>
            <wp:docPr id="14" name="Bild 14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eastAsia="de-DE" w:bidi="ar-SA"/>
        </w:rPr>
        <w:br w:type="page"/>
      </w:r>
    </w:p>
    <w:p w14:paraId="5CF5BD2E" w14:textId="485CB5D4" w:rsidR="006E07CE" w:rsidRDefault="00AD0546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7B869E6" wp14:editId="1859E955">
                <wp:simplePos x="0" y="0"/>
                <wp:positionH relativeFrom="column">
                  <wp:posOffset>1487170</wp:posOffset>
                </wp:positionH>
                <wp:positionV relativeFrom="paragraph">
                  <wp:posOffset>396875</wp:posOffset>
                </wp:positionV>
                <wp:extent cx="4889500" cy="4800600"/>
                <wp:effectExtent l="0" t="0" r="0" b="0"/>
                <wp:wrapSquare wrapText="bothSides"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0" cy="480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9" seq="8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869E6" id="Textfeld 32" o:spid="_x0000_s1042" type="#_x0000_t202" style="position:absolute;margin-left:117.1pt;margin-top:31.25pt;width:385pt;height:37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 w:rsidR="000C299E">
        <w:rPr>
          <w:noProof/>
          <w:sz w:val="24"/>
          <w:lang w:eastAsia="de-DE" w:bidi="ar-SA"/>
        </w:rPr>
        <w:drawing>
          <wp:anchor distT="0" distB="0" distL="114300" distR="114300" simplePos="0" relativeHeight="251943936" behindDoc="0" locked="0" layoutInCell="1" allowOverlap="1" wp14:anchorId="753C1709" wp14:editId="135271E2">
            <wp:simplePos x="0" y="0"/>
            <wp:positionH relativeFrom="column">
              <wp:posOffset>-45423</wp:posOffset>
            </wp:positionH>
            <wp:positionV relativeFrom="paragraph">
              <wp:posOffset>169738</wp:posOffset>
            </wp:positionV>
            <wp:extent cx="1358900" cy="8750300"/>
            <wp:effectExtent l="0" t="0" r="12700" b="12700"/>
            <wp:wrapNone/>
            <wp:docPr id="31" name="Bild 31" descr="../balken_projek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projek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99E">
        <w:rPr>
          <w:sz w:val="24"/>
          <w:lang w:eastAsia="de-DE" w:bidi="ar-SA"/>
        </w:rPr>
        <w:br w:type="page"/>
      </w:r>
    </w:p>
    <w:p w14:paraId="61AC705D" w14:textId="20004DE4" w:rsidR="00A13EB7" w:rsidRDefault="00650CB8" w:rsidP="00A13EB7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30624" behindDoc="0" locked="0" layoutInCell="1" allowOverlap="1" wp14:anchorId="7EFB08EF" wp14:editId="309D1E8D">
            <wp:simplePos x="0" y="0"/>
            <wp:positionH relativeFrom="column">
              <wp:posOffset>-49530</wp:posOffset>
            </wp:positionH>
            <wp:positionV relativeFrom="paragraph">
              <wp:posOffset>169545</wp:posOffset>
            </wp:positionV>
            <wp:extent cx="1358900" cy="8750300"/>
            <wp:effectExtent l="0" t="0" r="12700" b="12700"/>
            <wp:wrapNone/>
            <wp:docPr id="24" name="Bild 24" descr="../balken_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balken_educatio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49">
        <w:rPr>
          <w:noProof/>
          <w:sz w:val="24"/>
          <w:lang w:eastAsia="de-DE" w:bidi="ar-SA"/>
        </w:rPr>
        <w:drawing>
          <wp:anchor distT="0" distB="0" distL="114300" distR="114300" simplePos="0" relativeHeight="251877376" behindDoc="1" locked="0" layoutInCell="1" allowOverlap="1" wp14:anchorId="6D37D9B1" wp14:editId="636DEED5">
            <wp:simplePos x="0" y="0"/>
            <wp:positionH relativeFrom="column">
              <wp:posOffset>-55245</wp:posOffset>
            </wp:positionH>
            <wp:positionV relativeFrom="paragraph">
              <wp:posOffset>173355</wp:posOffset>
            </wp:positionV>
            <wp:extent cx="1305176" cy="8392160"/>
            <wp:effectExtent l="0" t="0" r="0" b="0"/>
            <wp:wrapNone/>
            <wp:docPr id="139" name="Bild 139" descr="../balken_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educatio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176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5B363" w14:textId="44C04ABF" w:rsidR="003F0D59" w:rsidRDefault="00C976C3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1F1567" wp14:editId="7F96FB1F">
                <wp:simplePos x="0" y="0"/>
                <wp:positionH relativeFrom="column">
                  <wp:posOffset>1490980</wp:posOffset>
                </wp:positionH>
                <wp:positionV relativeFrom="paragraph">
                  <wp:posOffset>78740</wp:posOffset>
                </wp:positionV>
                <wp:extent cx="4795520" cy="8232140"/>
                <wp:effectExtent l="0" t="0" r="0" b="0"/>
                <wp:wrapSquare wrapText="bothSides"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823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63BFA" w14:textId="01CB1FF1" w:rsidR="0048104D" w:rsidRPr="00E37C43" w:rsidRDefault="0048104D" w:rsidP="00A25A67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10/2001 - 9/2008</w:t>
                            </w:r>
                          </w:p>
                          <w:p w14:paraId="0E8AA4B9" w14:textId="2A94CB68" w:rsidR="0048104D" w:rsidRPr="00F13F61" w:rsidRDefault="0048104D" w:rsidP="00FD238F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Universität Leipzig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77DE17AF" w14:textId="369BA937" w:rsidR="0048104D" w:rsidRDefault="0048104D" w:rsidP="00591D58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Diplom Wirtschaftsinformatiker</w:t>
                            </w:r>
                          </w:p>
                          <w:p w14:paraId="343F8AF8" w14:textId="77777777" w:rsidR="0048104D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19DAB88" w14:textId="77777777" w:rsidR="0048104D" w:rsidRDefault="0048104D" w:rsidP="00591D58">
                            <w:pPr>
                              <w:ind w:left="1985" w:hanging="1985"/>
                            </w:pPr>
                          </w:p>
                          <w:p w14:paraId="1B7B3502" w14:textId="1974F86B" w:rsidR="0048104D" w:rsidRPr="00E37C43" w:rsidRDefault="0048104D" w:rsidP="00402770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9/1997 - 7/2000</w:t>
                            </w:r>
                          </w:p>
                          <w:p w14:paraId="60AD4D6A" w14:textId="64893A4D" w:rsidR="0048104D" w:rsidRPr="00F13F61" w:rsidRDefault="0048104D" w:rsidP="00096E4B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Gymnasium</w:t>
                            </w:r>
                          </w:p>
                          <w:p w14:paraId="737FC47B" w14:textId="02CB959F" w:rsidR="0048104D" w:rsidRPr="00F13F61" w:rsidRDefault="0048104D" w:rsidP="00096E4B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Wirtschaftswissenschaft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07A18EE2" w14:textId="3C72343C" w:rsidR="0048104D" w:rsidRPr="00C55D25" w:rsidRDefault="0048104D" w:rsidP="00096E4B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C55D25">
                              <w:rPr>
                                <w:b/>
                                <w:lang w:val="en-US"/>
                              </w:rPr>
                              <w:t>Abschluss</w:t>
                            </w:r>
                            <w:proofErr w:type="spellEnd"/>
                            <w:r w:rsidRPr="00C55D25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C55D25">
                              <w:rPr>
                                <w:lang w:val="en-US"/>
                              </w:rPr>
                              <w:t>Abitur</w:t>
                            </w:r>
                          </w:p>
                          <w:p w14:paraId="596A64A2" w14:textId="77777777" w:rsidR="0048104D" w:rsidRPr="00C55D25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</w:p>
                          <w:p w14:paraId="61A3840D" w14:textId="77777777" w:rsidR="0048104D" w:rsidRPr="00C55D25" w:rsidRDefault="0048104D" w:rsidP="00096E4B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</w:p>
                          <w:p w14:paraId="7FC3A46E" w14:textId="717D90B5" w:rsidR="0048104D" w:rsidRPr="00C55D25" w:rsidRDefault="0048104D" w:rsidP="00302BFC">
                            <w:pPr>
                              <w:ind w:left="1985" w:hanging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55D25">
                              <w:rPr>
                                <w:b/>
                                <w:lang w:val="en-US"/>
                              </w:rPr>
                              <w:t>Zeitpunkt</w:t>
                            </w:r>
                            <w:proofErr w:type="spellEnd"/>
                            <w:r w:rsidRPr="00C55D25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C55D25">
                              <w:rPr>
                                <w:lang w:val="en-US"/>
                              </w:rPr>
                              <w:t>12/2016 - 12/2016</w:t>
                            </w:r>
                          </w:p>
                          <w:p w14:paraId="0F8804A1" w14:textId="2AFF920A" w:rsidR="0048104D" w:rsidRPr="001B663F" w:rsidRDefault="0048104D" w:rsidP="00302BFC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1B663F">
                              <w:rPr>
                                <w:b/>
                                <w:lang w:val="en-US"/>
                              </w:rPr>
                              <w:t>Institut</w:t>
                            </w:r>
                            <w:proofErr w:type="spellEnd"/>
                            <w:r w:rsidRPr="001B663F">
                              <w:rPr>
                                <w:b/>
                                <w:lang w:val="en-US"/>
                              </w:rPr>
                              <w:t xml:space="preserve">             </w:t>
                            </w:r>
                            <w:r w:rsidRPr="001B663F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1B663F">
                              <w:rPr>
                                <w:lang w:val="en-US"/>
                              </w:rPr>
                              <w:t>JDK 8 Massive Open and Online Course</w:t>
                            </w:r>
                          </w:p>
                          <w:p w14:paraId="702640EB" w14:textId="04637824" w:rsidR="0048104D" w:rsidRPr="001B663F" w:rsidRDefault="0048104D" w:rsidP="00302BFC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1B663F">
                              <w:rPr>
                                <w:b/>
                                <w:lang w:val="en-US"/>
                              </w:rPr>
                              <w:t>Fachgebiet</w:t>
                            </w:r>
                            <w:proofErr w:type="spellEnd"/>
                            <w:r w:rsidRPr="001B663F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1B663F">
                              <w:rPr>
                                <w:lang w:val="en-US"/>
                              </w:rPr>
                              <w:t>Lambdas and Streams Introduction</w:t>
                            </w:r>
                            <w:r w:rsidRPr="001B663F">
                              <w:rPr>
                                <w:b/>
                                <w:lang w:val="en-US"/>
                              </w:rPr>
                              <w:tab/>
                              <w:t xml:space="preserve">          </w:t>
                            </w:r>
                            <w:r w:rsidRPr="001B663F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6956C90" w14:textId="63C04290" w:rsidR="0048104D" w:rsidRPr="001B663F" w:rsidRDefault="0048104D" w:rsidP="00302BFC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1B663F">
                              <w:rPr>
                                <w:b/>
                                <w:lang w:val="en-US"/>
                              </w:rPr>
                              <w:t>Abschluss</w:t>
                            </w:r>
                            <w:proofErr w:type="spellEnd"/>
                            <w:r w:rsidRPr="001B663F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1B663F">
                              <w:rPr>
                                <w:lang w:val="en-US"/>
                              </w:rPr>
                              <w:t>Award of Course Completion</w:t>
                            </w:r>
                          </w:p>
                          <w:p w14:paraId="754B864D" w14:textId="77777777" w:rsidR="0048104D" w:rsidRPr="001B663F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</w:p>
                          <w:p w14:paraId="6D6C36F9" w14:textId="77777777" w:rsidR="0048104D" w:rsidRPr="001B663F" w:rsidRDefault="0048104D" w:rsidP="00302BFC">
                            <w:pPr>
                              <w:ind w:left="1985" w:hanging="1985"/>
                              <w:rPr>
                                <w:b/>
                                <w:lang w:val="en-US"/>
                              </w:rPr>
                            </w:pPr>
                          </w:p>
                          <w:p w14:paraId="0B7522E8" w14:textId="7B2F6F0A" w:rsidR="0048104D" w:rsidRPr="00C55D25" w:rsidRDefault="0048104D" w:rsidP="00F930DD">
                            <w:pPr>
                              <w:ind w:left="1985" w:hanging="1985"/>
                            </w:pPr>
                            <w:r w:rsidRPr="00C55D25">
                              <w:rPr>
                                <w:b/>
                              </w:rPr>
                              <w:t>Zeitpunkt</w:t>
                            </w:r>
                            <w:r w:rsidRPr="00C55D25">
                              <w:rPr>
                                <w:b/>
                              </w:rPr>
                              <w:tab/>
                            </w:r>
                            <w:r w:rsidRPr="00C55D25">
                              <w:t>3/2016 - 3/2016</w:t>
                            </w:r>
                          </w:p>
                          <w:p w14:paraId="27C8C313" w14:textId="7CC5BA38" w:rsidR="0048104D" w:rsidRPr="00C55D25" w:rsidRDefault="0048104D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C55D25">
                              <w:rPr>
                                <w:b/>
                              </w:rPr>
                              <w:t xml:space="preserve">Institut             </w:t>
                            </w:r>
                            <w:r w:rsidRPr="00C55D25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C55D25">
                              <w:t>inovex</w:t>
                            </w:r>
                            <w:proofErr w:type="spellEnd"/>
                            <w:r w:rsidRPr="00C55D25">
                              <w:t xml:space="preserve"> GmbH</w:t>
                            </w:r>
                          </w:p>
                          <w:p w14:paraId="5BF06A7F" w14:textId="08EA413D" w:rsidR="0048104D" w:rsidRPr="00C55D25" w:rsidRDefault="0048104D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C55D25">
                              <w:rPr>
                                <w:b/>
                              </w:rPr>
                              <w:t>Fachgebiet</w:t>
                            </w:r>
                            <w:r w:rsidRPr="00C55D25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C55D25">
                              <w:t>Hadoop</w:t>
                            </w:r>
                            <w:proofErr w:type="spellEnd"/>
                            <w:r w:rsidRPr="00C55D25">
                              <w:t xml:space="preserve"> Developer Training</w:t>
                            </w:r>
                            <w:r w:rsidRPr="00C55D2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C55D25">
                              <w:t xml:space="preserve"> </w:t>
                            </w:r>
                          </w:p>
                          <w:p w14:paraId="313265A0" w14:textId="31074146" w:rsidR="0048104D" w:rsidRDefault="0048104D" w:rsidP="00F930DD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Lehrgang/Fortbildung</w:t>
                            </w:r>
                          </w:p>
                          <w:p w14:paraId="6B85EA29" w14:textId="77777777" w:rsidR="0048104D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5717CA5" w14:textId="77777777" w:rsidR="0048104D" w:rsidRDefault="0048104D" w:rsidP="00302BFC">
                            <w:pPr>
                              <w:ind w:left="1985" w:hanging="1985"/>
                            </w:pPr>
                          </w:p>
                          <w:p w14:paraId="11E16406" w14:textId="56D4CDD4" w:rsidR="0048104D" w:rsidRPr="00E37C43" w:rsidRDefault="0048104D" w:rsidP="00F930DD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10/2015 - 10/2015</w:t>
                            </w:r>
                          </w:p>
                          <w:p w14:paraId="0EC6E5CB" w14:textId="247FC0DC" w:rsidR="0048104D" w:rsidRPr="00F13F61" w:rsidRDefault="0048104D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Software &amp; Support Media GmbH</w:t>
                            </w:r>
                          </w:p>
                          <w:p w14:paraId="7F6A4547" w14:textId="5666BEE5" w:rsidR="0048104D" w:rsidRPr="00F13F61" w:rsidRDefault="0048104D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W-JAX 2015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2AF0BF43" w14:textId="173313EC" w:rsidR="0048104D" w:rsidRPr="001B663F" w:rsidRDefault="0048104D" w:rsidP="00F930DD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Lehrgang/Fortbildung</w:t>
                            </w:r>
                          </w:p>
                          <w:p w14:paraId="1DC7B7C3" w14:textId="77777777" w:rsidR="0048104D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0E63A97" w14:textId="77777777" w:rsidR="0048104D" w:rsidRDefault="0048104D" w:rsidP="00302BFC">
                            <w:pPr>
                              <w:ind w:left="1985" w:hanging="1985"/>
                            </w:pPr>
                          </w:p>
                          <w:p w14:paraId="204BE883" w14:textId="2E2E685D" w:rsidR="0048104D" w:rsidRPr="00E37C43" w:rsidRDefault="0048104D" w:rsidP="00F930DD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1/2015 - 1/2015</w:t>
                            </w:r>
                          </w:p>
                          <w:p w14:paraId="1B23AD2E" w14:textId="7EE6DC61" w:rsidR="0048104D" w:rsidRPr="00F13F61" w:rsidRDefault="0048104D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1B663F">
                              <w:t>NovaTec</w:t>
                            </w:r>
                            <w:proofErr w:type="spellEnd"/>
                            <w:r w:rsidRPr="001B663F">
                              <w:t xml:space="preserve"> GmbH</w:t>
                            </w:r>
                          </w:p>
                          <w:p w14:paraId="42B76B0B" w14:textId="05D34B78" w:rsidR="0048104D" w:rsidRPr="001B663F" w:rsidRDefault="0048104D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1B663F">
                              <w:rPr>
                                <w:b/>
                              </w:rPr>
                              <w:t>Fachgebiet</w:t>
                            </w:r>
                            <w:r w:rsidRPr="001B663F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1B663F">
                              <w:t>Scrum</w:t>
                            </w:r>
                            <w:proofErr w:type="spellEnd"/>
                            <w:r w:rsidRPr="001B663F">
                              <w:t xml:space="preserve"> Basis Schulung</w:t>
                            </w:r>
                            <w:r w:rsidRPr="001B663F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1B663F">
                              <w:t xml:space="preserve"> </w:t>
                            </w:r>
                          </w:p>
                          <w:p w14:paraId="11925AB8" w14:textId="35E7E5B5" w:rsidR="0048104D" w:rsidRDefault="0048104D" w:rsidP="00F930DD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Lehrgang/Fortbildung</w:t>
                            </w:r>
                          </w:p>
                          <w:p w14:paraId="4B62971C" w14:textId="77777777" w:rsidR="0048104D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36AEF087" w14:textId="77777777" w:rsidR="0048104D" w:rsidRDefault="0048104D" w:rsidP="00302BFC">
                            <w:pPr>
                              <w:ind w:left="1985" w:hanging="1985"/>
                            </w:pPr>
                          </w:p>
                          <w:p w14:paraId="051D0AA2" w14:textId="0C1930BB" w:rsidR="0048104D" w:rsidRPr="00E37C43" w:rsidRDefault="0048104D" w:rsidP="00F930DD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10/2013 - 10/2013</w:t>
                            </w:r>
                          </w:p>
                          <w:p w14:paraId="462D9030" w14:textId="2B6D56B3" w:rsidR="0048104D" w:rsidRPr="00F13F61" w:rsidRDefault="0048104D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1B663F">
                              <w:t>Saxonia</w:t>
                            </w:r>
                            <w:proofErr w:type="spellEnd"/>
                            <w:r w:rsidRPr="001B663F">
                              <w:t xml:space="preserve"> Systems AG</w:t>
                            </w:r>
                          </w:p>
                          <w:p w14:paraId="5D016923" w14:textId="5EA0E716" w:rsidR="0048104D" w:rsidRPr="001B663F" w:rsidRDefault="0048104D" w:rsidP="00F930DD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1B663F">
                              <w:rPr>
                                <w:b/>
                              </w:rPr>
                              <w:t>Fachgebiet</w:t>
                            </w:r>
                            <w:r w:rsidRPr="001B663F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1B663F">
                              <w:t>Maven</w:t>
                            </w:r>
                            <w:proofErr w:type="spellEnd"/>
                            <w:r w:rsidRPr="001B663F">
                              <w:t xml:space="preserve"> Training</w:t>
                            </w:r>
                            <w:r w:rsidRPr="001B663F">
                              <w:rPr>
                                <w:b/>
                              </w:rPr>
                              <w:t xml:space="preserve">          </w:t>
                            </w:r>
                            <w:r w:rsidRPr="001B663F">
                              <w:t xml:space="preserve"> </w:t>
                            </w:r>
                          </w:p>
                          <w:p w14:paraId="704E40E8" w14:textId="37F99C11" w:rsidR="0048104D" w:rsidRDefault="0048104D" w:rsidP="00302BFC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Lehrgang/Fortbildung</w:t>
                            </w:r>
                          </w:p>
                          <w:p w14:paraId="590DC176" w14:textId="77777777" w:rsidR="0048104D" w:rsidRPr="009A31DB" w:rsidRDefault="0048104D" w:rsidP="00096E4B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48CA7F1C" w14:textId="77777777" w:rsidR="0048104D" w:rsidRPr="009A31DB" w:rsidRDefault="0048104D" w:rsidP="00591D5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F1567" id="Textfeld 41" o:spid="_x0000_s1043" type="#_x0000_t202" style="position:absolute;margin-left:117.4pt;margin-top:6.2pt;width:377.6pt;height:64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" filled="f" stroked="f">
                <v:textbox>
                  <w:txbxContent>
                    <w:p w14:paraId="57A63BFA" w14:textId="01CB1FF1" w:rsidR="0048104D" w:rsidRPr="00E37C43" w:rsidRDefault="0048104D" w:rsidP="00A25A67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10/2001 - 9/2008</w:t>
                      </w:r>
                    </w:p>
                    <w:p w14:paraId="0E8AA4B9" w14:textId="2A94CB68" w:rsidR="0048104D" w:rsidRPr="00F13F61" w:rsidRDefault="0048104D" w:rsidP="00FD238F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Universität Leipzig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77DE17AF" w14:textId="369BA937" w:rsidR="0048104D" w:rsidRDefault="0048104D" w:rsidP="00591D58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Diplom Wirtschaftsinformatiker</w:t>
                      </w:r>
                    </w:p>
                    <w:p w14:paraId="343F8AF8" w14:textId="77777777" w:rsidR="0048104D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19DAB88" w14:textId="77777777" w:rsidR="0048104D" w:rsidRDefault="0048104D" w:rsidP="00591D58">
                      <w:pPr>
                        <w:ind w:left="1985" w:hanging="1985"/>
                      </w:pPr>
                    </w:p>
                    <w:p w14:paraId="1B7B3502" w14:textId="1974F86B" w:rsidR="0048104D" w:rsidRPr="00E37C43" w:rsidRDefault="0048104D" w:rsidP="00402770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9/1997 - 7/2000</w:t>
                      </w:r>
                    </w:p>
                    <w:p w14:paraId="60AD4D6A" w14:textId="64893A4D" w:rsidR="0048104D" w:rsidRPr="00F13F61" w:rsidRDefault="0048104D" w:rsidP="00096E4B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Gymnasium</w:t>
                      </w:r>
                    </w:p>
                    <w:p w14:paraId="737FC47B" w14:textId="02CB959F" w:rsidR="0048104D" w:rsidRPr="00F13F61" w:rsidRDefault="0048104D" w:rsidP="00096E4B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Wirtschaftswissenschaft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07A18EE2" w14:textId="3C72343C" w:rsidR="0048104D" w:rsidRPr="00C55D25" w:rsidRDefault="0048104D" w:rsidP="00096E4B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C55D25">
                        <w:rPr>
                          <w:b/>
                          <w:lang w:val="en-US"/>
                        </w:rPr>
                        <w:t>Abschluss</w:t>
                      </w:r>
                      <w:proofErr w:type="spellEnd"/>
                      <w:r w:rsidRPr="00C55D25">
                        <w:rPr>
                          <w:b/>
                          <w:lang w:val="en-US"/>
                        </w:rPr>
                        <w:tab/>
                      </w:r>
                      <w:r w:rsidRPr="00C55D25">
                        <w:rPr>
                          <w:lang w:val="en-US"/>
                        </w:rPr>
                        <w:t>Abitur</w:t>
                      </w:r>
                    </w:p>
                    <w:p w14:paraId="596A64A2" w14:textId="77777777" w:rsidR="0048104D" w:rsidRPr="00C55D25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  <w:lang w:val="en-US"/>
                        </w:rPr>
                      </w:pPr>
                    </w:p>
                    <w:p w14:paraId="61A3840D" w14:textId="77777777" w:rsidR="0048104D" w:rsidRPr="00C55D25" w:rsidRDefault="0048104D" w:rsidP="00096E4B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</w:p>
                    <w:p w14:paraId="7FC3A46E" w14:textId="717D90B5" w:rsidR="0048104D" w:rsidRPr="00C55D25" w:rsidRDefault="0048104D" w:rsidP="00302BFC">
                      <w:pPr>
                        <w:ind w:left="1985" w:hanging="1985"/>
                        <w:rPr>
                          <w:lang w:val="en-US"/>
                        </w:rPr>
                      </w:pPr>
                      <w:proofErr w:type="spellStart"/>
                      <w:r w:rsidRPr="00C55D25">
                        <w:rPr>
                          <w:b/>
                          <w:lang w:val="en-US"/>
                        </w:rPr>
                        <w:t>Zeitpunkt</w:t>
                      </w:r>
                      <w:proofErr w:type="spellEnd"/>
                      <w:r w:rsidRPr="00C55D25">
                        <w:rPr>
                          <w:b/>
                          <w:lang w:val="en-US"/>
                        </w:rPr>
                        <w:tab/>
                      </w:r>
                      <w:r w:rsidRPr="00C55D25">
                        <w:rPr>
                          <w:lang w:val="en-US"/>
                        </w:rPr>
                        <w:t>12/2016 - 12/2016</w:t>
                      </w:r>
                    </w:p>
                    <w:p w14:paraId="0F8804A1" w14:textId="2AFF920A" w:rsidR="0048104D" w:rsidRPr="001B663F" w:rsidRDefault="0048104D" w:rsidP="00302BFC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1B663F">
                        <w:rPr>
                          <w:b/>
                          <w:lang w:val="en-US"/>
                        </w:rPr>
                        <w:t>Institut</w:t>
                      </w:r>
                      <w:proofErr w:type="spellEnd"/>
                      <w:r w:rsidRPr="001B663F">
                        <w:rPr>
                          <w:b/>
                          <w:lang w:val="en-US"/>
                        </w:rPr>
                        <w:t xml:space="preserve">             </w:t>
                      </w:r>
                      <w:r w:rsidRPr="001B663F">
                        <w:rPr>
                          <w:b/>
                          <w:lang w:val="en-US"/>
                        </w:rPr>
                        <w:tab/>
                      </w:r>
                      <w:r w:rsidRPr="001B663F">
                        <w:rPr>
                          <w:lang w:val="en-US"/>
                        </w:rPr>
                        <w:t>JDK 8 Massive Open and Online Course</w:t>
                      </w:r>
                    </w:p>
                    <w:p w14:paraId="702640EB" w14:textId="04637824" w:rsidR="0048104D" w:rsidRPr="001B663F" w:rsidRDefault="0048104D" w:rsidP="00302BFC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1B663F">
                        <w:rPr>
                          <w:b/>
                          <w:lang w:val="en-US"/>
                        </w:rPr>
                        <w:t>Fachgebiet</w:t>
                      </w:r>
                      <w:proofErr w:type="spellEnd"/>
                      <w:r w:rsidRPr="001B663F">
                        <w:rPr>
                          <w:b/>
                          <w:lang w:val="en-US"/>
                        </w:rPr>
                        <w:tab/>
                      </w:r>
                      <w:r w:rsidRPr="001B663F">
                        <w:rPr>
                          <w:lang w:val="en-US"/>
                        </w:rPr>
                        <w:t>Lambdas and Streams Introduction</w:t>
                      </w:r>
                      <w:r w:rsidRPr="001B663F">
                        <w:rPr>
                          <w:b/>
                          <w:lang w:val="en-US"/>
                        </w:rPr>
                        <w:tab/>
                        <w:t xml:space="preserve">          </w:t>
                      </w:r>
                      <w:r w:rsidRPr="001B663F">
                        <w:rPr>
                          <w:lang w:val="en-US"/>
                        </w:rPr>
                        <w:t xml:space="preserve"> </w:t>
                      </w:r>
                    </w:p>
                    <w:p w14:paraId="06956C90" w14:textId="63C04290" w:rsidR="0048104D" w:rsidRPr="001B663F" w:rsidRDefault="0048104D" w:rsidP="00302BFC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  <w:proofErr w:type="spellStart"/>
                      <w:r w:rsidRPr="001B663F">
                        <w:rPr>
                          <w:b/>
                          <w:lang w:val="en-US"/>
                        </w:rPr>
                        <w:t>Abschluss</w:t>
                      </w:r>
                      <w:proofErr w:type="spellEnd"/>
                      <w:r w:rsidRPr="001B663F">
                        <w:rPr>
                          <w:b/>
                          <w:lang w:val="en-US"/>
                        </w:rPr>
                        <w:tab/>
                      </w:r>
                      <w:r w:rsidRPr="001B663F">
                        <w:rPr>
                          <w:lang w:val="en-US"/>
                        </w:rPr>
                        <w:t>Award of Course Completion</w:t>
                      </w:r>
                    </w:p>
                    <w:p w14:paraId="754B864D" w14:textId="77777777" w:rsidR="0048104D" w:rsidRPr="001B663F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  <w:lang w:val="en-US"/>
                        </w:rPr>
                      </w:pPr>
                    </w:p>
                    <w:p w14:paraId="6D6C36F9" w14:textId="77777777" w:rsidR="0048104D" w:rsidRPr="001B663F" w:rsidRDefault="0048104D" w:rsidP="00302BFC">
                      <w:pPr>
                        <w:ind w:left="1985" w:hanging="1985"/>
                        <w:rPr>
                          <w:b/>
                          <w:lang w:val="en-US"/>
                        </w:rPr>
                      </w:pPr>
                    </w:p>
                    <w:p w14:paraId="0B7522E8" w14:textId="7B2F6F0A" w:rsidR="0048104D" w:rsidRPr="00C55D25" w:rsidRDefault="0048104D" w:rsidP="00F930DD">
                      <w:pPr>
                        <w:ind w:left="1985" w:hanging="1985"/>
                      </w:pPr>
                      <w:r w:rsidRPr="00C55D25">
                        <w:rPr>
                          <w:b/>
                        </w:rPr>
                        <w:t>Zeitpunkt</w:t>
                      </w:r>
                      <w:r w:rsidRPr="00C55D25">
                        <w:rPr>
                          <w:b/>
                        </w:rPr>
                        <w:tab/>
                      </w:r>
                      <w:r w:rsidRPr="00C55D25">
                        <w:t>3/2016 - 3/2016</w:t>
                      </w:r>
                    </w:p>
                    <w:p w14:paraId="27C8C313" w14:textId="7CC5BA38" w:rsidR="0048104D" w:rsidRPr="00C55D25" w:rsidRDefault="0048104D" w:rsidP="00F930DD">
                      <w:pPr>
                        <w:ind w:left="1985" w:hanging="1985"/>
                        <w:rPr>
                          <w:b/>
                        </w:rPr>
                      </w:pPr>
                      <w:r w:rsidRPr="00C55D25">
                        <w:rPr>
                          <w:b/>
                        </w:rPr>
                        <w:t xml:space="preserve">Institut             </w:t>
                      </w:r>
                      <w:r w:rsidRPr="00C55D25">
                        <w:rPr>
                          <w:b/>
                        </w:rPr>
                        <w:tab/>
                      </w:r>
                      <w:proofErr w:type="spellStart"/>
                      <w:r w:rsidRPr="00C55D25">
                        <w:t>inovex</w:t>
                      </w:r>
                      <w:proofErr w:type="spellEnd"/>
                      <w:r w:rsidRPr="00C55D25">
                        <w:t xml:space="preserve"> GmbH</w:t>
                      </w:r>
                    </w:p>
                    <w:p w14:paraId="5BF06A7F" w14:textId="08EA413D" w:rsidR="0048104D" w:rsidRPr="00C55D25" w:rsidRDefault="0048104D" w:rsidP="00F930DD">
                      <w:pPr>
                        <w:ind w:left="1985" w:hanging="1985"/>
                        <w:rPr>
                          <w:b/>
                        </w:rPr>
                      </w:pPr>
                      <w:r w:rsidRPr="00C55D25">
                        <w:rPr>
                          <w:b/>
                        </w:rPr>
                        <w:t>Fachgebiet</w:t>
                      </w:r>
                      <w:r w:rsidRPr="00C55D25">
                        <w:rPr>
                          <w:b/>
                        </w:rPr>
                        <w:tab/>
                      </w:r>
                      <w:proofErr w:type="spellStart"/>
                      <w:r w:rsidRPr="00C55D25">
                        <w:t>Hadoop</w:t>
                      </w:r>
                      <w:proofErr w:type="spellEnd"/>
                      <w:r w:rsidRPr="00C55D25">
                        <w:t xml:space="preserve"> Developer Training</w:t>
                      </w:r>
                      <w:r w:rsidRPr="00C55D25">
                        <w:rPr>
                          <w:b/>
                        </w:rPr>
                        <w:tab/>
                        <w:t xml:space="preserve">          </w:t>
                      </w:r>
                      <w:r w:rsidRPr="00C55D25">
                        <w:t xml:space="preserve"> </w:t>
                      </w:r>
                    </w:p>
                    <w:p w14:paraId="313265A0" w14:textId="31074146" w:rsidR="0048104D" w:rsidRDefault="0048104D" w:rsidP="00F930DD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Lehrgang/Fortbildung</w:t>
                      </w:r>
                    </w:p>
                    <w:p w14:paraId="6B85EA29" w14:textId="77777777" w:rsidR="0048104D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5717CA5" w14:textId="77777777" w:rsidR="0048104D" w:rsidRDefault="0048104D" w:rsidP="00302BFC">
                      <w:pPr>
                        <w:ind w:left="1985" w:hanging="1985"/>
                      </w:pPr>
                    </w:p>
                    <w:p w14:paraId="11E16406" w14:textId="56D4CDD4" w:rsidR="0048104D" w:rsidRPr="00E37C43" w:rsidRDefault="0048104D" w:rsidP="00F930DD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10/2015 - 10/2015</w:t>
                      </w:r>
                    </w:p>
                    <w:p w14:paraId="0EC6E5CB" w14:textId="247FC0DC" w:rsidR="0048104D" w:rsidRPr="00F13F61" w:rsidRDefault="0048104D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Software &amp; Support Media GmbH</w:t>
                      </w:r>
                    </w:p>
                    <w:p w14:paraId="7F6A4547" w14:textId="5666BEE5" w:rsidR="0048104D" w:rsidRPr="00F13F61" w:rsidRDefault="0048104D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W-JAX 2015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2AF0BF43" w14:textId="173313EC" w:rsidR="0048104D" w:rsidRPr="001B663F" w:rsidRDefault="0048104D" w:rsidP="00F930DD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Lehrgang/Fortbildung</w:t>
                      </w:r>
                    </w:p>
                    <w:p w14:paraId="1DC7B7C3" w14:textId="77777777" w:rsidR="0048104D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0E63A97" w14:textId="77777777" w:rsidR="0048104D" w:rsidRDefault="0048104D" w:rsidP="00302BFC">
                      <w:pPr>
                        <w:ind w:left="1985" w:hanging="1985"/>
                      </w:pPr>
                    </w:p>
                    <w:p w14:paraId="204BE883" w14:textId="2E2E685D" w:rsidR="0048104D" w:rsidRPr="00E37C43" w:rsidRDefault="0048104D" w:rsidP="00F930DD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1/2015 - 1/2015</w:t>
                      </w:r>
                    </w:p>
                    <w:p w14:paraId="1B23AD2E" w14:textId="7EE6DC61" w:rsidR="0048104D" w:rsidRPr="00F13F61" w:rsidRDefault="0048104D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  <w:proofErr w:type="spellStart"/>
                      <w:r w:rsidRPr="001B663F">
                        <w:t>NovaTec</w:t>
                      </w:r>
                      <w:proofErr w:type="spellEnd"/>
                      <w:r w:rsidRPr="001B663F">
                        <w:t xml:space="preserve"> GmbH</w:t>
                      </w:r>
                    </w:p>
                    <w:p w14:paraId="42B76B0B" w14:textId="05D34B78" w:rsidR="0048104D" w:rsidRPr="001B663F" w:rsidRDefault="0048104D" w:rsidP="00F930DD">
                      <w:pPr>
                        <w:ind w:left="1985" w:hanging="1985"/>
                        <w:rPr>
                          <w:b/>
                        </w:rPr>
                      </w:pPr>
                      <w:r w:rsidRPr="001B663F">
                        <w:rPr>
                          <w:b/>
                        </w:rPr>
                        <w:t>Fachgebiet</w:t>
                      </w:r>
                      <w:r w:rsidRPr="001B663F">
                        <w:rPr>
                          <w:b/>
                        </w:rPr>
                        <w:tab/>
                      </w:r>
                      <w:proofErr w:type="spellStart"/>
                      <w:r w:rsidRPr="001B663F">
                        <w:t>Scrum</w:t>
                      </w:r>
                      <w:proofErr w:type="spellEnd"/>
                      <w:r w:rsidRPr="001B663F">
                        <w:t xml:space="preserve"> Basis Schulung</w:t>
                      </w:r>
                      <w:r w:rsidRPr="001B663F">
                        <w:rPr>
                          <w:b/>
                        </w:rPr>
                        <w:tab/>
                        <w:t xml:space="preserve">          </w:t>
                      </w:r>
                      <w:r w:rsidRPr="001B663F">
                        <w:t xml:space="preserve"> </w:t>
                      </w:r>
                    </w:p>
                    <w:p w14:paraId="11925AB8" w14:textId="35E7E5B5" w:rsidR="0048104D" w:rsidRDefault="0048104D" w:rsidP="00F930DD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Lehrgang/Fortbildung</w:t>
                      </w:r>
                    </w:p>
                    <w:p w14:paraId="4B62971C" w14:textId="77777777" w:rsidR="0048104D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36AEF087" w14:textId="77777777" w:rsidR="0048104D" w:rsidRDefault="0048104D" w:rsidP="00302BFC">
                      <w:pPr>
                        <w:ind w:left="1985" w:hanging="1985"/>
                      </w:pPr>
                    </w:p>
                    <w:p w14:paraId="051D0AA2" w14:textId="0C1930BB" w:rsidR="0048104D" w:rsidRPr="00E37C43" w:rsidRDefault="0048104D" w:rsidP="00F930DD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10/2013 - 10/2013</w:t>
                      </w:r>
                    </w:p>
                    <w:p w14:paraId="462D9030" w14:textId="2B6D56B3" w:rsidR="0048104D" w:rsidRPr="00F13F61" w:rsidRDefault="0048104D" w:rsidP="00F930DD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  <w:proofErr w:type="spellStart"/>
                      <w:r w:rsidRPr="001B663F">
                        <w:t>Saxonia</w:t>
                      </w:r>
                      <w:proofErr w:type="spellEnd"/>
                      <w:r w:rsidRPr="001B663F">
                        <w:t xml:space="preserve"> Systems AG</w:t>
                      </w:r>
                    </w:p>
                    <w:p w14:paraId="5D016923" w14:textId="5EA0E716" w:rsidR="0048104D" w:rsidRPr="001B663F" w:rsidRDefault="0048104D" w:rsidP="00F930DD">
                      <w:pPr>
                        <w:ind w:left="1985" w:hanging="1985"/>
                        <w:rPr>
                          <w:b/>
                        </w:rPr>
                      </w:pPr>
                      <w:r w:rsidRPr="001B663F">
                        <w:rPr>
                          <w:b/>
                        </w:rPr>
                        <w:t>Fachgebiet</w:t>
                      </w:r>
                      <w:r w:rsidRPr="001B663F">
                        <w:rPr>
                          <w:b/>
                        </w:rPr>
                        <w:tab/>
                      </w:r>
                      <w:proofErr w:type="spellStart"/>
                      <w:r w:rsidRPr="001B663F">
                        <w:t>Maven</w:t>
                      </w:r>
                      <w:proofErr w:type="spellEnd"/>
                      <w:r w:rsidRPr="001B663F">
                        <w:t xml:space="preserve"> Training</w:t>
                      </w:r>
                      <w:r w:rsidRPr="001B663F">
                        <w:rPr>
                          <w:b/>
                        </w:rPr>
                        <w:t xml:space="preserve">          </w:t>
                      </w:r>
                      <w:r w:rsidRPr="001B663F">
                        <w:t xml:space="preserve"> </w:t>
                      </w:r>
                    </w:p>
                    <w:p w14:paraId="704E40E8" w14:textId="37F99C11" w:rsidR="0048104D" w:rsidRDefault="0048104D" w:rsidP="00302BFC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Lehrgang/Fortbildung</w:t>
                      </w:r>
                    </w:p>
                    <w:p w14:paraId="590DC176" w14:textId="77777777" w:rsidR="0048104D" w:rsidRPr="009A31DB" w:rsidRDefault="0048104D" w:rsidP="00096E4B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48CA7F1C" w14:textId="77777777" w:rsidR="0048104D" w:rsidRPr="009A31DB" w:rsidRDefault="0048104D" w:rsidP="00591D58">
                      <w:pPr>
                        <w:ind w:left="1985" w:hanging="1985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0887D4" w14:textId="204099F8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6074A0BC" w14:textId="28BD0C21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75472F6D" w14:textId="07E27BCC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46F34E5A" w14:textId="77871B76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7F119FF1" w14:textId="6764609C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6231EB2B" w14:textId="15357707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172CBFF5" w14:textId="1C43E5BB" w:rsidR="00EB1D99" w:rsidRDefault="00EB1D99" w:rsidP="00EB1D99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708F6872" w14:textId="3F241671" w:rsidR="00983327" w:rsidRDefault="00983327" w:rsidP="00BF4E94">
      <w:pPr>
        <w:spacing w:before="160" w:after="320" w:line="360" w:lineRule="auto"/>
        <w:contextualSpacing w:val="0"/>
        <w:rPr>
          <w:sz w:val="24"/>
          <w:lang w:eastAsia="de-DE" w:bidi="ar-SA"/>
        </w:rPr>
      </w:pPr>
    </w:p>
    <w:p w14:paraId="18E23854" w14:textId="03CDB8C9" w:rsidR="00602CB8" w:rsidRDefault="00983327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sz w:val="24"/>
          <w:lang w:eastAsia="de-DE" w:bidi="ar-SA"/>
        </w:rPr>
        <w:br w:type="page"/>
      </w:r>
    </w:p>
    <w:p w14:paraId="06E1FDF9" w14:textId="14946B84" w:rsidR="00602CB8" w:rsidRDefault="00650CB8" w:rsidP="00602CB8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32672" behindDoc="0" locked="0" layoutInCell="1" allowOverlap="1" wp14:anchorId="669BA645" wp14:editId="588439DD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58900" cy="8750300"/>
            <wp:effectExtent l="0" t="0" r="12700" b="12700"/>
            <wp:wrapNone/>
            <wp:docPr id="26" name="Bild 26" descr="../balken_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balken_educatio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49">
        <w:rPr>
          <w:noProof/>
          <w:sz w:val="24"/>
          <w:lang w:eastAsia="de-DE" w:bidi="ar-SA"/>
        </w:rPr>
        <w:drawing>
          <wp:anchor distT="0" distB="0" distL="114300" distR="114300" simplePos="0" relativeHeight="251879424" behindDoc="1" locked="0" layoutInCell="1" allowOverlap="1" wp14:anchorId="50E55FBE" wp14:editId="6752C195">
            <wp:simplePos x="0" y="0"/>
            <wp:positionH relativeFrom="column">
              <wp:posOffset>-43815</wp:posOffset>
            </wp:positionH>
            <wp:positionV relativeFrom="paragraph">
              <wp:posOffset>167005</wp:posOffset>
            </wp:positionV>
            <wp:extent cx="1305176" cy="8392160"/>
            <wp:effectExtent l="0" t="0" r="0" b="0"/>
            <wp:wrapNone/>
            <wp:docPr id="141" name="Bild 141" descr="../balken_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alken_educatio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176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24CAA" w14:textId="340564BA" w:rsidR="00C957C6" w:rsidRDefault="00650CB8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31710D7" wp14:editId="0700FE89">
                <wp:simplePos x="0" y="0"/>
                <wp:positionH relativeFrom="column">
                  <wp:posOffset>1511300</wp:posOffset>
                </wp:positionH>
                <wp:positionV relativeFrom="paragraph">
                  <wp:posOffset>86360</wp:posOffset>
                </wp:positionV>
                <wp:extent cx="4795520" cy="8232140"/>
                <wp:effectExtent l="0" t="0" r="0" b="0"/>
                <wp:wrapSquare wrapText="bothSides"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823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3F239" w14:textId="150091C3" w:rsidR="0048104D" w:rsidRPr="00E37C43" w:rsidRDefault="0048104D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10/2013 - 10/2013</w:t>
                            </w:r>
                          </w:p>
                          <w:p w14:paraId="24302DBB" w14:textId="3F2ADFD3" w:rsidR="0048104D" w:rsidRPr="00F13F61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1B663F">
                              <w:t>Saxonia</w:t>
                            </w:r>
                            <w:proofErr w:type="spellEnd"/>
                            <w:r w:rsidRPr="001B663F">
                              <w:t xml:space="preserve"> Systems AG</w:t>
                            </w:r>
                          </w:p>
                          <w:p w14:paraId="67571B2D" w14:textId="6B889E8F" w:rsidR="0048104D" w:rsidRPr="00D23133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D23133">
                              <w:rPr>
                                <w:b/>
                              </w:rPr>
                              <w:t>Fachgebiet</w:t>
                            </w:r>
                            <w:r w:rsidRPr="00D23133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1B663F">
                              <w:t>RESTful</w:t>
                            </w:r>
                            <w:proofErr w:type="spellEnd"/>
                            <w:r w:rsidRPr="001B663F">
                              <w:t xml:space="preserve"> Webservices mit JAX-RS</w:t>
                            </w:r>
                            <w:r w:rsidRPr="00D23133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D23133">
                              <w:t xml:space="preserve"> </w:t>
                            </w:r>
                          </w:p>
                          <w:p w14:paraId="13BA68B0" w14:textId="3A72335D" w:rsidR="0048104D" w:rsidRDefault="0048104D" w:rsidP="00602CB8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Lehrgang/Fortbildung</w:t>
                            </w:r>
                          </w:p>
                          <w:p w14:paraId="714EEB85" w14:textId="77777777" w:rsidR="0048104D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BAE475F" w14:textId="77777777" w:rsidR="0048104D" w:rsidRDefault="0048104D" w:rsidP="00602CB8">
                            <w:pPr>
                              <w:ind w:left="1985" w:hanging="1985"/>
                            </w:pPr>
                          </w:p>
                          <w:p w14:paraId="67F503AA" w14:textId="394B1FD7" w:rsidR="0048104D" w:rsidRPr="00E37C43" w:rsidRDefault="0048104D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7/2013 - 7/2013</w:t>
                            </w:r>
                          </w:p>
                          <w:p w14:paraId="3D9A9036" w14:textId="00B35F38" w:rsidR="0048104D" w:rsidRPr="00F13F61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1B663F">
                              <w:t>Saxonia</w:t>
                            </w:r>
                            <w:proofErr w:type="spellEnd"/>
                            <w:r w:rsidRPr="001B663F">
                              <w:t xml:space="preserve"> Systems AG</w:t>
                            </w:r>
                          </w:p>
                          <w:p w14:paraId="6D9B4054" w14:textId="5F74B554" w:rsidR="0048104D" w:rsidRPr="00F13F61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Java Messaging Service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77FFD91D" w14:textId="77A65AF2" w:rsidR="0048104D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Lehrgang/Fortbildung</w:t>
                            </w:r>
                          </w:p>
                          <w:p w14:paraId="2D391E74" w14:textId="77777777" w:rsidR="0048104D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035217CB" w14:textId="77777777" w:rsidR="0048104D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7A23B438" w14:textId="77777777" w:rsidR="0048104D" w:rsidRDefault="0048104D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594A55">
                              <w:t>12/2012 - 12/2012</w:t>
                            </w:r>
                          </w:p>
                          <w:p w14:paraId="404448D2" w14:textId="46C5B2AB" w:rsidR="0048104D" w:rsidRPr="00594A55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594A55">
                              <w:rPr>
                                <w:b/>
                              </w:rPr>
                              <w:t xml:space="preserve">Institut             </w:t>
                            </w:r>
                            <w:r w:rsidRPr="00594A55">
                              <w:rPr>
                                <w:b/>
                              </w:rPr>
                              <w:tab/>
                            </w:r>
                          </w:p>
                          <w:p w14:paraId="16AA78EF" w14:textId="168DB058" w:rsidR="0048104D" w:rsidRPr="00594A55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594A55">
                              <w:rPr>
                                <w:b/>
                              </w:rPr>
                              <w:t>Fachgebiet</w:t>
                            </w:r>
                            <w:r w:rsidRPr="00594A55">
                              <w:rPr>
                                <w:b/>
                              </w:rPr>
                              <w:tab/>
                            </w:r>
                            <w:r w:rsidRPr="00594A55">
                              <w:t>Java Enterprise Edition 6 Training</w:t>
                            </w:r>
                            <w:r w:rsidRPr="00594A55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594A55">
                              <w:t xml:space="preserve"> </w:t>
                            </w:r>
                          </w:p>
                          <w:p w14:paraId="24EE17BB" w14:textId="69F933CD" w:rsidR="0048104D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Lehrgang/Fortbildung</w:t>
                            </w:r>
                          </w:p>
                          <w:p w14:paraId="5D112F88" w14:textId="77777777" w:rsidR="0048104D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775962FF" w14:textId="77777777" w:rsidR="0048104D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3B37D4BC" w14:textId="3D54D16A" w:rsidR="0048104D" w:rsidRPr="00E37C43" w:rsidRDefault="0048104D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594A55">
                              <w:t>2/2012 - 2/201</w:t>
                            </w:r>
                          </w:p>
                          <w:p w14:paraId="67E91320" w14:textId="01772DFB" w:rsidR="0048104D" w:rsidRPr="00594A55" w:rsidRDefault="0048104D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594A55">
                              <w:t>Integrata</w:t>
                            </w:r>
                            <w:proofErr w:type="spellEnd"/>
                            <w:r w:rsidRPr="00594A55">
                              <w:t xml:space="preserve"> AG</w:t>
                            </w:r>
                          </w:p>
                          <w:p w14:paraId="738FA2DD" w14:textId="669FFA94" w:rsidR="0048104D" w:rsidRPr="00594A55" w:rsidRDefault="0048104D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Fachgebiet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594A55">
                              <w:t xml:space="preserve">JPA und </w:t>
                            </w:r>
                            <w:proofErr w:type="spellStart"/>
                            <w:r w:rsidRPr="00594A55">
                              <w:t>Hibernate</w:t>
                            </w:r>
                            <w:proofErr w:type="spellEnd"/>
                            <w:r w:rsidRPr="00594A55">
                              <w:t xml:space="preserve"> Training</w:t>
                            </w:r>
                            <w:r>
                              <w:rPr>
                                <w:b/>
                              </w:rPr>
                              <w:t xml:space="preserve">          </w:t>
                            </w:r>
                            <w:r>
                              <w:t xml:space="preserve"> </w:t>
                            </w:r>
                          </w:p>
                          <w:p w14:paraId="6867FC3B" w14:textId="30489774" w:rsidR="0048104D" w:rsidRDefault="0048104D" w:rsidP="00602CB8">
                            <w:pPr>
                              <w:ind w:left="1985" w:hanging="1985"/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594A55">
                              <w:t>Lehrgang/Fortbildung</w:t>
                            </w:r>
                          </w:p>
                          <w:p w14:paraId="78445EB0" w14:textId="77777777" w:rsidR="0048104D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71F17E6B" w14:textId="77777777" w:rsidR="0048104D" w:rsidRDefault="0048104D" w:rsidP="00602CB8">
                            <w:pPr>
                              <w:ind w:left="1985" w:hanging="1985"/>
                            </w:pPr>
                          </w:p>
                          <w:p w14:paraId="588BD212" w14:textId="6AA3CE91" w:rsidR="0048104D" w:rsidRPr="00E37C43" w:rsidRDefault="0048104D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A41DD0">
                              <w:t>1/2010 - 1/2010</w:t>
                            </w:r>
                          </w:p>
                          <w:p w14:paraId="0706D87B" w14:textId="11F94ABC" w:rsidR="0048104D" w:rsidRPr="00F13F61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A41DD0">
                              <w:t>Ralp</w:t>
                            </w:r>
                            <w:proofErr w:type="spellEnd"/>
                            <w:r w:rsidRPr="00A41DD0">
                              <w:t xml:space="preserve"> Ebert</w:t>
                            </w:r>
                          </w:p>
                          <w:p w14:paraId="2CAB954A" w14:textId="411BD0A0" w:rsidR="0048104D" w:rsidRPr="00290B19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290B19">
                              <w:rPr>
                                <w:b/>
                              </w:rPr>
                              <w:t>Fachgebiet</w:t>
                            </w:r>
                            <w:r w:rsidRPr="00290B19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r w:rsidRPr="00290B19">
                              <w:t>Eclipse</w:t>
                            </w:r>
                            <w:proofErr w:type="spellEnd"/>
                            <w:r w:rsidRPr="00290B19">
                              <w:t xml:space="preserve"> Rich Client-Plattform 3.5 - Workshop</w:t>
                            </w:r>
                            <w:r w:rsidRPr="00290B19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290B19">
                              <w:t xml:space="preserve"> </w:t>
                            </w:r>
                          </w:p>
                          <w:p w14:paraId="4D8B10F9" w14:textId="18C5EB40" w:rsidR="0048104D" w:rsidRPr="00594A55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Lehrgang/Fortbildung</w:t>
                            </w:r>
                          </w:p>
                          <w:p w14:paraId="6B16F92B" w14:textId="77777777" w:rsidR="0048104D" w:rsidRDefault="0048104D" w:rsidP="00EA34E6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</w:pPr>
                          </w:p>
                          <w:p w14:paraId="6B61E938" w14:textId="77777777" w:rsidR="0048104D" w:rsidRDefault="0048104D" w:rsidP="00602CB8">
                            <w:pPr>
                              <w:ind w:left="1985" w:hanging="1985"/>
                            </w:pPr>
                          </w:p>
                          <w:p w14:paraId="263CFA43" w14:textId="74E16670" w:rsidR="0048104D" w:rsidRPr="00E37C43" w:rsidRDefault="0048104D" w:rsidP="00602CB8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Zeitpunkt</w:t>
                            </w:r>
                            <w:r w:rsidRPr="00F13F61">
                              <w:rPr>
                                <w:b/>
                              </w:rPr>
                              <w:tab/>
                            </w:r>
                            <w:r w:rsidRPr="00A41DD0">
                              <w:t>6/2009 - 6/2009</w:t>
                            </w:r>
                          </w:p>
                          <w:p w14:paraId="0C59ABFE" w14:textId="77777777" w:rsidR="0048104D" w:rsidRPr="00F13F61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Institut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6727E5F8" w14:textId="4A2FF7AC" w:rsidR="0048104D" w:rsidRPr="00602CB8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602CB8">
                              <w:rPr>
                                <w:b/>
                              </w:rPr>
                              <w:t>Fachgebiet</w:t>
                            </w:r>
                            <w:r w:rsidRPr="00602CB8">
                              <w:rPr>
                                <w:b/>
                              </w:rPr>
                              <w:tab/>
                            </w:r>
                            <w:r w:rsidRPr="00A41DD0">
                              <w:t>Objektorientierte Analyse und Design (OOAD) mit der UML 2.0</w:t>
                            </w:r>
                            <w:r w:rsidRPr="00602CB8">
                              <w:rPr>
                                <w:b/>
                              </w:rPr>
                              <w:tab/>
                              <w:t xml:space="preserve">          </w:t>
                            </w:r>
                            <w:r w:rsidRPr="00602CB8">
                              <w:t xml:space="preserve"> </w:t>
                            </w:r>
                          </w:p>
                          <w:p w14:paraId="297B06BA" w14:textId="6FBDC4F1" w:rsidR="0048104D" w:rsidRPr="00594A55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 w:rsidRPr="009A31DB">
                              <w:rPr>
                                <w:b/>
                              </w:rPr>
                              <w:t>Abschluss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1B663F">
                              <w:t>Lehrgang/Fortbildung</w:t>
                            </w:r>
                          </w:p>
                          <w:p w14:paraId="1B3A0025" w14:textId="77777777" w:rsidR="0048104D" w:rsidRPr="009A31DB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1B2438ED" w14:textId="77777777" w:rsidR="0048104D" w:rsidRPr="009A31DB" w:rsidRDefault="0048104D" w:rsidP="00602CB8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10D7" id="Textfeld 58" o:spid="_x0000_s1044" type="#_x0000_t202" style="position:absolute;margin-left:119pt;margin-top:6.8pt;width:377.6pt;height:648.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" filled="f" stroked="f">
                <v:textbox>
                  <w:txbxContent>
                    <w:p w14:paraId="1CC3F239" w14:textId="150091C3" w:rsidR="0048104D" w:rsidRPr="00E37C43" w:rsidRDefault="0048104D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10/2013 - 10/2013</w:t>
                      </w:r>
                    </w:p>
                    <w:p w14:paraId="24302DBB" w14:textId="3F2ADFD3" w:rsidR="0048104D" w:rsidRPr="00F13F61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  <w:proofErr w:type="spellStart"/>
                      <w:r w:rsidRPr="001B663F">
                        <w:t>Saxonia</w:t>
                      </w:r>
                      <w:proofErr w:type="spellEnd"/>
                      <w:r w:rsidRPr="001B663F">
                        <w:t xml:space="preserve"> Systems AG</w:t>
                      </w:r>
                    </w:p>
                    <w:p w14:paraId="67571B2D" w14:textId="6B889E8F" w:rsidR="0048104D" w:rsidRPr="00D23133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D23133">
                        <w:rPr>
                          <w:b/>
                        </w:rPr>
                        <w:t>Fachgebiet</w:t>
                      </w:r>
                      <w:r w:rsidRPr="00D23133">
                        <w:rPr>
                          <w:b/>
                        </w:rPr>
                        <w:tab/>
                      </w:r>
                      <w:proofErr w:type="spellStart"/>
                      <w:r w:rsidRPr="001B663F">
                        <w:t>RESTful</w:t>
                      </w:r>
                      <w:proofErr w:type="spellEnd"/>
                      <w:r w:rsidRPr="001B663F">
                        <w:t xml:space="preserve"> Webservices mit JAX-RS</w:t>
                      </w:r>
                      <w:r w:rsidRPr="00D23133">
                        <w:rPr>
                          <w:b/>
                        </w:rPr>
                        <w:tab/>
                        <w:t xml:space="preserve">          </w:t>
                      </w:r>
                      <w:r w:rsidRPr="00D23133">
                        <w:t xml:space="preserve"> </w:t>
                      </w:r>
                    </w:p>
                    <w:p w14:paraId="13BA68B0" w14:textId="3A72335D" w:rsidR="0048104D" w:rsidRDefault="0048104D" w:rsidP="00602CB8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Lehrgang/Fortbildung</w:t>
                      </w:r>
                    </w:p>
                    <w:p w14:paraId="714EEB85" w14:textId="77777777" w:rsidR="0048104D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BAE475F" w14:textId="77777777" w:rsidR="0048104D" w:rsidRDefault="0048104D" w:rsidP="00602CB8">
                      <w:pPr>
                        <w:ind w:left="1985" w:hanging="1985"/>
                      </w:pPr>
                    </w:p>
                    <w:p w14:paraId="67F503AA" w14:textId="394B1FD7" w:rsidR="0048104D" w:rsidRPr="00E37C43" w:rsidRDefault="0048104D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7/2013 - 7/2013</w:t>
                      </w:r>
                    </w:p>
                    <w:p w14:paraId="3D9A9036" w14:textId="00B35F38" w:rsidR="0048104D" w:rsidRPr="00F13F61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  <w:proofErr w:type="spellStart"/>
                      <w:r w:rsidRPr="001B663F">
                        <w:t>Saxonia</w:t>
                      </w:r>
                      <w:proofErr w:type="spellEnd"/>
                      <w:r w:rsidRPr="001B663F">
                        <w:t xml:space="preserve"> Systems AG</w:t>
                      </w:r>
                    </w:p>
                    <w:p w14:paraId="6D9B4054" w14:textId="5F74B554" w:rsidR="0048104D" w:rsidRPr="00F13F61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1B663F">
                        <w:t>Java Messaging Service</w:t>
                      </w:r>
                      <w:r w:rsidRPr="00F13F61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77FFD91D" w14:textId="77A65AF2" w:rsidR="0048104D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Lehrgang/Fortbildung</w:t>
                      </w:r>
                    </w:p>
                    <w:p w14:paraId="2D391E74" w14:textId="77777777" w:rsidR="0048104D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035217CB" w14:textId="77777777" w:rsidR="0048104D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7A23B438" w14:textId="77777777" w:rsidR="0048104D" w:rsidRDefault="0048104D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594A55">
                        <w:t>12/2012 - 12/2012</w:t>
                      </w:r>
                    </w:p>
                    <w:p w14:paraId="404448D2" w14:textId="46C5B2AB" w:rsidR="0048104D" w:rsidRPr="00594A55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594A55">
                        <w:rPr>
                          <w:b/>
                        </w:rPr>
                        <w:t xml:space="preserve">Institut             </w:t>
                      </w:r>
                      <w:r w:rsidRPr="00594A55">
                        <w:rPr>
                          <w:b/>
                        </w:rPr>
                        <w:tab/>
                      </w:r>
                    </w:p>
                    <w:p w14:paraId="16AA78EF" w14:textId="168DB058" w:rsidR="0048104D" w:rsidRPr="00594A55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594A55">
                        <w:rPr>
                          <w:b/>
                        </w:rPr>
                        <w:t>Fachgebiet</w:t>
                      </w:r>
                      <w:r w:rsidRPr="00594A55">
                        <w:rPr>
                          <w:b/>
                        </w:rPr>
                        <w:tab/>
                      </w:r>
                      <w:r w:rsidRPr="00594A55">
                        <w:t>Java Enterprise Edition 6 Training</w:t>
                      </w:r>
                      <w:r w:rsidRPr="00594A55">
                        <w:rPr>
                          <w:b/>
                        </w:rPr>
                        <w:tab/>
                        <w:t xml:space="preserve">          </w:t>
                      </w:r>
                      <w:r w:rsidRPr="00594A55">
                        <w:t xml:space="preserve"> </w:t>
                      </w:r>
                    </w:p>
                    <w:p w14:paraId="24EE17BB" w14:textId="69F933CD" w:rsidR="0048104D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Lehrgang/Fortbildung</w:t>
                      </w:r>
                    </w:p>
                    <w:p w14:paraId="5D112F88" w14:textId="77777777" w:rsidR="0048104D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775962FF" w14:textId="77777777" w:rsidR="0048104D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3B37D4BC" w14:textId="3D54D16A" w:rsidR="0048104D" w:rsidRPr="00E37C43" w:rsidRDefault="0048104D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594A55">
                        <w:t>2/2012 - 2/201</w:t>
                      </w:r>
                    </w:p>
                    <w:p w14:paraId="67E91320" w14:textId="01772DFB" w:rsidR="0048104D" w:rsidRPr="00594A55" w:rsidRDefault="0048104D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  <w:proofErr w:type="spellStart"/>
                      <w:r w:rsidRPr="00594A55">
                        <w:t>Integrata</w:t>
                      </w:r>
                      <w:proofErr w:type="spellEnd"/>
                      <w:r w:rsidRPr="00594A55">
                        <w:t xml:space="preserve"> AG</w:t>
                      </w:r>
                    </w:p>
                    <w:p w14:paraId="738FA2DD" w14:textId="669FFA94" w:rsidR="0048104D" w:rsidRPr="00594A55" w:rsidRDefault="0048104D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Fachgebiet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594A55">
                        <w:t xml:space="preserve">JPA und </w:t>
                      </w:r>
                      <w:proofErr w:type="spellStart"/>
                      <w:r w:rsidRPr="00594A55">
                        <w:t>Hibernate</w:t>
                      </w:r>
                      <w:proofErr w:type="spellEnd"/>
                      <w:r w:rsidRPr="00594A55">
                        <w:t xml:space="preserve"> Training</w:t>
                      </w:r>
                      <w:r>
                        <w:rPr>
                          <w:b/>
                        </w:rPr>
                        <w:t xml:space="preserve">          </w:t>
                      </w:r>
                      <w:r>
                        <w:t xml:space="preserve"> </w:t>
                      </w:r>
                    </w:p>
                    <w:p w14:paraId="6867FC3B" w14:textId="30489774" w:rsidR="0048104D" w:rsidRDefault="0048104D" w:rsidP="00602CB8">
                      <w:pPr>
                        <w:ind w:left="1985" w:hanging="1985"/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594A55">
                        <w:t>Lehrgang/Fortbildung</w:t>
                      </w:r>
                    </w:p>
                    <w:p w14:paraId="78445EB0" w14:textId="77777777" w:rsidR="0048104D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71F17E6B" w14:textId="77777777" w:rsidR="0048104D" w:rsidRDefault="0048104D" w:rsidP="00602CB8">
                      <w:pPr>
                        <w:ind w:left="1985" w:hanging="1985"/>
                      </w:pPr>
                    </w:p>
                    <w:p w14:paraId="588BD212" w14:textId="6AA3CE91" w:rsidR="0048104D" w:rsidRPr="00E37C43" w:rsidRDefault="0048104D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A41DD0">
                        <w:t>1/2010 - 1/2010</w:t>
                      </w:r>
                    </w:p>
                    <w:p w14:paraId="0706D87B" w14:textId="11F94ABC" w:rsidR="0048104D" w:rsidRPr="00F13F61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  <w:proofErr w:type="spellStart"/>
                      <w:r w:rsidRPr="00A41DD0">
                        <w:t>Ralp</w:t>
                      </w:r>
                      <w:proofErr w:type="spellEnd"/>
                      <w:r w:rsidRPr="00A41DD0">
                        <w:t xml:space="preserve"> Ebert</w:t>
                      </w:r>
                    </w:p>
                    <w:p w14:paraId="2CAB954A" w14:textId="411BD0A0" w:rsidR="0048104D" w:rsidRPr="00290B19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290B19">
                        <w:rPr>
                          <w:b/>
                        </w:rPr>
                        <w:t>Fachgebiet</w:t>
                      </w:r>
                      <w:r w:rsidRPr="00290B19">
                        <w:rPr>
                          <w:b/>
                        </w:rPr>
                        <w:tab/>
                      </w:r>
                      <w:proofErr w:type="spellStart"/>
                      <w:r w:rsidRPr="00290B19">
                        <w:t>Eclipse</w:t>
                      </w:r>
                      <w:proofErr w:type="spellEnd"/>
                      <w:r w:rsidRPr="00290B19">
                        <w:t xml:space="preserve"> Rich Client-Plattform 3.5 - Workshop</w:t>
                      </w:r>
                      <w:r w:rsidRPr="00290B19">
                        <w:rPr>
                          <w:b/>
                        </w:rPr>
                        <w:tab/>
                        <w:t xml:space="preserve">          </w:t>
                      </w:r>
                      <w:r w:rsidRPr="00290B19">
                        <w:t xml:space="preserve"> </w:t>
                      </w:r>
                    </w:p>
                    <w:p w14:paraId="4D8B10F9" w14:textId="18C5EB40" w:rsidR="0048104D" w:rsidRPr="00594A55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Lehrgang/Fortbildung</w:t>
                      </w:r>
                    </w:p>
                    <w:p w14:paraId="6B16F92B" w14:textId="77777777" w:rsidR="0048104D" w:rsidRDefault="0048104D" w:rsidP="00EA34E6">
                      <w:pPr>
                        <w:pBdr>
                          <w:bottom w:val="single" w:sz="4" w:space="1" w:color="auto"/>
                        </w:pBdr>
                        <w:ind w:left="1985" w:hanging="1985"/>
                      </w:pPr>
                    </w:p>
                    <w:p w14:paraId="6B61E938" w14:textId="77777777" w:rsidR="0048104D" w:rsidRDefault="0048104D" w:rsidP="00602CB8">
                      <w:pPr>
                        <w:ind w:left="1985" w:hanging="1985"/>
                      </w:pPr>
                    </w:p>
                    <w:p w14:paraId="263CFA43" w14:textId="74E16670" w:rsidR="0048104D" w:rsidRPr="00E37C43" w:rsidRDefault="0048104D" w:rsidP="00602CB8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Zeitpunkt</w:t>
                      </w:r>
                      <w:r w:rsidRPr="00F13F61">
                        <w:rPr>
                          <w:b/>
                        </w:rPr>
                        <w:tab/>
                      </w:r>
                      <w:r w:rsidRPr="00A41DD0">
                        <w:t>6/2009 - 6/2009</w:t>
                      </w:r>
                    </w:p>
                    <w:p w14:paraId="0C59ABFE" w14:textId="77777777" w:rsidR="0048104D" w:rsidRPr="00F13F61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Institut             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6727E5F8" w14:textId="4A2FF7AC" w:rsidR="0048104D" w:rsidRPr="00602CB8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602CB8">
                        <w:rPr>
                          <w:b/>
                        </w:rPr>
                        <w:t>Fachgebiet</w:t>
                      </w:r>
                      <w:r w:rsidRPr="00602CB8">
                        <w:rPr>
                          <w:b/>
                        </w:rPr>
                        <w:tab/>
                      </w:r>
                      <w:r w:rsidRPr="00A41DD0">
                        <w:t>Objektorientierte Analyse und Design (OOAD) mit der UML 2.0</w:t>
                      </w:r>
                      <w:r w:rsidRPr="00602CB8">
                        <w:rPr>
                          <w:b/>
                        </w:rPr>
                        <w:tab/>
                        <w:t xml:space="preserve">          </w:t>
                      </w:r>
                      <w:r w:rsidRPr="00602CB8">
                        <w:t xml:space="preserve"> </w:t>
                      </w:r>
                    </w:p>
                    <w:p w14:paraId="297B06BA" w14:textId="6FBDC4F1" w:rsidR="0048104D" w:rsidRPr="00594A55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  <w:r w:rsidRPr="009A31DB">
                        <w:rPr>
                          <w:b/>
                        </w:rPr>
                        <w:t>Abschluss</w:t>
                      </w:r>
                      <w:r>
                        <w:rPr>
                          <w:b/>
                        </w:rPr>
                        <w:tab/>
                      </w:r>
                      <w:r w:rsidRPr="001B663F">
                        <w:t>Lehrgang/Fortbildung</w:t>
                      </w:r>
                    </w:p>
                    <w:p w14:paraId="1B3A0025" w14:textId="77777777" w:rsidR="0048104D" w:rsidRPr="009A31DB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1B2438ED" w14:textId="77777777" w:rsidR="0048104D" w:rsidRPr="009A31DB" w:rsidRDefault="0048104D" w:rsidP="00602CB8">
                      <w:pPr>
                        <w:ind w:left="1985" w:hanging="1985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02CB8">
        <w:rPr>
          <w:sz w:val="24"/>
          <w:lang w:eastAsia="de-DE" w:bidi="ar-SA"/>
        </w:rPr>
        <w:br w:type="page"/>
      </w:r>
    </w:p>
    <w:p w14:paraId="6FD9361E" w14:textId="77994F48" w:rsidR="00C957C6" w:rsidRDefault="00EF6BC0" w:rsidP="00C957C6">
      <w:pPr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lastRenderedPageBreak/>
        <w:drawing>
          <wp:anchor distT="0" distB="0" distL="114300" distR="114300" simplePos="0" relativeHeight="251935744" behindDoc="0" locked="0" layoutInCell="1" allowOverlap="1" wp14:anchorId="3997A279" wp14:editId="57739CB8">
            <wp:simplePos x="0" y="0"/>
            <wp:positionH relativeFrom="column">
              <wp:posOffset>-47862</wp:posOffset>
            </wp:positionH>
            <wp:positionV relativeFrom="paragraph">
              <wp:posOffset>170759</wp:posOffset>
            </wp:positionV>
            <wp:extent cx="1358655" cy="6923314"/>
            <wp:effectExtent l="0" t="0" r="0" b="0"/>
            <wp:wrapNone/>
            <wp:docPr id="28" name="Bild 28" descr="../cert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ertific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66"/>
                    <a:stretch/>
                  </pic:blipFill>
                  <pic:spPr bwMode="auto">
                    <a:xfrm>
                      <a:off x="0" y="0"/>
                      <a:ext cx="1358900" cy="692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4DC3A" w14:textId="278723F9" w:rsidR="00983327" w:rsidRDefault="005C2ADA">
      <w:pPr>
        <w:spacing w:before="160" w:after="320" w:line="360" w:lineRule="auto"/>
        <w:contextualSpacing w:val="0"/>
        <w:rPr>
          <w:sz w:val="24"/>
          <w:lang w:eastAsia="de-DE" w:bidi="ar-SA"/>
        </w:rPr>
      </w:pPr>
      <w:r>
        <w:rPr>
          <w:noProof/>
          <w:sz w:val="24"/>
          <w:lang w:eastAsia="de-DE" w:bidi="ar-SA"/>
        </w:rPr>
        <w:drawing>
          <wp:anchor distT="0" distB="0" distL="114300" distR="114300" simplePos="0" relativeHeight="251936768" behindDoc="0" locked="0" layoutInCell="1" allowOverlap="1" wp14:anchorId="041EDD64" wp14:editId="21A2674E">
            <wp:simplePos x="0" y="0"/>
            <wp:positionH relativeFrom="column">
              <wp:posOffset>-48260</wp:posOffset>
            </wp:positionH>
            <wp:positionV relativeFrom="paragraph">
              <wp:posOffset>7164316</wp:posOffset>
            </wp:positionV>
            <wp:extent cx="1358900" cy="1473200"/>
            <wp:effectExtent l="0" t="0" r="12700" b="0"/>
            <wp:wrapNone/>
            <wp:docPr id="30" name="Bild 30" descr="../balken_partn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balken_partne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64"/>
                    <a:stretch/>
                  </pic:blipFill>
                  <pic:spPr bwMode="auto">
                    <a:xfrm>
                      <a:off x="0" y="0"/>
                      <a:ext cx="13589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E7A9FDB" wp14:editId="067BD623">
                <wp:simplePos x="0" y="0"/>
                <wp:positionH relativeFrom="column">
                  <wp:posOffset>1458697</wp:posOffset>
                </wp:positionH>
                <wp:positionV relativeFrom="paragraph">
                  <wp:posOffset>7280439</wp:posOffset>
                </wp:positionV>
                <wp:extent cx="5033010" cy="1259840"/>
                <wp:effectExtent l="0" t="0" r="0" b="10160"/>
                <wp:wrapSquare wrapText="bothSides"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1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DF0F0" w14:textId="77777777" w:rsidR="0048104D" w:rsidRDefault="0048104D" w:rsidP="00983327">
                            <w:pPr>
                              <w:ind w:right="-40"/>
                            </w:pPr>
                            <w:r w:rsidRPr="006507C0">
                              <w:t xml:space="preserve">Allianz für Cybersicherheit, Bayerischer IT-Sicherheitscluster, </w:t>
                            </w:r>
                            <w:proofErr w:type="spellStart"/>
                            <w:r w:rsidRPr="006507C0">
                              <w:t>bitkom</w:t>
                            </w:r>
                            <w:proofErr w:type="spellEnd"/>
                            <w:r w:rsidRPr="006507C0">
                              <w:t xml:space="preserve">, </w:t>
                            </w:r>
                            <w:r>
                              <w:t>Docker,</w:t>
                            </w:r>
                          </w:p>
                          <w:p w14:paraId="3EC0FEEE" w14:textId="77777777" w:rsidR="0048104D" w:rsidRPr="005C3E63" w:rsidRDefault="0048104D" w:rsidP="00983327">
                            <w:pPr>
                              <w:ind w:right="-40"/>
                              <w:rPr>
                                <w:lang w:val="en-US"/>
                              </w:rPr>
                            </w:pPr>
                            <w:r w:rsidRPr="005C3E63">
                              <w:rPr>
                                <w:lang w:val="en-US"/>
                              </w:rPr>
                              <w:t>CIS (Center for Internet Security), Cl</w:t>
                            </w:r>
                            <w:r>
                              <w:rPr>
                                <w:lang w:val="en-US"/>
                              </w:rPr>
                              <w:t xml:space="preserve">oud Native Computing Foundation </w:t>
                            </w:r>
                            <w:r w:rsidRPr="005C3E63">
                              <w:rPr>
                                <w:lang w:val="en-US"/>
                              </w:rPr>
                              <w:t xml:space="preserve">(CNCF), CSA (Cloud Security Alliance), eco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Verband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 der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Internetwirtschaft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E63">
                              <w:rPr>
                                <w:lang w:val="en-US"/>
                              </w:rPr>
                              <w:t>e.V</w:t>
                            </w:r>
                            <w:proofErr w:type="spellEnd"/>
                            <w:r w:rsidRPr="005C3E63">
                              <w:rPr>
                                <w:lang w:val="en-US"/>
                              </w:rPr>
                              <w:t xml:space="preserve">., </w:t>
                            </w:r>
                            <w:r>
                              <w:rPr>
                                <w:lang w:val="en-US"/>
                              </w:rPr>
                              <w:t>Dell,</w:t>
                            </w:r>
                          </w:p>
                          <w:p w14:paraId="0D00BED7" w14:textId="77777777" w:rsidR="0048104D" w:rsidRPr="00583A08" w:rsidRDefault="0048104D" w:rsidP="00983327">
                            <w:pPr>
                              <w:ind w:right="-4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EuroCloud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Deutschland_eco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e.V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., ISACA, </w:t>
                            </w:r>
                            <w:proofErr w:type="spellStart"/>
                            <w:r w:rsidRPr="00583A08">
                              <w:rPr>
                                <w:lang w:val="en-US"/>
                              </w:rPr>
                              <w:t>Teletrust</w:t>
                            </w:r>
                            <w:proofErr w:type="spellEnd"/>
                            <w:r w:rsidRPr="00583A08">
                              <w:rPr>
                                <w:lang w:val="en-US"/>
                              </w:rPr>
                              <w:t xml:space="preserve">, The Linux Foundation, </w:t>
                            </w:r>
                          </w:p>
                          <w:p w14:paraId="70A5F16E" w14:textId="77777777" w:rsidR="0048104D" w:rsidRPr="006507C0" w:rsidRDefault="0048104D" w:rsidP="00983327">
                            <w:pPr>
                              <w:ind w:right="-40"/>
                            </w:pPr>
                            <w:r w:rsidRPr="006507C0">
                              <w:t>GDD (Gesellschaft für Datenschutz und Datensicherheit e.V.)</w:t>
                            </w:r>
                            <w:r>
                              <w:t>, VMware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25999" tIns="45720" rIns="7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A9FDB" id="Textfeld 54" o:spid="_x0000_s1045" type="#_x0000_t202" style="position:absolute;margin-left:114.85pt;margin-top:573.25pt;width:396.3pt;height:99.2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" filled="f" stroked="f">
                <v:textbox inset="125999emu,,2mm">
                  <w:txbxContent>
                    <w:p w14:paraId="326DF0F0" w14:textId="77777777" w:rsidR="0048104D" w:rsidRDefault="0048104D" w:rsidP="00983327">
                      <w:pPr>
                        <w:ind w:right="-40"/>
                      </w:pPr>
                      <w:r w:rsidRPr="006507C0">
                        <w:t xml:space="preserve">Allianz für Cybersicherheit, Bayerischer IT-Sicherheitscluster, </w:t>
                      </w:r>
                      <w:proofErr w:type="spellStart"/>
                      <w:r w:rsidRPr="006507C0">
                        <w:t>bitkom</w:t>
                      </w:r>
                      <w:proofErr w:type="spellEnd"/>
                      <w:r w:rsidRPr="006507C0">
                        <w:t xml:space="preserve">, </w:t>
                      </w:r>
                      <w:r>
                        <w:t>Docker,</w:t>
                      </w:r>
                    </w:p>
                    <w:p w14:paraId="3EC0FEEE" w14:textId="77777777" w:rsidR="0048104D" w:rsidRPr="005C3E63" w:rsidRDefault="0048104D" w:rsidP="00983327">
                      <w:pPr>
                        <w:ind w:right="-40"/>
                        <w:rPr>
                          <w:lang w:val="en-US"/>
                        </w:rPr>
                      </w:pPr>
                      <w:r w:rsidRPr="005C3E63">
                        <w:rPr>
                          <w:lang w:val="en-US"/>
                        </w:rPr>
                        <w:t>CIS (Center for Internet Security), Cl</w:t>
                      </w:r>
                      <w:r>
                        <w:rPr>
                          <w:lang w:val="en-US"/>
                        </w:rPr>
                        <w:t xml:space="preserve">oud Native Computing Foundation </w:t>
                      </w:r>
                      <w:r w:rsidRPr="005C3E63">
                        <w:rPr>
                          <w:lang w:val="en-US"/>
                        </w:rPr>
                        <w:t xml:space="preserve">(CNCF), CSA (Cloud Security Alliance), eco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Verband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 der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Internetwirtschaft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C3E63">
                        <w:rPr>
                          <w:lang w:val="en-US"/>
                        </w:rPr>
                        <w:t>e.V</w:t>
                      </w:r>
                      <w:proofErr w:type="spellEnd"/>
                      <w:r w:rsidRPr="005C3E63">
                        <w:rPr>
                          <w:lang w:val="en-US"/>
                        </w:rPr>
                        <w:t xml:space="preserve">., </w:t>
                      </w:r>
                      <w:r>
                        <w:rPr>
                          <w:lang w:val="en-US"/>
                        </w:rPr>
                        <w:t>Dell,</w:t>
                      </w:r>
                    </w:p>
                    <w:p w14:paraId="0D00BED7" w14:textId="77777777" w:rsidR="0048104D" w:rsidRPr="00583A08" w:rsidRDefault="0048104D" w:rsidP="00983327">
                      <w:pPr>
                        <w:ind w:right="-40"/>
                        <w:rPr>
                          <w:lang w:val="en-US"/>
                        </w:rPr>
                      </w:pPr>
                      <w:proofErr w:type="spellStart"/>
                      <w:r w:rsidRPr="00583A08">
                        <w:rPr>
                          <w:lang w:val="en-US"/>
                        </w:rPr>
                        <w:t>EuroCloud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Deutschland_eco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e.V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., ISACA, </w:t>
                      </w:r>
                      <w:proofErr w:type="spellStart"/>
                      <w:r w:rsidRPr="00583A08">
                        <w:rPr>
                          <w:lang w:val="en-US"/>
                        </w:rPr>
                        <w:t>Teletrust</w:t>
                      </w:r>
                      <w:proofErr w:type="spellEnd"/>
                      <w:r w:rsidRPr="00583A08">
                        <w:rPr>
                          <w:lang w:val="en-US"/>
                        </w:rPr>
                        <w:t xml:space="preserve">, The Linux Foundation, </w:t>
                      </w:r>
                    </w:p>
                    <w:p w14:paraId="70A5F16E" w14:textId="77777777" w:rsidR="0048104D" w:rsidRPr="006507C0" w:rsidRDefault="0048104D" w:rsidP="00983327">
                      <w:pPr>
                        <w:ind w:right="-40"/>
                      </w:pPr>
                      <w:r w:rsidRPr="006507C0">
                        <w:t>GDD (Gesellschaft für Datenschutz und Datensicherheit e.V.)</w:t>
                      </w:r>
                      <w:r>
                        <w:t>, VMware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 w:bidi="ar-S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278F816" wp14:editId="3F21E650">
                <wp:simplePos x="0" y="0"/>
                <wp:positionH relativeFrom="column">
                  <wp:posOffset>1490345</wp:posOffset>
                </wp:positionH>
                <wp:positionV relativeFrom="paragraph">
                  <wp:posOffset>45085</wp:posOffset>
                </wp:positionV>
                <wp:extent cx="4795520" cy="7122160"/>
                <wp:effectExtent l="0" t="0" r="0" b="0"/>
                <wp:wrapSquare wrapText="bothSides"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7122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69C7C" w14:textId="1562C540" w:rsidR="0048104D" w:rsidRPr="00EF6BC0" w:rsidRDefault="0048104D" w:rsidP="008520C1">
                            <w:pPr>
                              <w:ind w:left="1985" w:hanging="1985"/>
                              <w:rPr>
                                <w:lang w:val="en-US"/>
                              </w:rPr>
                            </w:pPr>
                            <w:r w:rsidRPr="00EF6BC0">
                              <w:rPr>
                                <w:b/>
                                <w:lang w:val="en-US"/>
                              </w:rPr>
                              <w:t>Datum</w:t>
                            </w:r>
                            <w:r w:rsidRPr="00EF6BC0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EF6BC0">
                              <w:rPr>
                                <w:lang w:val="en-US"/>
                              </w:rPr>
                              <w:t>1.1.2015</w:t>
                            </w:r>
                          </w:p>
                          <w:p w14:paraId="383E2156" w14:textId="77777777" w:rsidR="0048104D" w:rsidRDefault="0048104D" w:rsidP="008520C1">
                            <w:pPr>
                              <w:ind w:left="1985" w:hanging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EF6BC0">
                              <w:rPr>
                                <w:b/>
                                <w:lang w:val="en-US"/>
                              </w:rPr>
                              <w:t>Bezeichnung</w:t>
                            </w:r>
                            <w:proofErr w:type="spellEnd"/>
                            <w:r w:rsidRPr="00EF6BC0">
                              <w:rPr>
                                <w:b/>
                                <w:lang w:val="en-US"/>
                              </w:rPr>
                              <w:t xml:space="preserve">          </w:t>
                            </w:r>
                            <w:r w:rsidRPr="00EF6BC0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EF6BC0">
                              <w:rPr>
                                <w:lang w:val="en-US"/>
                              </w:rPr>
                              <w:t xml:space="preserve">Oracle Certified Expert, EE 6 Java Persistence API </w:t>
                            </w:r>
                          </w:p>
                          <w:p w14:paraId="71FE07C7" w14:textId="4291A135" w:rsidR="0048104D" w:rsidRPr="00EF6BC0" w:rsidRDefault="0048104D" w:rsidP="00EF6BC0">
                            <w:pPr>
                              <w:ind w:left="1985"/>
                              <w:rPr>
                                <w:b/>
                                <w:lang w:val="en-US"/>
                              </w:rPr>
                            </w:pPr>
                            <w:r w:rsidRPr="00EF6BC0">
                              <w:rPr>
                                <w:lang w:val="en-US"/>
                              </w:rPr>
                              <w:t>Developer</w:t>
                            </w:r>
                          </w:p>
                          <w:p w14:paraId="21C4479B" w14:textId="77777777" w:rsidR="0048104D" w:rsidRDefault="0048104D" w:rsidP="008520C1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Beschreibung</w:t>
                            </w:r>
                            <w:r w:rsidRPr="00C957C6">
                              <w:rPr>
                                <w:b/>
                              </w:rPr>
                              <w:tab/>
                            </w:r>
                          </w:p>
                          <w:p w14:paraId="397D491E" w14:textId="01FBD590" w:rsidR="0048104D" w:rsidRPr="00290B19" w:rsidRDefault="0048104D" w:rsidP="00EF6BC0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  <w:r w:rsidRPr="00290B19">
                              <w:rPr>
                                <w:b/>
                              </w:rPr>
                              <w:t xml:space="preserve">          </w:t>
                            </w:r>
                            <w:r w:rsidRPr="00290B19">
                              <w:t xml:space="preserve"> </w:t>
                            </w:r>
                          </w:p>
                          <w:p w14:paraId="166AC610" w14:textId="66961EB8" w:rsidR="0048104D" w:rsidRPr="00290B19" w:rsidRDefault="0048104D" w:rsidP="008520C1">
                            <w:pPr>
                              <w:ind w:left="1985" w:hanging="1985"/>
                            </w:pPr>
                            <w:r w:rsidRPr="00290B19">
                              <w:rPr>
                                <w:b/>
                              </w:rPr>
                              <w:tab/>
                            </w:r>
                          </w:p>
                          <w:p w14:paraId="17215D7C" w14:textId="75EE70C0" w:rsidR="0048104D" w:rsidRPr="00290B19" w:rsidRDefault="0048104D" w:rsidP="00EF6BC0">
                            <w:pPr>
                              <w:ind w:left="1985" w:hanging="1985"/>
                            </w:pPr>
                            <w:r w:rsidRPr="00290B19">
                              <w:rPr>
                                <w:b/>
                              </w:rPr>
                              <w:t>Datum</w:t>
                            </w:r>
                            <w:r w:rsidRPr="00290B19">
                              <w:rPr>
                                <w:b/>
                              </w:rPr>
                              <w:tab/>
                            </w:r>
                            <w:r w:rsidRPr="00290B19">
                              <w:t>1.1.2014</w:t>
                            </w:r>
                          </w:p>
                          <w:p w14:paraId="640C9CA8" w14:textId="77777777" w:rsidR="0048104D" w:rsidRPr="00290B19" w:rsidRDefault="0048104D" w:rsidP="005C2ADA">
                            <w:pPr>
                              <w:ind w:left="1985" w:hanging="1985"/>
                            </w:pPr>
                            <w:r w:rsidRPr="00290B19">
                              <w:rPr>
                                <w:b/>
                              </w:rPr>
                              <w:t xml:space="preserve">Bezeichnung          </w:t>
                            </w:r>
                            <w:r w:rsidRPr="00290B19">
                              <w:rPr>
                                <w:b/>
                              </w:rPr>
                              <w:tab/>
                            </w:r>
                            <w:r w:rsidRPr="00290B19">
                              <w:t xml:space="preserve">Oracle Certified Expert, Java </w:t>
                            </w:r>
                            <w:proofErr w:type="spellStart"/>
                            <w:r w:rsidRPr="00290B19">
                              <w:t>Platform</w:t>
                            </w:r>
                            <w:proofErr w:type="spellEnd"/>
                            <w:r w:rsidRPr="00290B19">
                              <w:t xml:space="preserve">, Enterprise </w:t>
                            </w:r>
                          </w:p>
                          <w:p w14:paraId="4AF191DB" w14:textId="52E2C228" w:rsidR="0048104D" w:rsidRPr="00290B19" w:rsidRDefault="0048104D" w:rsidP="005C2ADA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290B19">
                              <w:t xml:space="preserve">Edition 6 Enterprise </w:t>
                            </w:r>
                            <w:proofErr w:type="spellStart"/>
                            <w:r w:rsidRPr="00290B19">
                              <w:t>JavaBeans</w:t>
                            </w:r>
                            <w:proofErr w:type="spellEnd"/>
                            <w:r w:rsidRPr="00290B19">
                              <w:t xml:space="preserve"> Developer</w:t>
                            </w:r>
                          </w:p>
                          <w:p w14:paraId="193D1634" w14:textId="30755ED8" w:rsidR="0048104D" w:rsidRDefault="0048104D" w:rsidP="00EF6BC0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Beschreibung</w:t>
                            </w:r>
                          </w:p>
                          <w:p w14:paraId="7362747C" w14:textId="77777777" w:rsidR="0048104D" w:rsidRDefault="0048104D" w:rsidP="005C2ADA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137F9E58" w14:textId="77777777" w:rsidR="0048104D" w:rsidRPr="00290B19" w:rsidRDefault="0048104D" w:rsidP="005C2ADA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75EFC86A" w14:textId="7A06D4F1" w:rsidR="0048104D" w:rsidRPr="00290B19" w:rsidRDefault="0048104D" w:rsidP="005C2ADA">
                            <w:pPr>
                              <w:ind w:left="1985" w:hanging="1985"/>
                            </w:pPr>
                            <w:r w:rsidRPr="00290B19">
                              <w:rPr>
                                <w:b/>
                              </w:rPr>
                              <w:t>Datum</w:t>
                            </w:r>
                            <w:r w:rsidRPr="00290B19">
                              <w:rPr>
                                <w:b/>
                              </w:rPr>
                              <w:tab/>
                            </w:r>
                            <w:r w:rsidRPr="00290B19">
                              <w:t>1.1.2013</w:t>
                            </w:r>
                          </w:p>
                          <w:p w14:paraId="509813BE" w14:textId="77777777" w:rsidR="0048104D" w:rsidRDefault="0048104D" w:rsidP="005C2ADA">
                            <w:pPr>
                              <w:ind w:left="1985" w:hanging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EF6BC0">
                              <w:rPr>
                                <w:b/>
                                <w:lang w:val="en-US"/>
                              </w:rPr>
                              <w:t>Bezeichnung</w:t>
                            </w:r>
                            <w:proofErr w:type="spellEnd"/>
                            <w:r w:rsidRPr="00EF6BC0">
                              <w:rPr>
                                <w:b/>
                                <w:lang w:val="en-US"/>
                              </w:rPr>
                              <w:t xml:space="preserve">          </w:t>
                            </w:r>
                            <w:r w:rsidRPr="00EF6BC0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5C2ADA">
                              <w:rPr>
                                <w:lang w:val="en-US"/>
                              </w:rPr>
                              <w:t xml:space="preserve">Oracle Certified Professional, Java EE 5 Web </w:t>
                            </w:r>
                          </w:p>
                          <w:p w14:paraId="7367A990" w14:textId="753A32F7" w:rsidR="0048104D" w:rsidRPr="00290B19" w:rsidRDefault="0048104D" w:rsidP="005C2ADA">
                            <w:pPr>
                              <w:ind w:left="1985"/>
                              <w:rPr>
                                <w:lang w:val="en-US"/>
                              </w:rPr>
                            </w:pPr>
                            <w:r w:rsidRPr="00290B19">
                              <w:rPr>
                                <w:lang w:val="en-US"/>
                              </w:rPr>
                              <w:t>Component Developer</w:t>
                            </w:r>
                          </w:p>
                          <w:p w14:paraId="3EBD6ADD" w14:textId="6AE0E402" w:rsidR="0048104D" w:rsidRDefault="0048104D" w:rsidP="005C2ADA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Beschreibung</w:t>
                            </w:r>
                            <w:r w:rsidRPr="00C957C6">
                              <w:rPr>
                                <w:b/>
                              </w:rPr>
                              <w:tab/>
                            </w:r>
                          </w:p>
                          <w:p w14:paraId="03B96719" w14:textId="77777777" w:rsidR="0048104D" w:rsidRPr="005C2ADA" w:rsidRDefault="0048104D" w:rsidP="005C2ADA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  <w:r w:rsidRPr="005C2ADA">
                              <w:rPr>
                                <w:b/>
                              </w:rPr>
                              <w:t xml:space="preserve">          </w:t>
                            </w:r>
                            <w:r w:rsidRPr="005C2ADA">
                              <w:t xml:space="preserve"> </w:t>
                            </w:r>
                          </w:p>
                          <w:p w14:paraId="7AB4D024" w14:textId="77777777" w:rsidR="0048104D" w:rsidRPr="005C2ADA" w:rsidRDefault="0048104D" w:rsidP="005C2ADA">
                            <w:pPr>
                              <w:ind w:left="1985" w:hanging="1985"/>
                            </w:pPr>
                            <w:r w:rsidRPr="005C2ADA">
                              <w:rPr>
                                <w:b/>
                              </w:rPr>
                              <w:tab/>
                            </w:r>
                          </w:p>
                          <w:p w14:paraId="05A1FFC6" w14:textId="61BCEC83" w:rsidR="0048104D" w:rsidRPr="005C2ADA" w:rsidRDefault="0048104D" w:rsidP="005C2ADA">
                            <w:pPr>
                              <w:ind w:left="1985" w:hanging="1985"/>
                            </w:pPr>
                            <w:r w:rsidRPr="005C2ADA">
                              <w:rPr>
                                <w:b/>
                              </w:rPr>
                              <w:t>Datum</w:t>
                            </w:r>
                            <w:r w:rsidRPr="005C2ADA">
                              <w:rPr>
                                <w:b/>
                              </w:rPr>
                              <w:tab/>
                            </w:r>
                            <w:r w:rsidRPr="005C2ADA">
                              <w:t>1.1.2011</w:t>
                            </w:r>
                          </w:p>
                          <w:p w14:paraId="7B9BD258" w14:textId="77777777" w:rsidR="0048104D" w:rsidRDefault="0048104D" w:rsidP="005C2ADA">
                            <w:pPr>
                              <w:ind w:left="1985" w:hanging="1985"/>
                            </w:pPr>
                            <w:r w:rsidRPr="005C2ADA">
                              <w:rPr>
                                <w:b/>
                              </w:rPr>
                              <w:t xml:space="preserve">Bezeichnung          </w:t>
                            </w:r>
                            <w:r w:rsidRPr="005C2ADA">
                              <w:rPr>
                                <w:b/>
                              </w:rPr>
                              <w:tab/>
                            </w:r>
                            <w:r w:rsidRPr="005C2ADA">
                              <w:t>Oracle Certified Pr</w:t>
                            </w:r>
                            <w:r>
                              <w:t xml:space="preserve">ofessional, Java SE 6 </w:t>
                            </w:r>
                          </w:p>
                          <w:p w14:paraId="4D21076E" w14:textId="1D606CFE" w:rsidR="0048104D" w:rsidRDefault="0048104D" w:rsidP="005C2ADA">
                            <w:pPr>
                              <w:ind w:left="1985"/>
                            </w:pPr>
                            <w:proofErr w:type="spellStart"/>
                            <w:r>
                              <w:t>Programmer</w:t>
                            </w:r>
                            <w:proofErr w:type="spellEnd"/>
                          </w:p>
                          <w:p w14:paraId="40518C49" w14:textId="0726EE97" w:rsidR="0048104D" w:rsidRDefault="0048104D" w:rsidP="005C2ADA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Beschreibung</w:t>
                            </w:r>
                          </w:p>
                          <w:p w14:paraId="160DE1B2" w14:textId="77777777" w:rsidR="0048104D" w:rsidRDefault="0048104D" w:rsidP="005C2ADA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2D981952" w14:textId="77777777" w:rsidR="0048104D" w:rsidRPr="00290B19" w:rsidRDefault="0048104D" w:rsidP="005C2ADA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3F102659" w14:textId="39FA007F" w:rsidR="0048104D" w:rsidRPr="005C2ADA" w:rsidRDefault="0048104D" w:rsidP="005C2ADA">
                            <w:pPr>
                              <w:ind w:left="1985" w:hanging="1985"/>
                            </w:pPr>
                            <w:r w:rsidRPr="005C2ADA">
                              <w:rPr>
                                <w:b/>
                              </w:rPr>
                              <w:t>Datum</w:t>
                            </w:r>
                            <w:r w:rsidRPr="005C2ADA">
                              <w:rPr>
                                <w:b/>
                              </w:rPr>
                              <w:tab/>
                            </w:r>
                            <w:r w:rsidRPr="005C2ADA">
                              <w:t>1.1.2009</w:t>
                            </w:r>
                          </w:p>
                          <w:p w14:paraId="1D61F2F7" w14:textId="04F73AC2" w:rsidR="0048104D" w:rsidRPr="005C2ADA" w:rsidRDefault="0048104D" w:rsidP="005C2ADA">
                            <w:pPr>
                              <w:ind w:left="1985" w:hanging="1985"/>
                            </w:pPr>
                            <w:r w:rsidRPr="005C2ADA">
                              <w:rPr>
                                <w:b/>
                              </w:rPr>
                              <w:t xml:space="preserve">Bezeichnung          </w:t>
                            </w:r>
                            <w:r w:rsidRPr="005C2ADA">
                              <w:rPr>
                                <w:b/>
                              </w:rPr>
                              <w:tab/>
                            </w:r>
                            <w:r w:rsidRPr="005C2ADA">
                              <w:t>OMG-Certified UML Professional Fundamental</w:t>
                            </w:r>
                          </w:p>
                          <w:p w14:paraId="76A0A4F6" w14:textId="77777777" w:rsidR="0048104D" w:rsidRDefault="0048104D" w:rsidP="005C2ADA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>Beschreibung</w:t>
                            </w:r>
                            <w:r w:rsidRPr="00C957C6">
                              <w:rPr>
                                <w:b/>
                              </w:rPr>
                              <w:tab/>
                            </w:r>
                            <w:r w:rsidRPr="005C2ADA">
                              <w:t xml:space="preserve">Workshop zu objektorientierte Analyse und Design (OOAD) mit der UML 2.0 mit </w:t>
                            </w:r>
                            <w:proofErr w:type="spellStart"/>
                            <w:r w:rsidRPr="005C2ADA">
                              <w:t>anschliessender</w:t>
                            </w:r>
                            <w:proofErr w:type="spellEnd"/>
                            <w:r w:rsidRPr="005C2ADA">
                              <w:t xml:space="preserve"> </w:t>
                            </w:r>
                          </w:p>
                          <w:p w14:paraId="51B2AD45" w14:textId="0BE560A4" w:rsidR="0048104D" w:rsidRDefault="0048104D" w:rsidP="005C2ADA">
                            <w:pPr>
                              <w:ind w:left="1985"/>
                              <w:rPr>
                                <w:b/>
                              </w:rPr>
                            </w:pPr>
                            <w:r w:rsidRPr="005C2ADA">
                              <w:t>Zertifizierung zum OMG-Certified UML Professional Fundamental</w:t>
                            </w:r>
                          </w:p>
                          <w:p w14:paraId="4EAE0B1B" w14:textId="77777777" w:rsidR="0048104D" w:rsidRPr="005C2ADA" w:rsidRDefault="0048104D" w:rsidP="005C2ADA">
                            <w:pPr>
                              <w:pBdr>
                                <w:bottom w:val="single" w:sz="4" w:space="1" w:color="auto"/>
                              </w:pBdr>
                              <w:ind w:left="1985" w:hanging="1985"/>
                              <w:rPr>
                                <w:b/>
                              </w:rPr>
                            </w:pPr>
                            <w:r w:rsidRPr="005C2ADA">
                              <w:rPr>
                                <w:b/>
                              </w:rPr>
                              <w:t xml:space="preserve">          </w:t>
                            </w:r>
                            <w:r w:rsidRPr="005C2ADA">
                              <w:t xml:space="preserve"> </w:t>
                            </w:r>
                          </w:p>
                          <w:p w14:paraId="05ECD8E3" w14:textId="77777777" w:rsidR="0048104D" w:rsidRPr="005C2ADA" w:rsidRDefault="0048104D" w:rsidP="005C2ADA">
                            <w:pPr>
                              <w:ind w:left="1985" w:hanging="1985"/>
                            </w:pPr>
                            <w:r w:rsidRPr="005C2ADA">
                              <w:rPr>
                                <w:b/>
                              </w:rPr>
                              <w:tab/>
                            </w:r>
                          </w:p>
                          <w:p w14:paraId="6A493A47" w14:textId="44D68F44" w:rsidR="0048104D" w:rsidRPr="005C2ADA" w:rsidRDefault="0048104D" w:rsidP="005C2ADA">
                            <w:pPr>
                              <w:ind w:left="1985" w:hanging="1985"/>
                            </w:pPr>
                            <w:r w:rsidRPr="005C2ADA">
                              <w:rPr>
                                <w:b/>
                              </w:rPr>
                              <w:t>Datum</w:t>
                            </w:r>
                            <w:r w:rsidRPr="005C2ADA">
                              <w:rPr>
                                <w:b/>
                              </w:rPr>
                              <w:tab/>
                            </w:r>
                            <w:r w:rsidRPr="005C2ADA">
                              <w:t>1.1.20</w:t>
                            </w:r>
                            <w:r>
                              <w:t>09</w:t>
                            </w:r>
                          </w:p>
                          <w:p w14:paraId="3580BF58" w14:textId="77777777" w:rsidR="0048104D" w:rsidRPr="00290B19" w:rsidRDefault="0048104D" w:rsidP="005C2ADA">
                            <w:pPr>
                              <w:ind w:left="1985" w:hanging="1985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0B19">
                              <w:rPr>
                                <w:b/>
                                <w:lang w:val="en-US"/>
                              </w:rPr>
                              <w:t>Bezeichnung</w:t>
                            </w:r>
                            <w:proofErr w:type="spellEnd"/>
                            <w:r w:rsidRPr="00290B19">
                              <w:rPr>
                                <w:b/>
                                <w:lang w:val="en-US"/>
                              </w:rPr>
                              <w:t xml:space="preserve">          </w:t>
                            </w:r>
                            <w:r w:rsidRPr="00290B19">
                              <w:rPr>
                                <w:b/>
                                <w:lang w:val="en-US"/>
                              </w:rPr>
                              <w:tab/>
                            </w:r>
                            <w:r w:rsidRPr="00290B19">
                              <w:rPr>
                                <w:lang w:val="en-US"/>
                              </w:rPr>
                              <w:t xml:space="preserve">Foundation Certificate in IT Service Management </w:t>
                            </w:r>
                          </w:p>
                          <w:p w14:paraId="52E77258" w14:textId="27396504" w:rsidR="0048104D" w:rsidRDefault="0048104D" w:rsidP="005C2ADA">
                            <w:pPr>
                              <w:ind w:left="1985"/>
                            </w:pPr>
                            <w:r w:rsidRPr="005C2ADA">
                              <w:t>Version 3 (ITIL V3)</w:t>
                            </w:r>
                          </w:p>
                          <w:p w14:paraId="2DD5AF4A" w14:textId="173DB621" w:rsidR="0048104D" w:rsidRPr="005C2ADA" w:rsidRDefault="0048104D" w:rsidP="005C2ADA">
                            <w:pPr>
                              <w:ind w:left="1985" w:hanging="1985"/>
                            </w:pPr>
                            <w:r>
                              <w:rPr>
                                <w:b/>
                              </w:rPr>
                              <w:t xml:space="preserve">Beschreibung            </w:t>
                            </w:r>
                            <w:r w:rsidRPr="005C2ADA">
                              <w:t>Workshop mit Zertifizierung</w:t>
                            </w:r>
                          </w:p>
                          <w:p w14:paraId="231BA0AD" w14:textId="77777777" w:rsidR="0048104D" w:rsidRDefault="0048104D" w:rsidP="00EF6BC0">
                            <w:pPr>
                              <w:ind w:left="1985" w:hanging="1985"/>
                            </w:pPr>
                          </w:p>
                          <w:p w14:paraId="578979D1" w14:textId="77777777" w:rsidR="0048104D" w:rsidRDefault="0048104D" w:rsidP="008520C1">
                            <w:pPr>
                              <w:ind w:left="1985" w:hanging="1985"/>
                            </w:pPr>
                          </w:p>
                          <w:p w14:paraId="27483D49" w14:textId="77777777" w:rsidR="0048104D" w:rsidRDefault="0048104D" w:rsidP="008520C1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1963E80C" w14:textId="77777777" w:rsidR="0048104D" w:rsidRDefault="0048104D" w:rsidP="008520C1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  <w:p w14:paraId="28C9D5A0" w14:textId="77777777" w:rsidR="0048104D" w:rsidRPr="009A31DB" w:rsidRDefault="0048104D" w:rsidP="008520C1">
                            <w:pPr>
                              <w:ind w:left="1985" w:hanging="1985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8F816" id="Textfeld 12" o:spid="_x0000_s1046" type="#_x0000_t202" style="position:absolute;margin-left:117.35pt;margin-top:3.55pt;width:377.6pt;height:560.8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" filled="f" stroked="f">
                <v:textbox>
                  <w:txbxContent>
                    <w:p w14:paraId="09969C7C" w14:textId="1562C540" w:rsidR="0048104D" w:rsidRPr="00EF6BC0" w:rsidRDefault="0048104D" w:rsidP="008520C1">
                      <w:pPr>
                        <w:ind w:left="1985" w:hanging="1985"/>
                        <w:rPr>
                          <w:lang w:val="en-US"/>
                        </w:rPr>
                      </w:pPr>
                      <w:r w:rsidRPr="00EF6BC0">
                        <w:rPr>
                          <w:b/>
                          <w:lang w:val="en-US"/>
                        </w:rPr>
                        <w:t>Datum</w:t>
                      </w:r>
                      <w:r w:rsidRPr="00EF6BC0">
                        <w:rPr>
                          <w:b/>
                          <w:lang w:val="en-US"/>
                        </w:rPr>
                        <w:tab/>
                      </w:r>
                      <w:r w:rsidRPr="00EF6BC0">
                        <w:rPr>
                          <w:lang w:val="en-US"/>
                        </w:rPr>
                        <w:t>1.1.2015</w:t>
                      </w:r>
                    </w:p>
                    <w:p w14:paraId="383E2156" w14:textId="77777777" w:rsidR="0048104D" w:rsidRDefault="0048104D" w:rsidP="008520C1">
                      <w:pPr>
                        <w:ind w:left="1985" w:hanging="1985"/>
                        <w:rPr>
                          <w:lang w:val="en-US"/>
                        </w:rPr>
                      </w:pPr>
                      <w:proofErr w:type="spellStart"/>
                      <w:r w:rsidRPr="00EF6BC0">
                        <w:rPr>
                          <w:b/>
                          <w:lang w:val="en-US"/>
                        </w:rPr>
                        <w:t>Bezeichnung</w:t>
                      </w:r>
                      <w:proofErr w:type="spellEnd"/>
                      <w:r w:rsidRPr="00EF6BC0">
                        <w:rPr>
                          <w:b/>
                          <w:lang w:val="en-US"/>
                        </w:rPr>
                        <w:t xml:space="preserve">          </w:t>
                      </w:r>
                      <w:r w:rsidRPr="00EF6BC0">
                        <w:rPr>
                          <w:b/>
                          <w:lang w:val="en-US"/>
                        </w:rPr>
                        <w:tab/>
                      </w:r>
                      <w:r w:rsidRPr="00EF6BC0">
                        <w:rPr>
                          <w:lang w:val="en-US"/>
                        </w:rPr>
                        <w:t xml:space="preserve">Oracle Certified Expert, EE 6 Java Persistence API </w:t>
                      </w:r>
                    </w:p>
                    <w:p w14:paraId="71FE07C7" w14:textId="4291A135" w:rsidR="0048104D" w:rsidRPr="00EF6BC0" w:rsidRDefault="0048104D" w:rsidP="00EF6BC0">
                      <w:pPr>
                        <w:ind w:left="1985"/>
                        <w:rPr>
                          <w:b/>
                          <w:lang w:val="en-US"/>
                        </w:rPr>
                      </w:pPr>
                      <w:r w:rsidRPr="00EF6BC0">
                        <w:rPr>
                          <w:lang w:val="en-US"/>
                        </w:rPr>
                        <w:t>Developer</w:t>
                      </w:r>
                    </w:p>
                    <w:p w14:paraId="21C4479B" w14:textId="77777777" w:rsidR="0048104D" w:rsidRDefault="0048104D" w:rsidP="008520C1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Beschreibung</w:t>
                      </w:r>
                      <w:r w:rsidRPr="00C957C6">
                        <w:rPr>
                          <w:b/>
                        </w:rPr>
                        <w:tab/>
                      </w:r>
                    </w:p>
                    <w:p w14:paraId="397D491E" w14:textId="01FBD590" w:rsidR="0048104D" w:rsidRPr="00290B19" w:rsidRDefault="0048104D" w:rsidP="00EF6BC0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  <w:r w:rsidRPr="00290B19">
                        <w:rPr>
                          <w:b/>
                        </w:rPr>
                        <w:t xml:space="preserve">          </w:t>
                      </w:r>
                      <w:r w:rsidRPr="00290B19">
                        <w:t xml:space="preserve"> </w:t>
                      </w:r>
                    </w:p>
                    <w:p w14:paraId="166AC610" w14:textId="66961EB8" w:rsidR="0048104D" w:rsidRPr="00290B19" w:rsidRDefault="0048104D" w:rsidP="008520C1">
                      <w:pPr>
                        <w:ind w:left="1985" w:hanging="1985"/>
                      </w:pPr>
                      <w:r w:rsidRPr="00290B19">
                        <w:rPr>
                          <w:b/>
                        </w:rPr>
                        <w:tab/>
                      </w:r>
                    </w:p>
                    <w:p w14:paraId="17215D7C" w14:textId="75EE70C0" w:rsidR="0048104D" w:rsidRPr="00290B19" w:rsidRDefault="0048104D" w:rsidP="00EF6BC0">
                      <w:pPr>
                        <w:ind w:left="1985" w:hanging="1985"/>
                      </w:pPr>
                      <w:r w:rsidRPr="00290B19">
                        <w:rPr>
                          <w:b/>
                        </w:rPr>
                        <w:t>Datum</w:t>
                      </w:r>
                      <w:r w:rsidRPr="00290B19">
                        <w:rPr>
                          <w:b/>
                        </w:rPr>
                        <w:tab/>
                      </w:r>
                      <w:r w:rsidRPr="00290B19">
                        <w:t>1.1.2014</w:t>
                      </w:r>
                    </w:p>
                    <w:p w14:paraId="640C9CA8" w14:textId="77777777" w:rsidR="0048104D" w:rsidRPr="00290B19" w:rsidRDefault="0048104D" w:rsidP="005C2ADA">
                      <w:pPr>
                        <w:ind w:left="1985" w:hanging="1985"/>
                      </w:pPr>
                      <w:r w:rsidRPr="00290B19">
                        <w:rPr>
                          <w:b/>
                        </w:rPr>
                        <w:t xml:space="preserve">Bezeichnung          </w:t>
                      </w:r>
                      <w:r w:rsidRPr="00290B19">
                        <w:rPr>
                          <w:b/>
                        </w:rPr>
                        <w:tab/>
                      </w:r>
                      <w:r w:rsidRPr="00290B19">
                        <w:t xml:space="preserve">Oracle Certified Expert, Java </w:t>
                      </w:r>
                      <w:proofErr w:type="spellStart"/>
                      <w:r w:rsidRPr="00290B19">
                        <w:t>Platform</w:t>
                      </w:r>
                      <w:proofErr w:type="spellEnd"/>
                      <w:r w:rsidRPr="00290B19">
                        <w:t xml:space="preserve">, Enterprise </w:t>
                      </w:r>
                    </w:p>
                    <w:p w14:paraId="4AF191DB" w14:textId="52E2C228" w:rsidR="0048104D" w:rsidRPr="00290B19" w:rsidRDefault="0048104D" w:rsidP="005C2ADA">
                      <w:pPr>
                        <w:ind w:left="1985"/>
                        <w:rPr>
                          <w:b/>
                        </w:rPr>
                      </w:pPr>
                      <w:r w:rsidRPr="00290B19">
                        <w:t xml:space="preserve">Edition 6 Enterprise </w:t>
                      </w:r>
                      <w:proofErr w:type="spellStart"/>
                      <w:r w:rsidRPr="00290B19">
                        <w:t>JavaBeans</w:t>
                      </w:r>
                      <w:proofErr w:type="spellEnd"/>
                      <w:r w:rsidRPr="00290B19">
                        <w:t xml:space="preserve"> Developer</w:t>
                      </w:r>
                    </w:p>
                    <w:p w14:paraId="193D1634" w14:textId="30755ED8" w:rsidR="0048104D" w:rsidRDefault="0048104D" w:rsidP="00EF6BC0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Beschreibung</w:t>
                      </w:r>
                    </w:p>
                    <w:p w14:paraId="7362747C" w14:textId="77777777" w:rsidR="0048104D" w:rsidRDefault="0048104D" w:rsidP="005C2ADA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137F9E58" w14:textId="77777777" w:rsidR="0048104D" w:rsidRPr="00290B19" w:rsidRDefault="0048104D" w:rsidP="005C2ADA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75EFC86A" w14:textId="7A06D4F1" w:rsidR="0048104D" w:rsidRPr="00290B19" w:rsidRDefault="0048104D" w:rsidP="005C2ADA">
                      <w:pPr>
                        <w:ind w:left="1985" w:hanging="1985"/>
                      </w:pPr>
                      <w:r w:rsidRPr="00290B19">
                        <w:rPr>
                          <w:b/>
                        </w:rPr>
                        <w:t>Datum</w:t>
                      </w:r>
                      <w:r w:rsidRPr="00290B19">
                        <w:rPr>
                          <w:b/>
                        </w:rPr>
                        <w:tab/>
                      </w:r>
                      <w:r w:rsidRPr="00290B19">
                        <w:t>1.1.2013</w:t>
                      </w:r>
                    </w:p>
                    <w:p w14:paraId="509813BE" w14:textId="77777777" w:rsidR="0048104D" w:rsidRDefault="0048104D" w:rsidP="005C2ADA">
                      <w:pPr>
                        <w:ind w:left="1985" w:hanging="1985"/>
                        <w:rPr>
                          <w:lang w:val="en-US"/>
                        </w:rPr>
                      </w:pPr>
                      <w:proofErr w:type="spellStart"/>
                      <w:r w:rsidRPr="00EF6BC0">
                        <w:rPr>
                          <w:b/>
                          <w:lang w:val="en-US"/>
                        </w:rPr>
                        <w:t>Bezeichnung</w:t>
                      </w:r>
                      <w:proofErr w:type="spellEnd"/>
                      <w:r w:rsidRPr="00EF6BC0">
                        <w:rPr>
                          <w:b/>
                          <w:lang w:val="en-US"/>
                        </w:rPr>
                        <w:t xml:space="preserve">          </w:t>
                      </w:r>
                      <w:r w:rsidRPr="00EF6BC0">
                        <w:rPr>
                          <w:b/>
                          <w:lang w:val="en-US"/>
                        </w:rPr>
                        <w:tab/>
                      </w:r>
                      <w:r w:rsidRPr="005C2ADA">
                        <w:rPr>
                          <w:lang w:val="en-US"/>
                        </w:rPr>
                        <w:t xml:space="preserve">Oracle Certified Professional, Java EE 5 Web </w:t>
                      </w:r>
                    </w:p>
                    <w:p w14:paraId="7367A990" w14:textId="753A32F7" w:rsidR="0048104D" w:rsidRPr="00290B19" w:rsidRDefault="0048104D" w:rsidP="005C2ADA">
                      <w:pPr>
                        <w:ind w:left="1985"/>
                        <w:rPr>
                          <w:lang w:val="en-US"/>
                        </w:rPr>
                      </w:pPr>
                      <w:r w:rsidRPr="00290B19">
                        <w:rPr>
                          <w:lang w:val="en-US"/>
                        </w:rPr>
                        <w:t>Component Developer</w:t>
                      </w:r>
                    </w:p>
                    <w:p w14:paraId="3EBD6ADD" w14:textId="6AE0E402" w:rsidR="0048104D" w:rsidRDefault="0048104D" w:rsidP="005C2ADA">
                      <w:pPr>
                        <w:ind w:left="1985" w:hanging="198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Beschreibung</w:t>
                      </w:r>
                      <w:r w:rsidRPr="00C957C6">
                        <w:rPr>
                          <w:b/>
                        </w:rPr>
                        <w:tab/>
                      </w:r>
                    </w:p>
                    <w:p w14:paraId="03B96719" w14:textId="77777777" w:rsidR="0048104D" w:rsidRPr="005C2ADA" w:rsidRDefault="0048104D" w:rsidP="005C2ADA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  <w:r w:rsidRPr="005C2ADA">
                        <w:rPr>
                          <w:b/>
                        </w:rPr>
                        <w:t xml:space="preserve">          </w:t>
                      </w:r>
                      <w:r w:rsidRPr="005C2ADA">
                        <w:t xml:space="preserve"> </w:t>
                      </w:r>
                    </w:p>
                    <w:p w14:paraId="7AB4D024" w14:textId="77777777" w:rsidR="0048104D" w:rsidRPr="005C2ADA" w:rsidRDefault="0048104D" w:rsidP="005C2ADA">
                      <w:pPr>
                        <w:ind w:left="1985" w:hanging="1985"/>
                      </w:pPr>
                      <w:r w:rsidRPr="005C2ADA">
                        <w:rPr>
                          <w:b/>
                        </w:rPr>
                        <w:tab/>
                      </w:r>
                    </w:p>
                    <w:p w14:paraId="05A1FFC6" w14:textId="61BCEC83" w:rsidR="0048104D" w:rsidRPr="005C2ADA" w:rsidRDefault="0048104D" w:rsidP="005C2ADA">
                      <w:pPr>
                        <w:ind w:left="1985" w:hanging="1985"/>
                      </w:pPr>
                      <w:r w:rsidRPr="005C2ADA">
                        <w:rPr>
                          <w:b/>
                        </w:rPr>
                        <w:t>Datum</w:t>
                      </w:r>
                      <w:r w:rsidRPr="005C2ADA">
                        <w:rPr>
                          <w:b/>
                        </w:rPr>
                        <w:tab/>
                      </w:r>
                      <w:r w:rsidRPr="005C2ADA">
                        <w:t>1.1.2011</w:t>
                      </w:r>
                    </w:p>
                    <w:p w14:paraId="7B9BD258" w14:textId="77777777" w:rsidR="0048104D" w:rsidRDefault="0048104D" w:rsidP="005C2ADA">
                      <w:pPr>
                        <w:ind w:left="1985" w:hanging="1985"/>
                      </w:pPr>
                      <w:r w:rsidRPr="005C2ADA">
                        <w:rPr>
                          <w:b/>
                        </w:rPr>
                        <w:t xml:space="preserve">Bezeichnung          </w:t>
                      </w:r>
                      <w:r w:rsidRPr="005C2ADA">
                        <w:rPr>
                          <w:b/>
                        </w:rPr>
                        <w:tab/>
                      </w:r>
                      <w:r w:rsidRPr="005C2ADA">
                        <w:t>Oracle Certified Pr</w:t>
                      </w:r>
                      <w:r>
                        <w:t xml:space="preserve">ofessional, Java SE 6 </w:t>
                      </w:r>
                    </w:p>
                    <w:p w14:paraId="4D21076E" w14:textId="1D606CFE" w:rsidR="0048104D" w:rsidRDefault="0048104D" w:rsidP="005C2ADA">
                      <w:pPr>
                        <w:ind w:left="1985"/>
                      </w:pPr>
                      <w:proofErr w:type="spellStart"/>
                      <w:r>
                        <w:t>Programmer</w:t>
                      </w:r>
                      <w:proofErr w:type="spellEnd"/>
                    </w:p>
                    <w:p w14:paraId="40518C49" w14:textId="0726EE97" w:rsidR="0048104D" w:rsidRDefault="0048104D" w:rsidP="005C2ADA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Beschreibung</w:t>
                      </w:r>
                    </w:p>
                    <w:p w14:paraId="160DE1B2" w14:textId="77777777" w:rsidR="0048104D" w:rsidRDefault="0048104D" w:rsidP="005C2ADA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</w:p>
                    <w:p w14:paraId="2D981952" w14:textId="77777777" w:rsidR="0048104D" w:rsidRPr="00290B19" w:rsidRDefault="0048104D" w:rsidP="005C2ADA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3F102659" w14:textId="39FA007F" w:rsidR="0048104D" w:rsidRPr="005C2ADA" w:rsidRDefault="0048104D" w:rsidP="005C2ADA">
                      <w:pPr>
                        <w:ind w:left="1985" w:hanging="1985"/>
                      </w:pPr>
                      <w:r w:rsidRPr="005C2ADA">
                        <w:rPr>
                          <w:b/>
                        </w:rPr>
                        <w:t>Datum</w:t>
                      </w:r>
                      <w:r w:rsidRPr="005C2ADA">
                        <w:rPr>
                          <w:b/>
                        </w:rPr>
                        <w:tab/>
                      </w:r>
                      <w:r w:rsidRPr="005C2ADA">
                        <w:t>1.1.2009</w:t>
                      </w:r>
                    </w:p>
                    <w:p w14:paraId="1D61F2F7" w14:textId="04F73AC2" w:rsidR="0048104D" w:rsidRPr="005C2ADA" w:rsidRDefault="0048104D" w:rsidP="005C2ADA">
                      <w:pPr>
                        <w:ind w:left="1985" w:hanging="1985"/>
                      </w:pPr>
                      <w:r w:rsidRPr="005C2ADA">
                        <w:rPr>
                          <w:b/>
                        </w:rPr>
                        <w:t xml:space="preserve">Bezeichnung          </w:t>
                      </w:r>
                      <w:r w:rsidRPr="005C2ADA">
                        <w:rPr>
                          <w:b/>
                        </w:rPr>
                        <w:tab/>
                      </w:r>
                      <w:r w:rsidRPr="005C2ADA">
                        <w:t>OMG-Certified UML Professional Fundamental</w:t>
                      </w:r>
                    </w:p>
                    <w:p w14:paraId="76A0A4F6" w14:textId="77777777" w:rsidR="0048104D" w:rsidRDefault="0048104D" w:rsidP="005C2ADA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>Beschreibung</w:t>
                      </w:r>
                      <w:r w:rsidRPr="00C957C6">
                        <w:rPr>
                          <w:b/>
                        </w:rPr>
                        <w:tab/>
                      </w:r>
                      <w:r w:rsidRPr="005C2ADA">
                        <w:t xml:space="preserve">Workshop zu objektorientierte Analyse und Design (OOAD) mit der UML 2.0 mit </w:t>
                      </w:r>
                      <w:proofErr w:type="spellStart"/>
                      <w:r w:rsidRPr="005C2ADA">
                        <w:t>anschliessender</w:t>
                      </w:r>
                      <w:proofErr w:type="spellEnd"/>
                      <w:r w:rsidRPr="005C2ADA">
                        <w:t xml:space="preserve"> </w:t>
                      </w:r>
                    </w:p>
                    <w:p w14:paraId="51B2AD45" w14:textId="0BE560A4" w:rsidR="0048104D" w:rsidRDefault="0048104D" w:rsidP="005C2ADA">
                      <w:pPr>
                        <w:ind w:left="1985"/>
                        <w:rPr>
                          <w:b/>
                        </w:rPr>
                      </w:pPr>
                      <w:r w:rsidRPr="005C2ADA">
                        <w:t>Zertifizierung zum OMG-Certified UML Professional Fundamental</w:t>
                      </w:r>
                    </w:p>
                    <w:p w14:paraId="4EAE0B1B" w14:textId="77777777" w:rsidR="0048104D" w:rsidRPr="005C2ADA" w:rsidRDefault="0048104D" w:rsidP="005C2ADA">
                      <w:pPr>
                        <w:pBdr>
                          <w:bottom w:val="single" w:sz="4" w:space="1" w:color="auto"/>
                        </w:pBdr>
                        <w:ind w:left="1985" w:hanging="1985"/>
                        <w:rPr>
                          <w:b/>
                        </w:rPr>
                      </w:pPr>
                      <w:r w:rsidRPr="005C2ADA">
                        <w:rPr>
                          <w:b/>
                        </w:rPr>
                        <w:t xml:space="preserve">          </w:t>
                      </w:r>
                      <w:r w:rsidRPr="005C2ADA">
                        <w:t xml:space="preserve"> </w:t>
                      </w:r>
                    </w:p>
                    <w:p w14:paraId="05ECD8E3" w14:textId="77777777" w:rsidR="0048104D" w:rsidRPr="005C2ADA" w:rsidRDefault="0048104D" w:rsidP="005C2ADA">
                      <w:pPr>
                        <w:ind w:left="1985" w:hanging="1985"/>
                      </w:pPr>
                      <w:r w:rsidRPr="005C2ADA">
                        <w:rPr>
                          <w:b/>
                        </w:rPr>
                        <w:tab/>
                      </w:r>
                    </w:p>
                    <w:p w14:paraId="6A493A47" w14:textId="44D68F44" w:rsidR="0048104D" w:rsidRPr="005C2ADA" w:rsidRDefault="0048104D" w:rsidP="005C2ADA">
                      <w:pPr>
                        <w:ind w:left="1985" w:hanging="1985"/>
                      </w:pPr>
                      <w:r w:rsidRPr="005C2ADA">
                        <w:rPr>
                          <w:b/>
                        </w:rPr>
                        <w:t>Datum</w:t>
                      </w:r>
                      <w:r w:rsidRPr="005C2ADA">
                        <w:rPr>
                          <w:b/>
                        </w:rPr>
                        <w:tab/>
                      </w:r>
                      <w:r w:rsidRPr="005C2ADA">
                        <w:t>1.1.20</w:t>
                      </w:r>
                      <w:r>
                        <w:t>09</w:t>
                      </w:r>
                    </w:p>
                    <w:p w14:paraId="3580BF58" w14:textId="77777777" w:rsidR="0048104D" w:rsidRPr="00290B19" w:rsidRDefault="0048104D" w:rsidP="005C2ADA">
                      <w:pPr>
                        <w:ind w:left="1985" w:hanging="1985"/>
                        <w:rPr>
                          <w:lang w:val="en-US"/>
                        </w:rPr>
                      </w:pPr>
                      <w:proofErr w:type="spellStart"/>
                      <w:r w:rsidRPr="00290B19">
                        <w:rPr>
                          <w:b/>
                          <w:lang w:val="en-US"/>
                        </w:rPr>
                        <w:t>Bezeichnung</w:t>
                      </w:r>
                      <w:proofErr w:type="spellEnd"/>
                      <w:r w:rsidRPr="00290B19">
                        <w:rPr>
                          <w:b/>
                          <w:lang w:val="en-US"/>
                        </w:rPr>
                        <w:t xml:space="preserve">          </w:t>
                      </w:r>
                      <w:r w:rsidRPr="00290B19">
                        <w:rPr>
                          <w:b/>
                          <w:lang w:val="en-US"/>
                        </w:rPr>
                        <w:tab/>
                      </w:r>
                      <w:r w:rsidRPr="00290B19">
                        <w:rPr>
                          <w:lang w:val="en-US"/>
                        </w:rPr>
                        <w:t xml:space="preserve">Foundation Certificate in IT Service Management </w:t>
                      </w:r>
                    </w:p>
                    <w:p w14:paraId="52E77258" w14:textId="27396504" w:rsidR="0048104D" w:rsidRDefault="0048104D" w:rsidP="005C2ADA">
                      <w:pPr>
                        <w:ind w:left="1985"/>
                      </w:pPr>
                      <w:r w:rsidRPr="005C2ADA">
                        <w:t>Version 3 (ITIL V3)</w:t>
                      </w:r>
                    </w:p>
                    <w:p w14:paraId="2DD5AF4A" w14:textId="173DB621" w:rsidR="0048104D" w:rsidRPr="005C2ADA" w:rsidRDefault="0048104D" w:rsidP="005C2ADA">
                      <w:pPr>
                        <w:ind w:left="1985" w:hanging="1985"/>
                      </w:pPr>
                      <w:r>
                        <w:rPr>
                          <w:b/>
                        </w:rPr>
                        <w:t xml:space="preserve">Beschreibung            </w:t>
                      </w:r>
                      <w:r w:rsidRPr="005C2ADA">
                        <w:t>Workshop mit Zertifizierung</w:t>
                      </w:r>
                    </w:p>
                    <w:p w14:paraId="231BA0AD" w14:textId="77777777" w:rsidR="0048104D" w:rsidRDefault="0048104D" w:rsidP="00EF6BC0">
                      <w:pPr>
                        <w:ind w:left="1985" w:hanging="1985"/>
                      </w:pPr>
                    </w:p>
                    <w:p w14:paraId="578979D1" w14:textId="77777777" w:rsidR="0048104D" w:rsidRDefault="0048104D" w:rsidP="008520C1">
                      <w:pPr>
                        <w:ind w:left="1985" w:hanging="1985"/>
                      </w:pPr>
                    </w:p>
                    <w:p w14:paraId="27483D49" w14:textId="77777777" w:rsidR="0048104D" w:rsidRDefault="0048104D" w:rsidP="008520C1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1963E80C" w14:textId="77777777" w:rsidR="0048104D" w:rsidRDefault="0048104D" w:rsidP="008520C1">
                      <w:pPr>
                        <w:ind w:left="1985" w:hanging="1985"/>
                        <w:rPr>
                          <w:b/>
                        </w:rPr>
                      </w:pPr>
                    </w:p>
                    <w:p w14:paraId="28C9D5A0" w14:textId="77777777" w:rsidR="0048104D" w:rsidRPr="009A31DB" w:rsidRDefault="0048104D" w:rsidP="008520C1">
                      <w:pPr>
                        <w:ind w:left="1985" w:hanging="1985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520C1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4AB11F71" wp14:editId="6F9912EA">
                <wp:simplePos x="0" y="0"/>
                <wp:positionH relativeFrom="column">
                  <wp:posOffset>-259715</wp:posOffset>
                </wp:positionH>
                <wp:positionV relativeFrom="paragraph">
                  <wp:posOffset>5453380</wp:posOffset>
                </wp:positionV>
                <wp:extent cx="1905000" cy="3886200"/>
                <wp:effectExtent l="0" t="0" r="0" b="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88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5C41D11" id="Rechteck 10" o:spid="_x0000_s1026" style="position:absolute;margin-left:-20.45pt;margin-top:429.4pt;width:150pt;height:306pt;z-index:-25140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" fillcolor="white [3212]" stroked="f" strokeweight="1pt"/>
            </w:pict>
          </mc:Fallback>
        </mc:AlternateContent>
      </w:r>
      <w:r w:rsidR="001C1DDC">
        <w:rPr>
          <w:noProof/>
          <w:sz w:val="24"/>
          <w:lang w:eastAsia="de-DE" w:bidi="ar-SA"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415DBB1B" wp14:editId="7E2FC7B6">
                <wp:simplePos x="0" y="0"/>
                <wp:positionH relativeFrom="column">
                  <wp:posOffset>-323215</wp:posOffset>
                </wp:positionH>
                <wp:positionV relativeFrom="paragraph">
                  <wp:posOffset>4079240</wp:posOffset>
                </wp:positionV>
                <wp:extent cx="1905000" cy="574040"/>
                <wp:effectExtent l="0" t="0" r="0" b="10160"/>
                <wp:wrapNone/>
                <wp:docPr id="52" name="Rechteck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57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2183039" id="Rechteck 52" o:spid="_x0000_s1026" style="position:absolute;margin-left:-25.45pt;margin-top:321.2pt;width:150pt;height:45.2pt;z-index:-25140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" fillcolor="white [3212]" stroked="f" strokeweight="1pt"/>
            </w:pict>
          </mc:Fallback>
        </mc:AlternateContent>
      </w:r>
    </w:p>
    <w:sectPr w:rsidR="00983327" w:rsidSect="00E21A63">
      <w:headerReference w:type="first" r:id="rId29"/>
      <w:type w:val="continuous"/>
      <w:pgSz w:w="11900" w:h="16820" w:code="9"/>
      <w:pgMar w:top="1899" w:right="1009" w:bottom="1134" w:left="1009" w:header="1191" w:footer="0" w:gutter="0"/>
      <w:cols w:num="2" w:space="720"/>
      <w:docGrid w:linePitch="360"/>
      <w:printerSettings r:id="rId3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B9A9D7" w14:textId="77777777" w:rsidR="00174B80" w:rsidRDefault="00174B80">
      <w:r>
        <w:separator/>
      </w:r>
    </w:p>
    <w:p w14:paraId="75B55766" w14:textId="77777777" w:rsidR="00174B80" w:rsidRDefault="00174B80"/>
  </w:endnote>
  <w:endnote w:type="continuationSeparator" w:id="0">
    <w:p w14:paraId="58E176FC" w14:textId="77777777" w:rsidR="00174B80" w:rsidRDefault="00174B80">
      <w:r>
        <w:continuationSeparator/>
      </w:r>
    </w:p>
    <w:p w14:paraId="5C9E98D5" w14:textId="77777777" w:rsidR="00174B80" w:rsidRDefault="00174B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inorHAnsi" w:hAnsiTheme="minorHAnsi" w:cstheme="minorBidi"/>
        <w:color w:val="FFFFFF" w:themeColor="background1"/>
        <w:lang w:eastAsia="ja-JP" w:bidi="de-DE"/>
      </w:rPr>
      <w:id w:val="732053348"/>
      <w:docPartObj>
        <w:docPartGallery w:val="Page Numbers (Bottom of Page)"/>
        <w:docPartUnique/>
      </w:docPartObj>
    </w:sdtPr>
    <w:sdtEndPr>
      <w:rPr>
        <w:rFonts w:ascii="Times" w:hAnsi="Times" w:cs="Times New Roman"/>
        <w:noProof/>
        <w:color w:val="auto"/>
        <w:lang w:eastAsia="de-DE" w:bidi="ar-SA"/>
      </w:rPr>
    </w:sdtEndPr>
    <w:sdtContent>
      <w:p w14:paraId="7E38AC4E" w14:textId="77777777" w:rsidR="0048104D" w:rsidRDefault="0048104D" w:rsidP="009C6C8F">
        <w:pPr>
          <w:pStyle w:val="western"/>
          <w:spacing w:after="0" w:line="240" w:lineRule="auto"/>
          <w:jc w:val="center"/>
          <w:rPr>
            <w:rFonts w:asciiTheme="minorHAnsi" w:hAnsiTheme="minorHAnsi" w:cstheme="minorBidi"/>
            <w:color w:val="FFFFFF" w:themeColor="background1"/>
            <w:lang w:eastAsia="ja-JP" w:bidi="de-DE"/>
          </w:rPr>
        </w:pPr>
      </w:p>
      <w:p w14:paraId="6255A038" w14:textId="3B89D743" w:rsidR="0048104D" w:rsidRDefault="0048104D" w:rsidP="000665EE">
        <w:pPr>
          <w:pStyle w:val="western"/>
          <w:spacing w:after="0" w:line="240" w:lineRule="auto"/>
          <w:rPr>
            <w:rFonts w:ascii="Roboto" w:hAnsi="Roboto"/>
            <w:caps/>
            <w:color w:val="000000"/>
            <w:spacing w:val="30"/>
            <w:sz w:val="13"/>
            <w:szCs w:val="13"/>
          </w:rPr>
        </w:pPr>
      </w:p>
      <w:p w14:paraId="09F08094" w14:textId="77777777" w:rsidR="0048104D" w:rsidRPr="002D6BEB" w:rsidRDefault="0048104D" w:rsidP="00964B44">
        <w:pPr>
          <w:pStyle w:val="western"/>
          <w:spacing w:after="0" w:line="240" w:lineRule="auto"/>
          <w:jc w:val="center"/>
          <w:rPr>
            <w:rFonts w:ascii="Roboto" w:hAnsi="Roboto"/>
            <w:caps/>
            <w:color w:val="000000"/>
            <w:spacing w:val="30"/>
            <w:sz w:val="13"/>
            <w:szCs w:val="13"/>
          </w:rPr>
        </w:pPr>
      </w:p>
      <w:p w14:paraId="6A816762" w14:textId="77777777" w:rsidR="0048104D" w:rsidRPr="00A82A0B" w:rsidRDefault="0048104D" w:rsidP="00EC714B">
        <w:pPr>
          <w:pStyle w:val="western"/>
          <w:spacing w:after="0" w:line="240" w:lineRule="auto"/>
          <w:rPr>
            <w:rFonts w:ascii="Garamond" w:hAnsi="Garamond"/>
            <w:caps/>
            <w:color w:val="000000"/>
            <w:spacing w:val="30"/>
            <w:sz w:val="14"/>
            <w:szCs w:val="14"/>
          </w:rPr>
        </w:pP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59AC13" w14:textId="77777777" w:rsidR="0048104D" w:rsidRDefault="0048104D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  <w:r w:rsidRPr="002B25A1">
      <w:rPr>
        <w:rFonts w:ascii="Roboto" w:hAnsi="Roboto"/>
        <w:caps/>
        <w:color w:val="000000"/>
        <w:spacing w:val="30"/>
        <w:sz w:val="13"/>
        <w:szCs w:val="13"/>
      </w:rPr>
      <w:t>Gronau IT Cloud Computing Gmb</w:t>
    </w:r>
    <w:r>
      <w:rPr>
        <w:rFonts w:ascii="Roboto" w:hAnsi="Roboto"/>
        <w:caps/>
        <w:color w:val="000000"/>
        <w:spacing w:val="30"/>
        <w:sz w:val="13"/>
        <w:szCs w:val="13"/>
      </w:rPr>
      <w:t>H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GESCHÄFTSFÜHRER Pierre Gronau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 xml:space="preserve">Potsdamer Platz 10, Haus 2, 5.OG • 10785 • Berlin • Phone: +49 30 300 11 48 18 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Deutsche Bank AG, IBAN DE45720700240014447700, BIC/SWIFT-Code DEUTDEDB720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Amtsgericht Charlottenburg HRB 13 56 58 B</w:t>
    </w:r>
    <w:r w:rsidRPr="002B25A1">
      <w:rPr>
        <w:rFonts w:ascii="Roboto" w:hAnsi="Roboto"/>
        <w:caps/>
        <w:color w:val="000000"/>
        <w:spacing w:val="30"/>
        <w:sz w:val="13"/>
        <w:szCs w:val="13"/>
      </w:rPr>
      <w:br/>
      <w:t>Steuernummer 30/318/30245, Umsatzsteuer ID DE 28 07 45 767</w:t>
    </w:r>
  </w:p>
  <w:p w14:paraId="032B2DE2" w14:textId="77777777" w:rsidR="0048104D" w:rsidRDefault="0048104D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</w:p>
  <w:p w14:paraId="2A8BF226" w14:textId="77777777" w:rsidR="0048104D" w:rsidRPr="002B4B6B" w:rsidRDefault="0048104D" w:rsidP="002B4B6B">
    <w:pPr>
      <w:pStyle w:val="western"/>
      <w:spacing w:after="0" w:line="240" w:lineRule="auto"/>
      <w:jc w:val="center"/>
      <w:rPr>
        <w:rFonts w:ascii="Roboto" w:hAnsi="Roboto"/>
        <w:caps/>
        <w:color w:val="000000"/>
        <w:spacing w:val="30"/>
        <w:sz w:val="13"/>
        <w:szCs w:val="13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F94588" w14:textId="77777777" w:rsidR="00174B80" w:rsidRDefault="00174B80">
      <w:r>
        <w:separator/>
      </w:r>
    </w:p>
    <w:p w14:paraId="4FED4307" w14:textId="77777777" w:rsidR="00174B80" w:rsidRDefault="00174B80"/>
  </w:footnote>
  <w:footnote w:type="continuationSeparator" w:id="0">
    <w:p w14:paraId="6A9C0CC9" w14:textId="77777777" w:rsidR="00174B80" w:rsidRDefault="00174B80">
      <w:r>
        <w:continuationSeparator/>
      </w:r>
    </w:p>
    <w:p w14:paraId="7FA367E3" w14:textId="77777777" w:rsidR="00174B80" w:rsidRDefault="00174B80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0499CF" w14:textId="77777777" w:rsidR="0048104D" w:rsidRDefault="0048104D" w:rsidP="00BE3DEC">
    <w:pPr>
      <w:pStyle w:val="Kopfzeile"/>
      <w:jc w:val="right"/>
    </w:pPr>
    <w:r>
      <w:rPr>
        <w:noProof/>
        <w:lang w:eastAsia="de-DE" w:bidi="ar-SA"/>
      </w:rPr>
      <w:drawing>
        <wp:anchor distT="0" distB="0" distL="114300" distR="114300" simplePos="0" relativeHeight="251660288" behindDoc="1" locked="0" layoutInCell="1" allowOverlap="1" wp14:anchorId="7A69D5D4" wp14:editId="493D149C">
          <wp:simplePos x="0" y="0"/>
          <wp:positionH relativeFrom="column">
            <wp:posOffset>-701675</wp:posOffset>
          </wp:positionH>
          <wp:positionV relativeFrom="paragraph">
            <wp:posOffset>-601980</wp:posOffset>
          </wp:positionV>
          <wp:extent cx="7664210" cy="574040"/>
          <wp:effectExtent l="0" t="0" r="6985" b="10160"/>
          <wp:wrapNone/>
          <wp:docPr id="1" name="Picture 11" descr="head_0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ead_03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21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49797" w14:textId="77777777" w:rsidR="0048104D" w:rsidRDefault="0048104D" w:rsidP="00BC625C">
    <w:pPr>
      <w:pStyle w:val="Kopfzeile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2DD09" w14:textId="77777777" w:rsidR="0048104D" w:rsidRDefault="0048104D" w:rsidP="00BC625C">
    <w:pPr>
      <w:pStyle w:val="Kopfzeile"/>
      <w:jc w:val="right"/>
    </w:pPr>
    <w:r>
      <w:rPr>
        <w:noProof/>
        <w:lang w:eastAsia="de-DE" w:bidi="ar-SA"/>
      </w:rPr>
      <w:drawing>
        <wp:anchor distT="0" distB="0" distL="114300" distR="114300" simplePos="0" relativeHeight="251667456" behindDoc="1" locked="0" layoutInCell="1" allowOverlap="1" wp14:anchorId="46224ED5" wp14:editId="2D371826">
          <wp:simplePos x="0" y="0"/>
          <wp:positionH relativeFrom="column">
            <wp:posOffset>-699770</wp:posOffset>
          </wp:positionH>
          <wp:positionV relativeFrom="paragraph">
            <wp:posOffset>-586740</wp:posOffset>
          </wp:positionV>
          <wp:extent cx="7664210" cy="574040"/>
          <wp:effectExtent l="0" t="0" r="6985" b="10160"/>
          <wp:wrapNone/>
          <wp:docPr id="4" name="Picture 8" descr="head_03_m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ead_03_mai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4210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324733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BD8CB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8BE414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77EABD5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1C29E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78885E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A1AE38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9E7431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EFFEA8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C4B5103"/>
    <w:multiLevelType w:val="hybridMultilevel"/>
    <w:tmpl w:val="AD0AC416"/>
    <w:lvl w:ilvl="0" w:tplc="1A6C1D10">
      <w:start w:val="1"/>
      <w:numFmt w:val="decimal"/>
      <w:pStyle w:val="Listennumm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015EE6"/>
    <w:multiLevelType w:val="hybridMultilevel"/>
    <w:tmpl w:val="EFB6E1DC"/>
    <w:lvl w:ilvl="0" w:tplc="03D8B24E">
      <w:start w:val="1"/>
      <w:numFmt w:val="bullet"/>
      <w:lvlText w:val="-"/>
      <w:lvlJc w:val="left"/>
      <w:pPr>
        <w:ind w:left="2345" w:hanging="360"/>
      </w:pPr>
      <w:rPr>
        <w:rFonts w:ascii="Roboto Light" w:eastAsiaTheme="minorHAnsi" w:hAnsi="Roboto Light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16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0C0E68"/>
    <w:multiLevelType w:val="hybridMultilevel"/>
    <w:tmpl w:val="0E401DDA"/>
    <w:lvl w:ilvl="0" w:tplc="42A058E0">
      <w:start w:val="1"/>
      <w:numFmt w:val="bullet"/>
      <w:lvlText w:val="-"/>
      <w:lvlJc w:val="left"/>
      <w:pPr>
        <w:ind w:left="2345" w:hanging="360"/>
      </w:pPr>
      <w:rPr>
        <w:rFonts w:ascii="Roboto Light" w:eastAsiaTheme="minorHAnsi" w:hAnsi="Roboto Light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18">
    <w:nsid w:val="79F61C5D"/>
    <w:multiLevelType w:val="hybridMultilevel"/>
    <w:tmpl w:val="9F4A8688"/>
    <w:lvl w:ilvl="0" w:tplc="ABE84DA8">
      <w:start w:val="1"/>
      <w:numFmt w:val="bullet"/>
      <w:pStyle w:val="Aufzhlungszeichen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4"/>
  </w:num>
  <w:num w:numId="5">
    <w:abstractNumId w:val="13"/>
  </w:num>
  <w:num w:numId="6">
    <w:abstractNumId w:val="16"/>
  </w:num>
  <w:num w:numId="7">
    <w:abstractNumId w:val="11"/>
  </w:num>
  <w:num w:numId="8">
    <w:abstractNumId w:val="18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17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4096" w:nlCheck="1" w:checkStyle="0"/>
  <w:activeWritingStyle w:appName="MSWord" w:lang="de-DE" w:vendorID="64" w:dllVersion="4096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8A5"/>
    <w:rsid w:val="00003078"/>
    <w:rsid w:val="000038F9"/>
    <w:rsid w:val="00003C56"/>
    <w:rsid w:val="0000553A"/>
    <w:rsid w:val="00020B78"/>
    <w:rsid w:val="00025AA8"/>
    <w:rsid w:val="00035A02"/>
    <w:rsid w:val="00036C8E"/>
    <w:rsid w:val="000442A2"/>
    <w:rsid w:val="000468CF"/>
    <w:rsid w:val="00052961"/>
    <w:rsid w:val="00053530"/>
    <w:rsid w:val="0006507C"/>
    <w:rsid w:val="000665EE"/>
    <w:rsid w:val="000713C1"/>
    <w:rsid w:val="0007289D"/>
    <w:rsid w:val="00082AF6"/>
    <w:rsid w:val="00083D15"/>
    <w:rsid w:val="00084EA5"/>
    <w:rsid w:val="00090C9D"/>
    <w:rsid w:val="000953B4"/>
    <w:rsid w:val="000965C9"/>
    <w:rsid w:val="00096E4B"/>
    <w:rsid w:val="00097ECD"/>
    <w:rsid w:val="000A0FB8"/>
    <w:rsid w:val="000A38B6"/>
    <w:rsid w:val="000A3C91"/>
    <w:rsid w:val="000B107E"/>
    <w:rsid w:val="000B28A5"/>
    <w:rsid w:val="000B455B"/>
    <w:rsid w:val="000B7598"/>
    <w:rsid w:val="000C0094"/>
    <w:rsid w:val="000C149B"/>
    <w:rsid w:val="000C299E"/>
    <w:rsid w:val="000C6F21"/>
    <w:rsid w:val="000D25CD"/>
    <w:rsid w:val="000D2DCF"/>
    <w:rsid w:val="000D62C3"/>
    <w:rsid w:val="000D6A66"/>
    <w:rsid w:val="000D78F1"/>
    <w:rsid w:val="000E2E3E"/>
    <w:rsid w:val="000E542E"/>
    <w:rsid w:val="000E672B"/>
    <w:rsid w:val="000F351A"/>
    <w:rsid w:val="000F3FC4"/>
    <w:rsid w:val="00100059"/>
    <w:rsid w:val="001022EC"/>
    <w:rsid w:val="0010453F"/>
    <w:rsid w:val="00121235"/>
    <w:rsid w:val="00122AA9"/>
    <w:rsid w:val="0012799C"/>
    <w:rsid w:val="0013194C"/>
    <w:rsid w:val="0013340F"/>
    <w:rsid w:val="00142618"/>
    <w:rsid w:val="00144952"/>
    <w:rsid w:val="00154B2D"/>
    <w:rsid w:val="00157223"/>
    <w:rsid w:val="001574B3"/>
    <w:rsid w:val="00157F03"/>
    <w:rsid w:val="001602F3"/>
    <w:rsid w:val="00174B80"/>
    <w:rsid w:val="00183CA9"/>
    <w:rsid w:val="00186576"/>
    <w:rsid w:val="00193439"/>
    <w:rsid w:val="0019344D"/>
    <w:rsid w:val="00196572"/>
    <w:rsid w:val="001A439E"/>
    <w:rsid w:val="001B48D7"/>
    <w:rsid w:val="001B663F"/>
    <w:rsid w:val="001C1DDC"/>
    <w:rsid w:val="001D12DB"/>
    <w:rsid w:val="001D5562"/>
    <w:rsid w:val="001E15C0"/>
    <w:rsid w:val="001E3281"/>
    <w:rsid w:val="001E44B0"/>
    <w:rsid w:val="001F085E"/>
    <w:rsid w:val="001F1675"/>
    <w:rsid w:val="001F3790"/>
    <w:rsid w:val="00200A46"/>
    <w:rsid w:val="00201A03"/>
    <w:rsid w:val="00203E63"/>
    <w:rsid w:val="0020424B"/>
    <w:rsid w:val="002122A7"/>
    <w:rsid w:val="00215FBA"/>
    <w:rsid w:val="00220392"/>
    <w:rsid w:val="002232C5"/>
    <w:rsid w:val="002317CD"/>
    <w:rsid w:val="002401E7"/>
    <w:rsid w:val="00241309"/>
    <w:rsid w:val="00251EB0"/>
    <w:rsid w:val="00253DFC"/>
    <w:rsid w:val="00256219"/>
    <w:rsid w:val="002626DA"/>
    <w:rsid w:val="00262B72"/>
    <w:rsid w:val="00270E2D"/>
    <w:rsid w:val="00272E6E"/>
    <w:rsid w:val="00273731"/>
    <w:rsid w:val="00281133"/>
    <w:rsid w:val="00290B19"/>
    <w:rsid w:val="00294031"/>
    <w:rsid w:val="0029722A"/>
    <w:rsid w:val="002B0499"/>
    <w:rsid w:val="002B11B7"/>
    <w:rsid w:val="002B25A1"/>
    <w:rsid w:val="002B4B6B"/>
    <w:rsid w:val="002C1124"/>
    <w:rsid w:val="002C4BB4"/>
    <w:rsid w:val="002C7B3C"/>
    <w:rsid w:val="002D08D4"/>
    <w:rsid w:val="002D150C"/>
    <w:rsid w:val="002D2658"/>
    <w:rsid w:val="002D6BEB"/>
    <w:rsid w:val="002D7563"/>
    <w:rsid w:val="002E1953"/>
    <w:rsid w:val="002E3A51"/>
    <w:rsid w:val="002E431B"/>
    <w:rsid w:val="002E567B"/>
    <w:rsid w:val="002E7C29"/>
    <w:rsid w:val="002F6C26"/>
    <w:rsid w:val="00302BFC"/>
    <w:rsid w:val="003048E2"/>
    <w:rsid w:val="00305830"/>
    <w:rsid w:val="003073CB"/>
    <w:rsid w:val="003131F8"/>
    <w:rsid w:val="00313F26"/>
    <w:rsid w:val="0031419E"/>
    <w:rsid w:val="00314787"/>
    <w:rsid w:val="00317A3A"/>
    <w:rsid w:val="00323345"/>
    <w:rsid w:val="00337526"/>
    <w:rsid w:val="00342A5B"/>
    <w:rsid w:val="00343744"/>
    <w:rsid w:val="0034564C"/>
    <w:rsid w:val="003467E5"/>
    <w:rsid w:val="00350399"/>
    <w:rsid w:val="00351D3B"/>
    <w:rsid w:val="00366689"/>
    <w:rsid w:val="003841D0"/>
    <w:rsid w:val="003870E2"/>
    <w:rsid w:val="0038726F"/>
    <w:rsid w:val="00397FA6"/>
    <w:rsid w:val="003A2844"/>
    <w:rsid w:val="003B2714"/>
    <w:rsid w:val="003B4003"/>
    <w:rsid w:val="003B4AA5"/>
    <w:rsid w:val="003C4255"/>
    <w:rsid w:val="003C5002"/>
    <w:rsid w:val="003D14F2"/>
    <w:rsid w:val="003D3163"/>
    <w:rsid w:val="003D5A0A"/>
    <w:rsid w:val="003D6892"/>
    <w:rsid w:val="003F0D59"/>
    <w:rsid w:val="003F0FB5"/>
    <w:rsid w:val="003F173C"/>
    <w:rsid w:val="003F433F"/>
    <w:rsid w:val="00402770"/>
    <w:rsid w:val="00406EA2"/>
    <w:rsid w:val="004103DD"/>
    <w:rsid w:val="00410C64"/>
    <w:rsid w:val="0041154B"/>
    <w:rsid w:val="004139AE"/>
    <w:rsid w:val="00416418"/>
    <w:rsid w:val="00421855"/>
    <w:rsid w:val="00430D82"/>
    <w:rsid w:val="004336A1"/>
    <w:rsid w:val="00434086"/>
    <w:rsid w:val="004419F3"/>
    <w:rsid w:val="004433DE"/>
    <w:rsid w:val="00446118"/>
    <w:rsid w:val="004465D4"/>
    <w:rsid w:val="004476DE"/>
    <w:rsid w:val="00452982"/>
    <w:rsid w:val="004620C6"/>
    <w:rsid w:val="0046237B"/>
    <w:rsid w:val="004635CE"/>
    <w:rsid w:val="00464288"/>
    <w:rsid w:val="004668EE"/>
    <w:rsid w:val="00466C23"/>
    <w:rsid w:val="00466F3D"/>
    <w:rsid w:val="0048104D"/>
    <w:rsid w:val="004859EA"/>
    <w:rsid w:val="0048698A"/>
    <w:rsid w:val="004A0AAC"/>
    <w:rsid w:val="004A1EE7"/>
    <w:rsid w:val="004B512A"/>
    <w:rsid w:val="004C1A06"/>
    <w:rsid w:val="004D00CB"/>
    <w:rsid w:val="004D0453"/>
    <w:rsid w:val="004E0D53"/>
    <w:rsid w:val="004E21CD"/>
    <w:rsid w:val="004E2E9A"/>
    <w:rsid w:val="004F1BFD"/>
    <w:rsid w:val="004F3CCE"/>
    <w:rsid w:val="004F5089"/>
    <w:rsid w:val="004F6D6C"/>
    <w:rsid w:val="00500437"/>
    <w:rsid w:val="00500512"/>
    <w:rsid w:val="0050377E"/>
    <w:rsid w:val="00503955"/>
    <w:rsid w:val="00507A32"/>
    <w:rsid w:val="005125A3"/>
    <w:rsid w:val="005135A0"/>
    <w:rsid w:val="005173EA"/>
    <w:rsid w:val="00517AE5"/>
    <w:rsid w:val="00520255"/>
    <w:rsid w:val="005224C5"/>
    <w:rsid w:val="00527406"/>
    <w:rsid w:val="0053167E"/>
    <w:rsid w:val="00532C14"/>
    <w:rsid w:val="0053426C"/>
    <w:rsid w:val="00542992"/>
    <w:rsid w:val="00543126"/>
    <w:rsid w:val="00544BC4"/>
    <w:rsid w:val="005450C4"/>
    <w:rsid w:val="00545146"/>
    <w:rsid w:val="0054564C"/>
    <w:rsid w:val="00546EED"/>
    <w:rsid w:val="0055296D"/>
    <w:rsid w:val="0055419F"/>
    <w:rsid w:val="00556E4F"/>
    <w:rsid w:val="00561353"/>
    <w:rsid w:val="005660C4"/>
    <w:rsid w:val="00571B23"/>
    <w:rsid w:val="005753E5"/>
    <w:rsid w:val="0057789C"/>
    <w:rsid w:val="00581F47"/>
    <w:rsid w:val="00583A08"/>
    <w:rsid w:val="005859C2"/>
    <w:rsid w:val="00585C39"/>
    <w:rsid w:val="0059098C"/>
    <w:rsid w:val="00591391"/>
    <w:rsid w:val="00591D58"/>
    <w:rsid w:val="00594A55"/>
    <w:rsid w:val="00597633"/>
    <w:rsid w:val="005A0688"/>
    <w:rsid w:val="005A493E"/>
    <w:rsid w:val="005C11E9"/>
    <w:rsid w:val="005C2ADA"/>
    <w:rsid w:val="005C3E63"/>
    <w:rsid w:val="005D0015"/>
    <w:rsid w:val="005E0045"/>
    <w:rsid w:val="005E1CF7"/>
    <w:rsid w:val="005E78C1"/>
    <w:rsid w:val="005F3620"/>
    <w:rsid w:val="005F3B63"/>
    <w:rsid w:val="00600A21"/>
    <w:rsid w:val="0060187B"/>
    <w:rsid w:val="00601B62"/>
    <w:rsid w:val="00601B7B"/>
    <w:rsid w:val="00602B34"/>
    <w:rsid w:val="00602CB8"/>
    <w:rsid w:val="006033FE"/>
    <w:rsid w:val="006172D4"/>
    <w:rsid w:val="00622FC5"/>
    <w:rsid w:val="00625385"/>
    <w:rsid w:val="00631AD8"/>
    <w:rsid w:val="00632BBB"/>
    <w:rsid w:val="006350D1"/>
    <w:rsid w:val="00636052"/>
    <w:rsid w:val="006507C0"/>
    <w:rsid w:val="00650CB8"/>
    <w:rsid w:val="006523DA"/>
    <w:rsid w:val="00655583"/>
    <w:rsid w:val="00675DF1"/>
    <w:rsid w:val="0068207A"/>
    <w:rsid w:val="00682C64"/>
    <w:rsid w:val="00683261"/>
    <w:rsid w:val="006935FF"/>
    <w:rsid w:val="00694CDC"/>
    <w:rsid w:val="00695967"/>
    <w:rsid w:val="00695AB9"/>
    <w:rsid w:val="006A18F7"/>
    <w:rsid w:val="006B34AA"/>
    <w:rsid w:val="006B7818"/>
    <w:rsid w:val="006C1B55"/>
    <w:rsid w:val="006C7FAF"/>
    <w:rsid w:val="006D1D5E"/>
    <w:rsid w:val="006D2991"/>
    <w:rsid w:val="006D487C"/>
    <w:rsid w:val="006E07CE"/>
    <w:rsid w:val="006E1E4D"/>
    <w:rsid w:val="006E6F4C"/>
    <w:rsid w:val="006E7A5B"/>
    <w:rsid w:val="006F4188"/>
    <w:rsid w:val="006F4768"/>
    <w:rsid w:val="006F66CD"/>
    <w:rsid w:val="006F76B9"/>
    <w:rsid w:val="007030AA"/>
    <w:rsid w:val="00704665"/>
    <w:rsid w:val="0071764A"/>
    <w:rsid w:val="007317B0"/>
    <w:rsid w:val="00732623"/>
    <w:rsid w:val="00737C12"/>
    <w:rsid w:val="00742AB9"/>
    <w:rsid w:val="00743E70"/>
    <w:rsid w:val="007458B8"/>
    <w:rsid w:val="00751825"/>
    <w:rsid w:val="0076639D"/>
    <w:rsid w:val="00766A26"/>
    <w:rsid w:val="00777987"/>
    <w:rsid w:val="007857D8"/>
    <w:rsid w:val="00796FAE"/>
    <w:rsid w:val="007979C5"/>
    <w:rsid w:val="007A1813"/>
    <w:rsid w:val="007A2F97"/>
    <w:rsid w:val="007A7D71"/>
    <w:rsid w:val="007B118E"/>
    <w:rsid w:val="007B45D8"/>
    <w:rsid w:val="007E336C"/>
    <w:rsid w:val="007F00D1"/>
    <w:rsid w:val="007F4443"/>
    <w:rsid w:val="008012F1"/>
    <w:rsid w:val="00801749"/>
    <w:rsid w:val="00801F29"/>
    <w:rsid w:val="00806098"/>
    <w:rsid w:val="008174B4"/>
    <w:rsid w:val="00823AC1"/>
    <w:rsid w:val="00833B60"/>
    <w:rsid w:val="00840BC0"/>
    <w:rsid w:val="00844EE4"/>
    <w:rsid w:val="00851F56"/>
    <w:rsid w:val="008520C1"/>
    <w:rsid w:val="00853D05"/>
    <w:rsid w:val="008616F3"/>
    <w:rsid w:val="008664F3"/>
    <w:rsid w:val="00875E53"/>
    <w:rsid w:val="00883E9A"/>
    <w:rsid w:val="00885D8F"/>
    <w:rsid w:val="00887380"/>
    <w:rsid w:val="008970CA"/>
    <w:rsid w:val="008A2609"/>
    <w:rsid w:val="008A3A65"/>
    <w:rsid w:val="008A3F78"/>
    <w:rsid w:val="008B4000"/>
    <w:rsid w:val="008B7309"/>
    <w:rsid w:val="008C7DD1"/>
    <w:rsid w:val="008D1220"/>
    <w:rsid w:val="008D1B0B"/>
    <w:rsid w:val="008D6BA0"/>
    <w:rsid w:val="008D7330"/>
    <w:rsid w:val="008F4A7B"/>
    <w:rsid w:val="008F5F77"/>
    <w:rsid w:val="00904AF6"/>
    <w:rsid w:val="00905C30"/>
    <w:rsid w:val="00910822"/>
    <w:rsid w:val="009134E1"/>
    <w:rsid w:val="00914A0D"/>
    <w:rsid w:val="009158C9"/>
    <w:rsid w:val="00926734"/>
    <w:rsid w:val="00930E69"/>
    <w:rsid w:val="00934D7F"/>
    <w:rsid w:val="00936611"/>
    <w:rsid w:val="0094209D"/>
    <w:rsid w:val="0094699E"/>
    <w:rsid w:val="00953A90"/>
    <w:rsid w:val="00955FDE"/>
    <w:rsid w:val="009608CC"/>
    <w:rsid w:val="00964B44"/>
    <w:rsid w:val="009659D9"/>
    <w:rsid w:val="009742F5"/>
    <w:rsid w:val="00983327"/>
    <w:rsid w:val="0098654D"/>
    <w:rsid w:val="0099627E"/>
    <w:rsid w:val="009A31DB"/>
    <w:rsid w:val="009B5231"/>
    <w:rsid w:val="009B7E71"/>
    <w:rsid w:val="009C6077"/>
    <w:rsid w:val="009C6C8F"/>
    <w:rsid w:val="009D0B37"/>
    <w:rsid w:val="009D31FE"/>
    <w:rsid w:val="009D6DEA"/>
    <w:rsid w:val="009D7E6D"/>
    <w:rsid w:val="009F5656"/>
    <w:rsid w:val="00A0221C"/>
    <w:rsid w:val="00A03207"/>
    <w:rsid w:val="00A03F22"/>
    <w:rsid w:val="00A0451B"/>
    <w:rsid w:val="00A13EB7"/>
    <w:rsid w:val="00A209AA"/>
    <w:rsid w:val="00A214E1"/>
    <w:rsid w:val="00A2258D"/>
    <w:rsid w:val="00A25A67"/>
    <w:rsid w:val="00A30E33"/>
    <w:rsid w:val="00A3157D"/>
    <w:rsid w:val="00A36650"/>
    <w:rsid w:val="00A41B1B"/>
    <w:rsid w:val="00A41DD0"/>
    <w:rsid w:val="00A54D6E"/>
    <w:rsid w:val="00A56D0D"/>
    <w:rsid w:val="00A62128"/>
    <w:rsid w:val="00A62399"/>
    <w:rsid w:val="00A66CB3"/>
    <w:rsid w:val="00A8040D"/>
    <w:rsid w:val="00A804B5"/>
    <w:rsid w:val="00A8074D"/>
    <w:rsid w:val="00A82A0B"/>
    <w:rsid w:val="00A8577E"/>
    <w:rsid w:val="00A86F6E"/>
    <w:rsid w:val="00A87968"/>
    <w:rsid w:val="00AA4515"/>
    <w:rsid w:val="00AA5DFE"/>
    <w:rsid w:val="00AB0503"/>
    <w:rsid w:val="00AB689F"/>
    <w:rsid w:val="00AB7D8C"/>
    <w:rsid w:val="00AD0546"/>
    <w:rsid w:val="00AE4B2D"/>
    <w:rsid w:val="00AF1857"/>
    <w:rsid w:val="00AF209F"/>
    <w:rsid w:val="00AF2ADC"/>
    <w:rsid w:val="00AF5F50"/>
    <w:rsid w:val="00B0147B"/>
    <w:rsid w:val="00B0449E"/>
    <w:rsid w:val="00B05FE4"/>
    <w:rsid w:val="00B06873"/>
    <w:rsid w:val="00B101B2"/>
    <w:rsid w:val="00B109C7"/>
    <w:rsid w:val="00B11138"/>
    <w:rsid w:val="00B21EF0"/>
    <w:rsid w:val="00B22821"/>
    <w:rsid w:val="00B3173E"/>
    <w:rsid w:val="00B34B36"/>
    <w:rsid w:val="00B36EFD"/>
    <w:rsid w:val="00B37168"/>
    <w:rsid w:val="00B4155E"/>
    <w:rsid w:val="00B4221D"/>
    <w:rsid w:val="00B50DB9"/>
    <w:rsid w:val="00B52CD0"/>
    <w:rsid w:val="00B60DFF"/>
    <w:rsid w:val="00B71EDC"/>
    <w:rsid w:val="00B72149"/>
    <w:rsid w:val="00B72A6A"/>
    <w:rsid w:val="00B7392C"/>
    <w:rsid w:val="00B75CF1"/>
    <w:rsid w:val="00B76013"/>
    <w:rsid w:val="00B76F65"/>
    <w:rsid w:val="00B77A60"/>
    <w:rsid w:val="00B81E9C"/>
    <w:rsid w:val="00B84C98"/>
    <w:rsid w:val="00B86215"/>
    <w:rsid w:val="00B862C1"/>
    <w:rsid w:val="00B94793"/>
    <w:rsid w:val="00B974F0"/>
    <w:rsid w:val="00BA2377"/>
    <w:rsid w:val="00BB5999"/>
    <w:rsid w:val="00BC01B9"/>
    <w:rsid w:val="00BC41BF"/>
    <w:rsid w:val="00BC4A35"/>
    <w:rsid w:val="00BC625C"/>
    <w:rsid w:val="00BC6B3E"/>
    <w:rsid w:val="00BC6BF0"/>
    <w:rsid w:val="00BD2150"/>
    <w:rsid w:val="00BD2B38"/>
    <w:rsid w:val="00BD471F"/>
    <w:rsid w:val="00BE3DEC"/>
    <w:rsid w:val="00BF01F0"/>
    <w:rsid w:val="00BF03EB"/>
    <w:rsid w:val="00BF4E50"/>
    <w:rsid w:val="00BF4E94"/>
    <w:rsid w:val="00BF5FF8"/>
    <w:rsid w:val="00C01625"/>
    <w:rsid w:val="00C01B2E"/>
    <w:rsid w:val="00C1135C"/>
    <w:rsid w:val="00C14AB0"/>
    <w:rsid w:val="00C16616"/>
    <w:rsid w:val="00C20293"/>
    <w:rsid w:val="00C23DEA"/>
    <w:rsid w:val="00C26270"/>
    <w:rsid w:val="00C3502A"/>
    <w:rsid w:val="00C35660"/>
    <w:rsid w:val="00C43AB2"/>
    <w:rsid w:val="00C555A7"/>
    <w:rsid w:val="00C55D25"/>
    <w:rsid w:val="00C57AB0"/>
    <w:rsid w:val="00C6282C"/>
    <w:rsid w:val="00C62FDE"/>
    <w:rsid w:val="00C76EB2"/>
    <w:rsid w:val="00C83D9A"/>
    <w:rsid w:val="00C85A93"/>
    <w:rsid w:val="00C86DE6"/>
    <w:rsid w:val="00C957C6"/>
    <w:rsid w:val="00C976C3"/>
    <w:rsid w:val="00CA6649"/>
    <w:rsid w:val="00CB49C1"/>
    <w:rsid w:val="00CC14E9"/>
    <w:rsid w:val="00CC4ED7"/>
    <w:rsid w:val="00CD6CB4"/>
    <w:rsid w:val="00CE42D1"/>
    <w:rsid w:val="00CF2103"/>
    <w:rsid w:val="00D0018E"/>
    <w:rsid w:val="00D00274"/>
    <w:rsid w:val="00D055D3"/>
    <w:rsid w:val="00D06D52"/>
    <w:rsid w:val="00D22E22"/>
    <w:rsid w:val="00D23133"/>
    <w:rsid w:val="00D312A5"/>
    <w:rsid w:val="00D33DEB"/>
    <w:rsid w:val="00D401ED"/>
    <w:rsid w:val="00D41D21"/>
    <w:rsid w:val="00D46612"/>
    <w:rsid w:val="00D52717"/>
    <w:rsid w:val="00D6777E"/>
    <w:rsid w:val="00D72779"/>
    <w:rsid w:val="00D74876"/>
    <w:rsid w:val="00D75699"/>
    <w:rsid w:val="00D770F4"/>
    <w:rsid w:val="00D83D79"/>
    <w:rsid w:val="00D9382D"/>
    <w:rsid w:val="00DA31AF"/>
    <w:rsid w:val="00DA467B"/>
    <w:rsid w:val="00DB2878"/>
    <w:rsid w:val="00DB3F75"/>
    <w:rsid w:val="00DB519A"/>
    <w:rsid w:val="00DB7C0A"/>
    <w:rsid w:val="00DD1A4C"/>
    <w:rsid w:val="00DD5D89"/>
    <w:rsid w:val="00DE22BB"/>
    <w:rsid w:val="00DE6AEF"/>
    <w:rsid w:val="00E03F66"/>
    <w:rsid w:val="00E05590"/>
    <w:rsid w:val="00E15897"/>
    <w:rsid w:val="00E20A2F"/>
    <w:rsid w:val="00E21A63"/>
    <w:rsid w:val="00E221DA"/>
    <w:rsid w:val="00E309E7"/>
    <w:rsid w:val="00E31CE1"/>
    <w:rsid w:val="00E345F4"/>
    <w:rsid w:val="00E37C43"/>
    <w:rsid w:val="00E40205"/>
    <w:rsid w:val="00E40A46"/>
    <w:rsid w:val="00E53DEF"/>
    <w:rsid w:val="00E64DF1"/>
    <w:rsid w:val="00E67C8C"/>
    <w:rsid w:val="00E77634"/>
    <w:rsid w:val="00E77E49"/>
    <w:rsid w:val="00E77F6D"/>
    <w:rsid w:val="00E8280C"/>
    <w:rsid w:val="00E83495"/>
    <w:rsid w:val="00E84764"/>
    <w:rsid w:val="00E869E6"/>
    <w:rsid w:val="00E87A4D"/>
    <w:rsid w:val="00E92954"/>
    <w:rsid w:val="00EA273A"/>
    <w:rsid w:val="00EA34E6"/>
    <w:rsid w:val="00EA6868"/>
    <w:rsid w:val="00EB1D99"/>
    <w:rsid w:val="00EB25DC"/>
    <w:rsid w:val="00EB6F48"/>
    <w:rsid w:val="00EC11DA"/>
    <w:rsid w:val="00EC1226"/>
    <w:rsid w:val="00EC389E"/>
    <w:rsid w:val="00EC47EC"/>
    <w:rsid w:val="00EC714B"/>
    <w:rsid w:val="00ED3A20"/>
    <w:rsid w:val="00EE364D"/>
    <w:rsid w:val="00EF6BC0"/>
    <w:rsid w:val="00F00009"/>
    <w:rsid w:val="00F01492"/>
    <w:rsid w:val="00F074BC"/>
    <w:rsid w:val="00F07D37"/>
    <w:rsid w:val="00F1271A"/>
    <w:rsid w:val="00F13F61"/>
    <w:rsid w:val="00F1447C"/>
    <w:rsid w:val="00F2064C"/>
    <w:rsid w:val="00F210F2"/>
    <w:rsid w:val="00F23CBA"/>
    <w:rsid w:val="00F24FF5"/>
    <w:rsid w:val="00F25B30"/>
    <w:rsid w:val="00F26ABA"/>
    <w:rsid w:val="00F32702"/>
    <w:rsid w:val="00F400C4"/>
    <w:rsid w:val="00F40EF6"/>
    <w:rsid w:val="00F44B3C"/>
    <w:rsid w:val="00F45F08"/>
    <w:rsid w:val="00F503E9"/>
    <w:rsid w:val="00F51F84"/>
    <w:rsid w:val="00F55488"/>
    <w:rsid w:val="00F612E3"/>
    <w:rsid w:val="00F62B28"/>
    <w:rsid w:val="00F63CCF"/>
    <w:rsid w:val="00F6467A"/>
    <w:rsid w:val="00F671DB"/>
    <w:rsid w:val="00F73B32"/>
    <w:rsid w:val="00F74244"/>
    <w:rsid w:val="00F85016"/>
    <w:rsid w:val="00F930DD"/>
    <w:rsid w:val="00F9672A"/>
    <w:rsid w:val="00FA007E"/>
    <w:rsid w:val="00FA3B77"/>
    <w:rsid w:val="00FA5ABF"/>
    <w:rsid w:val="00FB1F2B"/>
    <w:rsid w:val="00FB67DF"/>
    <w:rsid w:val="00FC3CA1"/>
    <w:rsid w:val="00FC57FF"/>
    <w:rsid w:val="00FD238F"/>
    <w:rsid w:val="00FD3F67"/>
    <w:rsid w:val="00FD4C75"/>
    <w:rsid w:val="00FD7B53"/>
    <w:rsid w:val="00FE5CD9"/>
    <w:rsid w:val="00FF5816"/>
    <w:rsid w:val="00FF594F"/>
    <w:rsid w:val="00FF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B818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de-DE" w:eastAsia="ja-JP" w:bidi="de-DE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594A55"/>
    <w:pPr>
      <w:spacing w:before="120" w:after="120" w:line="240" w:lineRule="auto"/>
      <w:contextualSpacing/>
    </w:pPr>
    <w:rPr>
      <w:rFonts w:ascii="Roboto Light" w:hAnsi="Roboto Light"/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F1857"/>
    <w:pPr>
      <w:keepNext/>
      <w:keepLines/>
      <w:spacing w:before="500" w:after="600"/>
      <w:outlineLvl w:val="0"/>
    </w:pPr>
    <w:rPr>
      <w:rFonts w:ascii="Roboto" w:eastAsiaTheme="majorEastAsia" w:hAnsi="Roboto" w:cstheme="majorBidi"/>
      <w:caps/>
      <w:color w:val="3C5A9B"/>
      <w:spacing w:val="14"/>
      <w:sz w:val="6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659D9"/>
    <w:pPr>
      <w:keepNext/>
      <w:keepLines/>
      <w:spacing w:before="240" w:after="240"/>
      <w:outlineLvl w:val="1"/>
    </w:pPr>
    <w:rPr>
      <w:rFonts w:ascii="Roboto" w:eastAsiaTheme="majorEastAsia" w:hAnsi="Roboto" w:cstheme="majorBidi"/>
      <w:caps/>
      <w:color w:val="041B2D"/>
      <w:spacing w:val="1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01492"/>
    <w:pPr>
      <w:keepNext/>
      <w:keepLines/>
      <w:spacing w:before="220" w:after="320"/>
      <w:outlineLvl w:val="2"/>
    </w:pPr>
    <w:rPr>
      <w:rFonts w:ascii="Roboto" w:eastAsiaTheme="majorEastAsia" w:hAnsi="Roboto" w:cstheme="majorBidi"/>
      <w:color w:val="5671A9"/>
      <w:sz w:val="3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pPr>
      <w:keepNext/>
      <w:keepLines/>
      <w:spacing w:after="180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pPr>
      <w:keepNext/>
      <w:keepLines/>
      <w:spacing w:after="180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pPr>
      <w:keepNext/>
      <w:keepLines/>
      <w:spacing w:after="180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Listentabelle3-Akzent1">
    <w:name w:val="List Table 3 Accent 1"/>
    <w:basedOn w:val="NormaleTabelle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el">
    <w:name w:val="Title"/>
    <w:basedOn w:val="Standard"/>
    <w:next w:val="Standard"/>
    <w:link w:val="TitelZchn"/>
    <w:uiPriority w:val="10"/>
    <w:semiHidden/>
    <w:unhideWhenUsed/>
    <w:qFormat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elZchn">
    <w:name w:val="Titel Zchn"/>
    <w:basedOn w:val="Absatz-Standardschriftart"/>
    <w:link w:val="Titel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semiHidden/>
    <w:unhideWhenUsed/>
    <w:qFormat/>
    <w:pPr>
      <w:numPr>
        <w:ilvl w:val="1"/>
      </w:numPr>
      <w:spacing w:after="720"/>
    </w:pPr>
    <w:rPr>
      <w:rFonts w:eastAsiaTheme="minorEastAsia"/>
      <w:caps/>
      <w:sz w:val="40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F1857"/>
    <w:rPr>
      <w:rFonts w:ascii="Roboto" w:eastAsiaTheme="majorEastAsia" w:hAnsi="Roboto" w:cstheme="majorBidi"/>
      <w:caps/>
      <w:color w:val="3C5A9B"/>
      <w:spacing w:val="14"/>
      <w:sz w:val="6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659D9"/>
    <w:rPr>
      <w:rFonts w:ascii="Roboto" w:eastAsiaTheme="majorEastAsia" w:hAnsi="Roboto" w:cstheme="majorBidi"/>
      <w:caps/>
      <w:color w:val="041B2D"/>
      <w:spacing w:val="14"/>
      <w:sz w:val="22"/>
      <w:szCs w:val="26"/>
    </w:rPr>
  </w:style>
  <w:style w:type="paragraph" w:styleId="Aufzhlungszeichen">
    <w:name w:val="List Bullet"/>
    <w:basedOn w:val="Standard"/>
    <w:uiPriority w:val="31"/>
    <w:qFormat/>
    <w:pPr>
      <w:numPr>
        <w:numId w:val="8"/>
      </w:numPr>
    </w:pPr>
  </w:style>
  <w:style w:type="paragraph" w:styleId="Kopfzeile">
    <w:name w:val="header"/>
    <w:basedOn w:val="Standard"/>
    <w:link w:val="KopfzeileZchn"/>
    <w:uiPriority w:val="99"/>
    <w:unhideWhenUsed/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pPr>
      <w:spacing w:before="360" w:after="560" w:line="264" w:lineRule="auto"/>
      <w:ind w:left="605" w:right="605"/>
    </w:pPr>
    <w:rPr>
      <w:rFonts w:asciiTheme="majorHAnsi" w:hAnsiTheme="majorHAnsi"/>
      <w:i/>
      <w:iCs/>
      <w:color w:val="F98723" w:themeColor="accent2"/>
      <w:sz w:val="32"/>
    </w:rPr>
  </w:style>
  <w:style w:type="table" w:styleId="Tabellenraster">
    <w:name w:val="Table Grid"/>
    <w:basedOn w:val="NormaleTabelle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usinessPaper">
    <w:name w:val="Business Paper"/>
    <w:basedOn w:val="NormaleTabelle"/>
    <w:uiPriority w:val="99"/>
    <w:pPr>
      <w:spacing w:before="240" w:after="180" w:line="240" w:lineRule="auto"/>
    </w:pPr>
    <w:rPr>
      <w:b/>
    </w:rPr>
    <w:tblPr>
      <w:tblInd w:w="0" w:type="dxa"/>
      <w:tblBorders>
        <w:bottom w:val="single" w:sz="6" w:space="0" w:color="0072C6" w:themeColor="accent1"/>
        <w:insideH w:val="single" w:sz="6" w:space="0" w:color="0072C6" w:themeColor="accent1"/>
      </w:tblBorders>
      <w:tblCellMar>
        <w:top w:w="0" w:type="dxa"/>
        <w:left w:w="230" w:type="dxa"/>
        <w:bottom w:w="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UntertitelZchn">
    <w:name w:val="Untertitel Zchn"/>
    <w:basedOn w:val="Absatz-Standardschriftart"/>
    <w:link w:val="Untertitel"/>
    <w:uiPriority w:val="11"/>
    <w:semiHidden/>
    <w:rPr>
      <w:rFonts w:eastAsiaTheme="minorEastAsia"/>
      <w:caps/>
      <w:sz w:val="40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chwachhervorheb">
    <w:name w:val="Subtle Emphasis"/>
    <w:basedOn w:val="Absatz-Standardschriftart"/>
    <w:uiPriority w:val="19"/>
    <w:semiHidden/>
    <w:unhideWhenUsed/>
    <w:qFormat/>
    <w:rPr>
      <w:i/>
      <w:iCs/>
      <w:color w:val="0072C6" w:themeColor="accent1"/>
    </w:rPr>
  </w:style>
  <w:style w:type="character" w:styleId="Hervorhebung">
    <w:name w:val="Emphasis"/>
    <w:basedOn w:val="Absatz-Standardschriftart"/>
    <w:uiPriority w:val="20"/>
    <w:semiHidden/>
    <w:unhideWhenUsed/>
    <w:qFormat/>
    <w:rPr>
      <w:i/>
      <w:iCs/>
      <w:color w:val="F98723" w:themeColor="accent2"/>
    </w:rPr>
  </w:style>
  <w:style w:type="character" w:styleId="Intensivhervorheb">
    <w:name w:val="Intense Emphasis"/>
    <w:basedOn w:val="Absatz-Standardschriftart"/>
    <w:uiPriority w:val="21"/>
    <w:semiHidden/>
    <w:unhideWhenUsed/>
    <w:qFormat/>
    <w:rPr>
      <w:b/>
      <w:i/>
      <w:iCs/>
      <w:color w:val="F98723" w:themeColor="accent2"/>
    </w:rPr>
  </w:style>
  <w:style w:type="character" w:styleId="Fett">
    <w:name w:val="Strong"/>
    <w:basedOn w:val="Absatz-Standardschriftart"/>
    <w:uiPriority w:val="22"/>
    <w:semiHidden/>
    <w:unhideWhenUsed/>
    <w:qFormat/>
    <w:rPr>
      <w:b/>
      <w:bCs/>
      <w:color w:val="0072C6" w:themeColor="accent1"/>
    </w:rPr>
  </w:style>
  <w:style w:type="character" w:styleId="SchwacherVerweis">
    <w:name w:val="Subtle Reference"/>
    <w:basedOn w:val="Absatz-Standardschriftar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uchtitel">
    <w:name w:val="Book Title"/>
    <w:basedOn w:val="Absatz-Standardschriftar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pPr>
      <w:spacing w:after="0" w:line="360" w:lineRule="auto"/>
      <w:outlineLvl w:val="9"/>
    </w:pPr>
    <w:rPr>
      <w:sz w:val="84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styleId="Fuzeile">
    <w:name w:val="footer"/>
    <w:basedOn w:val="Standard"/>
    <w:link w:val="FuzeileZchn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</w:pPr>
    <w:rPr>
      <w:color w:val="FFFFFF" w:themeColor="background1"/>
    </w:rPr>
  </w:style>
  <w:style w:type="character" w:customStyle="1" w:styleId="FuzeileZchn">
    <w:name w:val="Fußzeile Zchn"/>
    <w:basedOn w:val="Absatz-Standardschriftart"/>
    <w:link w:val="Fuzeile"/>
    <w:uiPriority w:val="99"/>
    <w:rPr>
      <w:color w:val="FFFFFF" w:themeColor="background1"/>
      <w:shd w:val="clear" w:color="auto" w:fill="0072C6" w:themeFill="accent1"/>
    </w:rPr>
  </w:style>
  <w:style w:type="paragraph" w:styleId="Zitat">
    <w:name w:val="Quote"/>
    <w:basedOn w:val="Standard"/>
    <w:next w:val="Standard"/>
    <w:link w:val="ZitatZchn"/>
    <w:uiPriority w:val="29"/>
    <w:unhideWhenUsed/>
    <w:qFormat/>
    <w:rsid w:val="00AF1857"/>
    <w:pPr>
      <w:spacing w:before="360" w:after="560" w:line="264" w:lineRule="auto"/>
      <w:ind w:left="605" w:right="605"/>
    </w:pPr>
    <w:rPr>
      <w:i/>
      <w:iCs/>
      <w:color w:val="7590BE"/>
      <w:sz w:val="40"/>
    </w:rPr>
  </w:style>
  <w:style w:type="character" w:customStyle="1" w:styleId="ZitatZchn">
    <w:name w:val="Zitat Zchn"/>
    <w:basedOn w:val="Absatz-Standardschriftart"/>
    <w:link w:val="Zitat"/>
    <w:uiPriority w:val="29"/>
    <w:rsid w:val="00AF1857"/>
    <w:rPr>
      <w:rFonts w:ascii="Roboto Light" w:hAnsi="Roboto Light"/>
      <w:i/>
      <w:iCs/>
      <w:color w:val="7590BE"/>
      <w:sz w:val="40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01492"/>
    <w:rPr>
      <w:rFonts w:ascii="Roboto" w:eastAsiaTheme="majorEastAsia" w:hAnsi="Roboto" w:cstheme="majorBidi"/>
      <w:color w:val="5671A9"/>
      <w:sz w:val="32"/>
    </w:rPr>
  </w:style>
  <w:style w:type="paragraph" w:styleId="Listennummer">
    <w:name w:val="List Number"/>
    <w:basedOn w:val="Standard"/>
    <w:uiPriority w:val="32"/>
    <w:qFormat/>
    <w:pPr>
      <w:numPr>
        <w:numId w:val="7"/>
      </w:numPr>
    </w:pPr>
  </w:style>
  <w:style w:type="character" w:customStyle="1" w:styleId="berschrift6Zchn">
    <w:name w:val="Überschrift 6 Zchn"/>
    <w:basedOn w:val="Absatz-Standardschriftart"/>
    <w:link w:val="berschrift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StandardWeb">
    <w:name w:val="Normal (Web)"/>
    <w:basedOn w:val="Standard"/>
    <w:uiPriority w:val="99"/>
    <w:semiHidden/>
    <w:unhideWhenUsed/>
    <w:rsid w:val="00121235"/>
    <w:pPr>
      <w:spacing w:before="100" w:beforeAutospacing="1" w:after="115" w:line="288" w:lineRule="auto"/>
    </w:pPr>
    <w:rPr>
      <w:rFonts w:ascii="Times New Roman" w:hAnsi="Times New Roman" w:cs="Times New Roman"/>
      <w:color w:val="auto"/>
      <w:lang w:eastAsia="de-DE" w:bidi="ar-SA"/>
    </w:rPr>
  </w:style>
  <w:style w:type="paragraph" w:customStyle="1" w:styleId="western">
    <w:name w:val="western"/>
    <w:basedOn w:val="Standard"/>
    <w:rsid w:val="00121235"/>
    <w:pPr>
      <w:spacing w:before="100" w:beforeAutospacing="1" w:after="115" w:line="288" w:lineRule="auto"/>
    </w:pPr>
    <w:rPr>
      <w:rFonts w:ascii="Times" w:hAnsi="Times" w:cs="Times New Roman"/>
      <w:color w:val="auto"/>
      <w:lang w:eastAsia="de-DE" w:bidi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9098C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9098C"/>
    <w:rPr>
      <w:rFonts w:ascii="Times New Roman" w:hAnsi="Times New Roman" w:cs="Times New Roman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0F3FC4"/>
    <w:rPr>
      <w:rFonts w:asciiTheme="minorHAnsi" w:hAnsiTheme="minorHAnsi" w:cstheme="minorHAnsi"/>
      <w:b/>
      <w:bCs/>
      <w:szCs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0F3FC4"/>
    <w:pPr>
      <w:ind w:left="240"/>
    </w:pPr>
    <w:rPr>
      <w:rFonts w:asciiTheme="minorHAnsi" w:hAnsiTheme="minorHAnsi" w:cstheme="minorHAnsi"/>
      <w:i/>
      <w:iCs/>
      <w:szCs w:val="22"/>
    </w:rPr>
  </w:style>
  <w:style w:type="character" w:styleId="Link">
    <w:name w:val="Hyperlink"/>
    <w:basedOn w:val="Absatz-Standardschriftart"/>
    <w:uiPriority w:val="99"/>
    <w:unhideWhenUsed/>
    <w:rsid w:val="000F3FC4"/>
    <w:rPr>
      <w:color w:val="0072C6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0F3FC4"/>
    <w:pPr>
      <w:ind w:left="480"/>
    </w:pPr>
    <w:rPr>
      <w:rFonts w:asciiTheme="minorHAnsi" w:hAnsiTheme="minorHAnsi" w:cstheme="minorHAnsi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0F3FC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0F3FC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0F3FC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0F3FC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0F3FC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0F3FC4"/>
    <w:pPr>
      <w:ind w:left="1920"/>
    </w:pPr>
    <w:rPr>
      <w:rFonts w:asciiTheme="minorHAnsi" w:hAnsiTheme="minorHAnsi" w:cstheme="minorHAnsi"/>
      <w:sz w:val="20"/>
      <w:szCs w:val="20"/>
    </w:rPr>
  </w:style>
  <w:style w:type="paragraph" w:customStyle="1" w:styleId="p1">
    <w:name w:val="p1"/>
    <w:basedOn w:val="Standard"/>
    <w:rsid w:val="00200A46"/>
    <w:pPr>
      <w:jc w:val="both"/>
    </w:pPr>
    <w:rPr>
      <w:rFonts w:ascii="Roboto" w:hAnsi="Roboto" w:cs="Times New Roman"/>
      <w:color w:val="auto"/>
      <w:sz w:val="13"/>
      <w:szCs w:val="13"/>
      <w:lang w:eastAsia="de-DE" w:bidi="ar-SA"/>
    </w:rPr>
  </w:style>
  <w:style w:type="paragraph" w:customStyle="1" w:styleId="p2">
    <w:name w:val="p2"/>
    <w:basedOn w:val="Standard"/>
    <w:rsid w:val="00200A46"/>
    <w:pPr>
      <w:jc w:val="both"/>
    </w:pPr>
    <w:rPr>
      <w:rFonts w:cs="Times New Roman"/>
      <w:color w:val="auto"/>
      <w:sz w:val="13"/>
      <w:szCs w:val="13"/>
      <w:lang w:eastAsia="de-DE" w:bidi="ar-SA"/>
    </w:rPr>
  </w:style>
  <w:style w:type="paragraph" w:customStyle="1" w:styleId="p3">
    <w:name w:val="p3"/>
    <w:basedOn w:val="Standard"/>
    <w:rsid w:val="00200A46"/>
    <w:pPr>
      <w:jc w:val="both"/>
    </w:pPr>
    <w:rPr>
      <w:rFonts w:cs="Times New Roman"/>
      <w:color w:val="auto"/>
      <w:sz w:val="13"/>
      <w:szCs w:val="13"/>
      <w:lang w:eastAsia="de-DE" w:bidi="ar-SA"/>
    </w:rPr>
  </w:style>
  <w:style w:type="paragraph" w:customStyle="1" w:styleId="p4">
    <w:name w:val="p4"/>
    <w:basedOn w:val="Standard"/>
    <w:rsid w:val="00200A46"/>
    <w:pPr>
      <w:jc w:val="both"/>
    </w:pPr>
    <w:rPr>
      <w:rFonts w:ascii="Roboto" w:hAnsi="Roboto" w:cs="Times New Roman"/>
      <w:color w:val="auto"/>
      <w:sz w:val="13"/>
      <w:szCs w:val="13"/>
      <w:lang w:eastAsia="de-DE" w:bidi="ar-SA"/>
    </w:rPr>
  </w:style>
  <w:style w:type="character" w:customStyle="1" w:styleId="s1">
    <w:name w:val="s1"/>
    <w:basedOn w:val="Absatz-Standardschriftart"/>
    <w:rsid w:val="00200A46"/>
    <w:rPr>
      <w:rFonts w:ascii="Roboto" w:hAnsi="Roboto" w:hint="default"/>
      <w:sz w:val="13"/>
      <w:szCs w:val="13"/>
    </w:rPr>
  </w:style>
  <w:style w:type="character" w:customStyle="1" w:styleId="apple-converted-space">
    <w:name w:val="apple-converted-space"/>
    <w:basedOn w:val="Absatz-Standardschriftart"/>
    <w:rsid w:val="00200A46"/>
  </w:style>
  <w:style w:type="paragraph" w:customStyle="1" w:styleId="p5">
    <w:name w:val="p5"/>
    <w:basedOn w:val="Standard"/>
    <w:rsid w:val="004B512A"/>
    <w:rPr>
      <w:rFonts w:cs="Times New Roman"/>
      <w:color w:val="auto"/>
      <w:sz w:val="13"/>
      <w:szCs w:val="13"/>
      <w:lang w:eastAsia="de-DE" w:bidi="ar-SA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2232C5"/>
    <w:rPr>
      <w:rFonts w:ascii="Times New Roman" w:hAnsi="Times New Roman" w:cs="Times New Roman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2232C5"/>
    <w:rPr>
      <w:rFonts w:ascii="Times New Roman" w:hAnsi="Times New Roman" w:cs="Times New Roman"/>
    </w:rPr>
  </w:style>
  <w:style w:type="paragraph" w:customStyle="1" w:styleId="agbs">
    <w:name w:val="agbs"/>
    <w:basedOn w:val="p3"/>
    <w:qFormat/>
    <w:rsid w:val="00C14AB0"/>
  </w:style>
  <w:style w:type="paragraph" w:styleId="KeinLeerraum">
    <w:name w:val="No Spacing"/>
    <w:link w:val="KeinLeerraumZchn"/>
    <w:uiPriority w:val="1"/>
    <w:qFormat/>
    <w:rsid w:val="000965C9"/>
    <w:pPr>
      <w:spacing w:before="0" w:after="0" w:line="240" w:lineRule="auto"/>
    </w:pPr>
    <w:rPr>
      <w:rFonts w:eastAsiaTheme="minorEastAsia"/>
      <w:color w:val="auto"/>
      <w:sz w:val="22"/>
      <w:szCs w:val="22"/>
      <w:lang w:val="en-US" w:eastAsia="zh-CN" w:bidi="ar-S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65C9"/>
    <w:rPr>
      <w:rFonts w:eastAsiaTheme="minorEastAsia"/>
      <w:color w:val="auto"/>
      <w:sz w:val="22"/>
      <w:szCs w:val="22"/>
      <w:lang w:val="en-US" w:eastAsia="zh-CN" w:bidi="ar-SA"/>
    </w:rPr>
  </w:style>
  <w:style w:type="character" w:styleId="BesuchterLink">
    <w:name w:val="FollowedHyperlink"/>
    <w:basedOn w:val="Absatz-Standardschriftart"/>
    <w:uiPriority w:val="99"/>
    <w:semiHidden/>
    <w:unhideWhenUsed/>
    <w:rsid w:val="0060187B"/>
    <w:rPr>
      <w:color w:val="79498B" w:themeColor="followedHyperlink"/>
      <w:u w:val="single"/>
    </w:rPr>
  </w:style>
  <w:style w:type="paragraph" w:styleId="Listenabsatz">
    <w:name w:val="List Paragraph"/>
    <w:basedOn w:val="Standard"/>
    <w:uiPriority w:val="34"/>
    <w:unhideWhenUsed/>
    <w:qFormat/>
    <w:rsid w:val="002D08D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6.pn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header" Target="header3.xml"/><Relationship Id="rId30" Type="http://schemas.openxmlformats.org/officeDocument/2006/relationships/printerSettings" Target="printerSettings/printerSettings1.bin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hyperlink" Target="mailto:project-consultancy@gronau-it-cloud-computing.de" TargetMode="External"/><Relationship Id="rId17" Type="http://schemas.openxmlformats.org/officeDocument/2006/relationships/hyperlink" Target="http://www.gronau-it-cloud-computing.de" TargetMode="External"/><Relationship Id="rId18" Type="http://schemas.openxmlformats.org/officeDocument/2006/relationships/hyperlink" Target="mailto:project-consultancy@gronau-it-cloud-computing.de" TargetMode="External"/><Relationship Id="rId19" Type="http://schemas.openxmlformats.org/officeDocument/2006/relationships/hyperlink" Target="http://www.gronau-it-cloud-computing.de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ukasliebhold/Desktop/()Gronau%20IT/Word/Bericht/report_18-1-2018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9CD962F-BC8F-1640-80B8-F831EE780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report_18-1-2018.dotx</Template>
  <TotalTime>0</TotalTime>
  <Pages>14</Pages>
  <Words>13</Words>
  <Characters>86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Dokumententitel</vt:lpstr>
    </vt:vector>
  </TitlesOfParts>
  <Company/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Dokumententitel</dc:title>
  <dc:subject>Untertitel</dc:subject>
  <dc:creator>Lukas Liebhold</dc:creator>
  <cp:keywords/>
  <dc:description/>
  <cp:lastModifiedBy>Lukas Liebhold</cp:lastModifiedBy>
  <cp:revision>10</cp:revision>
  <cp:lastPrinted>2018-06-21T10:09:00Z</cp:lastPrinted>
  <dcterms:created xsi:type="dcterms:W3CDTF">2018-06-30T10:58:00Z</dcterms:created>
  <dcterms:modified xsi:type="dcterms:W3CDTF">2018-06-30T11:33:00Z</dcterms:modified>
</cp:coreProperties>
</file>