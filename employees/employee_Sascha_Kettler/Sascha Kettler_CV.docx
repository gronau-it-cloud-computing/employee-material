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wordprocessingml.printerSettings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176026" w14:textId="14C6B2A1" w:rsidR="00887380" w:rsidRPr="00887380" w:rsidRDefault="00B06873" w:rsidP="000B28A5">
      <w:pPr>
        <w:pStyle w:val="Aufzhlungszeichen"/>
        <w:numPr>
          <w:ilvl w:val="0"/>
          <w:numId w:val="0"/>
        </w:numPr>
        <w:tabs>
          <w:tab w:val="left" w:pos="7600"/>
        </w:tabs>
        <w:rPr>
          <w:sz w:val="14"/>
          <w:szCs w:val="14"/>
        </w:rPr>
        <w:sectPr w:rsidR="00887380" w:rsidRPr="00887380" w:rsidSect="0053426C">
          <w:headerReference w:type="default" r:id="rId8"/>
          <w:footerReference w:type="default" r:id="rId9"/>
          <w:headerReference w:type="first" r:id="rId10"/>
          <w:footerReference w:type="first" r:id="rId11"/>
          <w:type w:val="continuous"/>
          <w:pgSz w:w="11900" w:h="16820" w:code="9"/>
          <w:pgMar w:top="1899" w:right="1009" w:bottom="1134" w:left="1009" w:header="1191" w:footer="0" w:gutter="0"/>
          <w:cols w:num="2" w:space="720"/>
          <w:docGrid w:linePitch="360"/>
        </w:sectPr>
      </w:pPr>
      <w:bookmarkStart w:id="0" w:name="_Toc503537190"/>
      <w:bookmarkStart w:id="1" w:name="_Toc503537287"/>
      <w:r>
        <w:rPr>
          <w:noProof/>
          <w:sz w:val="24"/>
          <w:lang w:eastAsia="de-DE" w:bidi="ar-SA"/>
        </w:rPr>
        <w:drawing>
          <wp:anchor distT="0" distB="0" distL="114300" distR="114300" simplePos="0" relativeHeight="251793408" behindDoc="1" locked="0" layoutInCell="1" allowOverlap="1" wp14:anchorId="277BEA4B" wp14:editId="46C7A4FF">
            <wp:simplePos x="0" y="0"/>
            <wp:positionH relativeFrom="column">
              <wp:posOffset>-626745</wp:posOffset>
            </wp:positionH>
            <wp:positionV relativeFrom="paragraph">
              <wp:posOffset>-457200</wp:posOffset>
            </wp:positionV>
            <wp:extent cx="7520400" cy="3254400"/>
            <wp:effectExtent l="0" t="0" r="0" b="0"/>
            <wp:wrapNone/>
            <wp:docPr id="5" name="Bild 5" descr="head_sasch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ead_sasch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4"/>
                    <a:stretch/>
                  </pic:blipFill>
                  <pic:spPr bwMode="auto">
                    <a:xfrm>
                      <a:off x="0" y="0"/>
                      <a:ext cx="7520400" cy="32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bookmarkEnd w:id="0"/>
    <w:bookmarkEnd w:id="1"/>
    <w:p w14:paraId="43F96A45" w14:textId="0D1E17C4" w:rsidR="00777987" w:rsidRDefault="00777987" w:rsidP="000B28A5">
      <w:pPr>
        <w:rPr>
          <w:sz w:val="24"/>
          <w:lang w:eastAsia="de-DE" w:bidi="ar-SA"/>
        </w:rPr>
      </w:pPr>
    </w:p>
    <w:p w14:paraId="411B6FFA" w14:textId="653770B6" w:rsidR="00777987" w:rsidRDefault="00460FC8">
      <w:pPr>
        <w:spacing w:before="160" w:after="320" w:line="360" w:lineRule="auto"/>
        <w:contextualSpacing w:val="0"/>
        <w:rPr>
          <w:sz w:val="24"/>
          <w:lang w:eastAsia="de-DE" w:bidi="ar-SA"/>
        </w:rPr>
      </w:pPr>
      <w:r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14B3192" wp14:editId="545F2BD8">
                <wp:simplePos x="0" y="0"/>
                <wp:positionH relativeFrom="column">
                  <wp:posOffset>79375</wp:posOffset>
                </wp:positionH>
                <wp:positionV relativeFrom="paragraph">
                  <wp:posOffset>5979795</wp:posOffset>
                </wp:positionV>
                <wp:extent cx="2456815" cy="1028065"/>
                <wp:effectExtent l="0" t="0" r="0" b="0"/>
                <wp:wrapSquare wrapText="bothSides"/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6815" cy="1028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6F5B8A" w14:textId="77777777" w:rsidR="00416418" w:rsidRPr="006172D4" w:rsidRDefault="00416418" w:rsidP="00416418">
                            <w:pPr>
                              <w:pStyle w:val="berschrift2"/>
                            </w:pPr>
                            <w:r>
                              <w:t>Sprachen</w:t>
                            </w:r>
                          </w:p>
                          <w:p w14:paraId="689C3079" w14:textId="37C6F1F9" w:rsidR="00F612E3" w:rsidRDefault="00416418" w:rsidP="00416418">
                            <w:r>
                              <w:t xml:space="preserve">              Deutsch</w:t>
                            </w:r>
                            <w:r w:rsidR="003F433F">
                              <w:t xml:space="preserve"> (Muttersprache)</w:t>
                            </w:r>
                            <w:r>
                              <w:t xml:space="preserve"> </w:t>
                            </w:r>
                            <w:r w:rsidR="00F612E3">
                              <w:t xml:space="preserve"> </w:t>
                            </w:r>
                          </w:p>
                          <w:p w14:paraId="4B177900" w14:textId="514A3C93" w:rsidR="00416418" w:rsidRDefault="00F612E3" w:rsidP="00416418">
                            <w:r>
                              <w:t xml:space="preserve">              </w:t>
                            </w:r>
                            <w:r w:rsidR="00416418">
                              <w:t>Englisch</w:t>
                            </w:r>
                            <w:r w:rsidR="003F433F">
                              <w:t xml:space="preserve"> (Arbeitssprache)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4B3192" id="_x0000_t202" coordsize="21600,21600" o:spt="202" path="m0,0l0,21600,21600,21600,21600,0xe">
                <v:stroke joinstyle="miter"/>
                <v:path gradientshapeok="t" o:connecttype="rect"/>
              </v:shapetype>
              <v:shape id="Textfeld 3" o:spid="_x0000_s1026" type="#_x0000_t202" style="position:absolute;margin-left:6.25pt;margin-top:470.85pt;width:193.45pt;height:80.9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" filled="f" stroked="f">
                <v:textbox>
                  <w:txbxContent>
                    <w:p w14:paraId="006F5B8A" w14:textId="77777777" w:rsidR="00416418" w:rsidRPr="006172D4" w:rsidRDefault="00416418" w:rsidP="00416418">
                      <w:pPr>
                        <w:pStyle w:val="berschrift2"/>
                      </w:pPr>
                      <w:r>
                        <w:t>Sprachen</w:t>
                      </w:r>
                    </w:p>
                    <w:p w14:paraId="689C3079" w14:textId="37C6F1F9" w:rsidR="00F612E3" w:rsidRDefault="00416418" w:rsidP="00416418">
                      <w:r>
                        <w:t xml:space="preserve">              Deutsch</w:t>
                      </w:r>
                      <w:r w:rsidR="003F433F">
                        <w:t xml:space="preserve"> (Muttersprache)</w:t>
                      </w:r>
                      <w:r>
                        <w:t xml:space="preserve"> </w:t>
                      </w:r>
                      <w:r w:rsidR="00F612E3">
                        <w:t xml:space="preserve"> </w:t>
                      </w:r>
                    </w:p>
                    <w:p w14:paraId="4B177900" w14:textId="514A3C93" w:rsidR="00416418" w:rsidRDefault="00F612E3" w:rsidP="00416418">
                      <w:r>
                        <w:t xml:space="preserve">              </w:t>
                      </w:r>
                      <w:r w:rsidR="00416418">
                        <w:t>Englisch</w:t>
                      </w:r>
                      <w:r w:rsidR="003F433F">
                        <w:t xml:space="preserve"> (Arbeitssprache)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40757A5" wp14:editId="732EA11B">
                <wp:simplePos x="0" y="0"/>
                <wp:positionH relativeFrom="column">
                  <wp:posOffset>91440</wp:posOffset>
                </wp:positionH>
                <wp:positionV relativeFrom="paragraph">
                  <wp:posOffset>4494530</wp:posOffset>
                </wp:positionV>
                <wp:extent cx="2653665" cy="1717040"/>
                <wp:effectExtent l="0" t="0" r="0" b="10160"/>
                <wp:wrapSquare wrapText="bothSides"/>
                <wp:docPr id="189" name="Textfeld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3665" cy="1717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6A76ED" w14:textId="77777777" w:rsidR="007A1813" w:rsidRPr="0053426C" w:rsidRDefault="007A1813" w:rsidP="007A1813">
                            <w:pPr>
                              <w:pStyle w:val="berschrift2"/>
                            </w:pPr>
                            <w:r w:rsidRPr="0053426C">
                              <w:t>Bevorzugte projekte</w:t>
                            </w:r>
                          </w:p>
                          <w:p w14:paraId="5473F3B4" w14:textId="77777777" w:rsidR="00694CDC" w:rsidRPr="0053426C" w:rsidRDefault="00934D7F" w:rsidP="00C76EB2">
                            <w:pPr>
                              <w:ind w:left="720"/>
                            </w:pPr>
                            <w:r w:rsidRPr="0053426C">
                              <w:t xml:space="preserve">Senior IT Sicherheitsberater, </w:t>
                            </w:r>
                          </w:p>
                          <w:p w14:paraId="31F2E552" w14:textId="7F5924CA" w:rsidR="00D52717" w:rsidRPr="008B4000" w:rsidRDefault="00934D7F" w:rsidP="00C76EB2">
                            <w:pPr>
                              <w:ind w:left="720"/>
                              <w:rPr>
                                <w:lang w:val="en-US"/>
                              </w:rPr>
                            </w:pPr>
                            <w:r w:rsidRPr="00934D7F">
                              <w:rPr>
                                <w:lang w:val="en-US"/>
                              </w:rPr>
                              <w:t>Ethical Hacker, CISSP (Certified Information System Security Professional)</w:t>
                            </w:r>
                            <w:r w:rsidR="00C76EB2">
                              <w:rPr>
                                <w:lang w:val="en-US"/>
                              </w:rPr>
                              <w:t xml:space="preserve">, </w:t>
                            </w:r>
                            <w:r w:rsidRPr="00934D7F">
                              <w:rPr>
                                <w:lang w:val="en-US"/>
                              </w:rPr>
                              <w:t>OSC (Offensive Security Certified Professional)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757A5" id="Textfeld 189" o:spid="_x0000_s1027" type="#_x0000_t202" style="position:absolute;margin-left:7.2pt;margin-top:353.9pt;width:208.95pt;height:135.2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" filled="f" stroked="f">
                <v:textbox>
                  <w:txbxContent>
                    <w:p w14:paraId="296A76ED" w14:textId="77777777" w:rsidR="007A1813" w:rsidRPr="0053426C" w:rsidRDefault="007A1813" w:rsidP="007A1813">
                      <w:pPr>
                        <w:pStyle w:val="berschrift2"/>
                      </w:pPr>
                      <w:r w:rsidRPr="0053426C">
                        <w:t>Bevorzugte projekte</w:t>
                      </w:r>
                    </w:p>
                    <w:p w14:paraId="5473F3B4" w14:textId="77777777" w:rsidR="00694CDC" w:rsidRPr="0053426C" w:rsidRDefault="00934D7F" w:rsidP="00C76EB2">
                      <w:pPr>
                        <w:ind w:left="720"/>
                      </w:pPr>
                      <w:r w:rsidRPr="0053426C">
                        <w:t xml:space="preserve">Senior IT Sicherheitsberater, </w:t>
                      </w:r>
                    </w:p>
                    <w:p w14:paraId="31F2E552" w14:textId="7F5924CA" w:rsidR="00D52717" w:rsidRPr="008B4000" w:rsidRDefault="00934D7F" w:rsidP="00C76EB2">
                      <w:pPr>
                        <w:ind w:left="720"/>
                        <w:rPr>
                          <w:lang w:val="en-US"/>
                        </w:rPr>
                      </w:pPr>
                      <w:r w:rsidRPr="00934D7F">
                        <w:rPr>
                          <w:lang w:val="en-US"/>
                        </w:rPr>
                        <w:t>Ethical Hacker, CISSP (Certified Information System Security Professional)</w:t>
                      </w:r>
                      <w:r w:rsidR="00C76EB2">
                        <w:rPr>
                          <w:lang w:val="en-US"/>
                        </w:rPr>
                        <w:t xml:space="preserve">, </w:t>
                      </w:r>
                      <w:r w:rsidRPr="00934D7F">
                        <w:rPr>
                          <w:lang w:val="en-US"/>
                        </w:rPr>
                        <w:t>OSC (Offensive Security Certified Professional)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13384F75" wp14:editId="1AEBE996">
                <wp:simplePos x="0" y="0"/>
                <wp:positionH relativeFrom="column">
                  <wp:posOffset>88900</wp:posOffset>
                </wp:positionH>
                <wp:positionV relativeFrom="paragraph">
                  <wp:posOffset>7010400</wp:posOffset>
                </wp:positionV>
                <wp:extent cx="2456815" cy="1028065"/>
                <wp:effectExtent l="0" t="0" r="0" b="0"/>
                <wp:wrapSquare wrapText="bothSides"/>
                <wp:docPr id="27" name="Textfeld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6815" cy="1028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7C5689" w14:textId="478460EA" w:rsidR="00460FC8" w:rsidRPr="006172D4" w:rsidRDefault="00460FC8" w:rsidP="00460FC8">
                            <w:pPr>
                              <w:pStyle w:val="berschrift2"/>
                            </w:pPr>
                            <w:r>
                              <w:t>Berufserfahrung</w:t>
                            </w:r>
                          </w:p>
                          <w:p w14:paraId="51108A1A" w14:textId="5717445D" w:rsidR="00460FC8" w:rsidRDefault="00460FC8" w:rsidP="00460FC8">
                            <w:r>
                              <w:t xml:space="preserve">              &gt;15 Jahre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84F75" id="Textfeld 27" o:spid="_x0000_s1028" type="#_x0000_t202" style="position:absolute;margin-left:7pt;margin-top:552pt;width:193.45pt;height:80.9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" filled="f" stroked="f">
                <v:textbox>
                  <w:txbxContent>
                    <w:p w14:paraId="247C5689" w14:textId="478460EA" w:rsidR="00460FC8" w:rsidRPr="006172D4" w:rsidRDefault="00460FC8" w:rsidP="00460FC8">
                      <w:pPr>
                        <w:pStyle w:val="berschrift2"/>
                      </w:pPr>
                      <w:r>
                        <w:t>Berufserfahrung</w:t>
                      </w:r>
                    </w:p>
                    <w:p w14:paraId="51108A1A" w14:textId="5717445D" w:rsidR="00460FC8" w:rsidRDefault="00460FC8" w:rsidP="00460FC8">
                      <w:r>
                        <w:t xml:space="preserve">              &gt;15 Jahre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B4818"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8375A96" wp14:editId="5FA87CCB">
                <wp:simplePos x="0" y="0"/>
                <wp:positionH relativeFrom="column">
                  <wp:posOffset>2955925</wp:posOffset>
                </wp:positionH>
                <wp:positionV relativeFrom="paragraph">
                  <wp:posOffset>5408930</wp:posOffset>
                </wp:positionV>
                <wp:extent cx="3494405" cy="1595755"/>
                <wp:effectExtent l="0" t="0" r="0" b="4445"/>
                <wp:wrapSquare wrapText="bothSides"/>
                <wp:docPr id="2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4405" cy="1595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A34C49" w14:textId="77777777" w:rsidR="002B0499" w:rsidRDefault="002B0499" w:rsidP="002B0499">
                            <w:pPr>
                              <w:rPr>
                                <w:rFonts w:ascii="Roboto" w:eastAsiaTheme="majorEastAsia" w:hAnsi="Roboto" w:cstheme="majorBidi"/>
                                <w:caps/>
                                <w:color w:val="041B2D"/>
                                <w:spacing w:val="14"/>
                                <w:szCs w:val="26"/>
                              </w:rPr>
                            </w:pPr>
                            <w:r w:rsidRPr="002B0499">
                              <w:rPr>
                                <w:rFonts w:ascii="Roboto" w:eastAsiaTheme="majorEastAsia" w:hAnsi="Roboto" w:cstheme="majorBidi"/>
                                <w:caps/>
                                <w:color w:val="041B2D"/>
                                <w:spacing w:val="14"/>
                                <w:szCs w:val="26"/>
                              </w:rPr>
                              <w:t>Branchen</w:t>
                            </w:r>
                          </w:p>
                          <w:p w14:paraId="7FCF457C" w14:textId="77777777" w:rsidR="002B0499" w:rsidRDefault="002B0499" w:rsidP="002B0499">
                            <w:pPr>
                              <w:rPr>
                                <w:rFonts w:ascii="Roboto" w:eastAsiaTheme="majorEastAsia" w:hAnsi="Roboto" w:cstheme="majorBidi"/>
                                <w:caps/>
                                <w:color w:val="041B2D"/>
                                <w:spacing w:val="14"/>
                                <w:szCs w:val="26"/>
                              </w:rPr>
                            </w:pPr>
                          </w:p>
                          <w:p w14:paraId="4DD12798" w14:textId="67CBD33F" w:rsidR="00F612E3" w:rsidRDefault="00F612E3" w:rsidP="005C11E9">
                            <w:pPr>
                              <w:ind w:firstLine="709"/>
                            </w:pPr>
                            <w:r>
                              <w:t>B</w:t>
                            </w:r>
                            <w:r w:rsidR="00F63CCF" w:rsidRPr="00F63CCF">
                              <w:t xml:space="preserve">anken, Bausparkasse, Behörden, </w:t>
                            </w:r>
                          </w:p>
                          <w:p w14:paraId="38C3675D" w14:textId="77777777" w:rsidR="00F612E3" w:rsidRDefault="00F63CCF" w:rsidP="00F612E3">
                            <w:pPr>
                              <w:ind w:firstLine="709"/>
                            </w:pPr>
                            <w:r w:rsidRPr="00F63CCF">
                              <w:t>Beratungs</w:t>
                            </w:r>
                            <w:r w:rsidR="00F612E3">
                              <w:t>u</w:t>
                            </w:r>
                            <w:r w:rsidRPr="00F63CCF">
                              <w:t xml:space="preserve">nternehmen, Dienstleistung, </w:t>
                            </w:r>
                          </w:p>
                          <w:p w14:paraId="4CE84BC8" w14:textId="77777777" w:rsidR="002D4FF4" w:rsidRDefault="00F63CCF" w:rsidP="002D4FF4">
                            <w:pPr>
                              <w:ind w:firstLine="709"/>
                            </w:pPr>
                            <w:r w:rsidRPr="00F63CCF">
                              <w:t xml:space="preserve">Finanzdienstleistung, </w:t>
                            </w:r>
                            <w:proofErr w:type="spellStart"/>
                            <w:r w:rsidR="002D4FF4" w:rsidRPr="002D4FF4">
                              <w:t>Informations</w:t>
                            </w:r>
                            <w:proofErr w:type="spellEnd"/>
                            <w:r w:rsidR="002D4FF4" w:rsidRPr="002D4FF4">
                              <w:t xml:space="preserve"> </w:t>
                            </w:r>
                          </w:p>
                          <w:p w14:paraId="7BFD15A4" w14:textId="06B00ECD" w:rsidR="005C11E9" w:rsidRDefault="002D4FF4" w:rsidP="002D4FF4">
                            <w:pPr>
                              <w:ind w:firstLine="709"/>
                            </w:pPr>
                            <w:r w:rsidRPr="002D4FF4">
                              <w:t>Technologie</w:t>
                            </w:r>
                            <w:r w:rsidR="00F63CCF" w:rsidRPr="00F63CCF">
                              <w:t xml:space="preserve">, Softwarehaus, </w:t>
                            </w:r>
                          </w:p>
                          <w:p w14:paraId="150F06FC" w14:textId="5DC85F5F" w:rsidR="002B0499" w:rsidRDefault="00F63CCF" w:rsidP="005C11E9">
                            <w:pPr>
                              <w:ind w:firstLine="709"/>
                            </w:pPr>
                            <w:r w:rsidRPr="00F63CCF">
                              <w:t>Telekommunikation, Versicherungen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75A96" id="Textfeld 2" o:spid="_x0000_s1029" type="#_x0000_t202" style="position:absolute;margin-left:232.75pt;margin-top:425.9pt;width:275.15pt;height:125.6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" filled="f" stroked="f">
                <v:textbox>
                  <w:txbxContent>
                    <w:p w14:paraId="0FA34C49" w14:textId="77777777" w:rsidR="002B0499" w:rsidRDefault="002B0499" w:rsidP="002B0499">
                      <w:pPr>
                        <w:rPr>
                          <w:rFonts w:ascii="Roboto" w:eastAsiaTheme="majorEastAsia" w:hAnsi="Roboto" w:cstheme="majorBidi"/>
                          <w:caps/>
                          <w:color w:val="041B2D"/>
                          <w:spacing w:val="14"/>
                          <w:szCs w:val="26"/>
                        </w:rPr>
                      </w:pPr>
                      <w:r w:rsidRPr="002B0499">
                        <w:rPr>
                          <w:rFonts w:ascii="Roboto" w:eastAsiaTheme="majorEastAsia" w:hAnsi="Roboto" w:cstheme="majorBidi"/>
                          <w:caps/>
                          <w:color w:val="041B2D"/>
                          <w:spacing w:val="14"/>
                          <w:szCs w:val="26"/>
                        </w:rPr>
                        <w:t>Branchen</w:t>
                      </w:r>
                    </w:p>
                    <w:p w14:paraId="7FCF457C" w14:textId="77777777" w:rsidR="002B0499" w:rsidRDefault="002B0499" w:rsidP="002B0499">
                      <w:pPr>
                        <w:rPr>
                          <w:rFonts w:ascii="Roboto" w:eastAsiaTheme="majorEastAsia" w:hAnsi="Roboto" w:cstheme="majorBidi"/>
                          <w:caps/>
                          <w:color w:val="041B2D"/>
                          <w:spacing w:val="14"/>
                          <w:szCs w:val="26"/>
                        </w:rPr>
                      </w:pPr>
                    </w:p>
                    <w:p w14:paraId="4DD12798" w14:textId="67CBD33F" w:rsidR="00F612E3" w:rsidRDefault="00F612E3" w:rsidP="005C11E9">
                      <w:pPr>
                        <w:ind w:firstLine="709"/>
                      </w:pPr>
                      <w:r>
                        <w:t>B</w:t>
                      </w:r>
                      <w:r w:rsidR="00F63CCF" w:rsidRPr="00F63CCF">
                        <w:t xml:space="preserve">anken, Bausparkasse, Behörden, </w:t>
                      </w:r>
                    </w:p>
                    <w:p w14:paraId="38C3675D" w14:textId="77777777" w:rsidR="00F612E3" w:rsidRDefault="00F63CCF" w:rsidP="00F612E3">
                      <w:pPr>
                        <w:ind w:firstLine="709"/>
                      </w:pPr>
                      <w:r w:rsidRPr="00F63CCF">
                        <w:t>Beratungs</w:t>
                      </w:r>
                      <w:r w:rsidR="00F612E3">
                        <w:t>u</w:t>
                      </w:r>
                      <w:r w:rsidRPr="00F63CCF">
                        <w:t xml:space="preserve">nternehmen, Dienstleistung, </w:t>
                      </w:r>
                    </w:p>
                    <w:p w14:paraId="4CE84BC8" w14:textId="77777777" w:rsidR="002D4FF4" w:rsidRDefault="00F63CCF" w:rsidP="002D4FF4">
                      <w:pPr>
                        <w:ind w:firstLine="709"/>
                      </w:pPr>
                      <w:r w:rsidRPr="00F63CCF">
                        <w:t xml:space="preserve">Finanzdienstleistung, </w:t>
                      </w:r>
                      <w:proofErr w:type="spellStart"/>
                      <w:r w:rsidR="002D4FF4" w:rsidRPr="002D4FF4">
                        <w:t>Informations</w:t>
                      </w:r>
                      <w:proofErr w:type="spellEnd"/>
                      <w:r w:rsidR="002D4FF4" w:rsidRPr="002D4FF4">
                        <w:t xml:space="preserve"> </w:t>
                      </w:r>
                    </w:p>
                    <w:p w14:paraId="7BFD15A4" w14:textId="06B00ECD" w:rsidR="005C11E9" w:rsidRDefault="002D4FF4" w:rsidP="002D4FF4">
                      <w:pPr>
                        <w:ind w:firstLine="709"/>
                      </w:pPr>
                      <w:r w:rsidRPr="002D4FF4">
                        <w:t>Technologie</w:t>
                      </w:r>
                      <w:r w:rsidR="00F63CCF" w:rsidRPr="00F63CCF">
                        <w:t xml:space="preserve">, Softwarehaus, </w:t>
                      </w:r>
                    </w:p>
                    <w:p w14:paraId="150F06FC" w14:textId="5DC85F5F" w:rsidR="002B0499" w:rsidRDefault="00F63CCF" w:rsidP="005C11E9">
                      <w:pPr>
                        <w:ind w:firstLine="709"/>
                      </w:pPr>
                      <w:r w:rsidRPr="00F63CCF">
                        <w:t>Telekommunikation, Versicherungen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122A7"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B56097" wp14:editId="09E51E2F">
                <wp:simplePos x="0" y="0"/>
                <wp:positionH relativeFrom="column">
                  <wp:posOffset>2818130</wp:posOffset>
                </wp:positionH>
                <wp:positionV relativeFrom="paragraph">
                  <wp:posOffset>1987550</wp:posOffset>
                </wp:positionV>
                <wp:extent cx="3907155" cy="2059940"/>
                <wp:effectExtent l="0" t="0" r="0" b="0"/>
                <wp:wrapSquare wrapText="bothSides"/>
                <wp:docPr id="8" name="Textfel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7155" cy="2059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325F56" w14:textId="77777777" w:rsidR="00D52717" w:rsidRPr="006172D4" w:rsidRDefault="00D52717" w:rsidP="0060187B">
                            <w:pPr>
                              <w:pStyle w:val="berschrift2"/>
                            </w:pPr>
                            <w:r>
                              <w:t>Kontakt</w:t>
                            </w:r>
                          </w:p>
                          <w:p w14:paraId="3B8026AE" w14:textId="77777777" w:rsidR="00D52717" w:rsidRDefault="00D52717" w:rsidP="00602B34">
                            <w:pPr>
                              <w:ind w:left="720"/>
                            </w:pPr>
                            <w:r w:rsidRPr="0060187B">
                              <w:t>Potsdamer Platz 10</w:t>
                            </w:r>
                          </w:p>
                          <w:p w14:paraId="3E58C325" w14:textId="77777777" w:rsidR="00D52717" w:rsidRDefault="00D52717" w:rsidP="00602B34">
                            <w:pPr>
                              <w:ind w:left="720"/>
                            </w:pPr>
                            <w:r w:rsidRPr="0060187B">
                              <w:t>10785 Berlin</w:t>
                            </w:r>
                          </w:p>
                          <w:p w14:paraId="20FFAF46" w14:textId="27EBC1A3" w:rsidR="00D52717" w:rsidRDefault="00D52717" w:rsidP="00602B34">
                            <w:pPr>
                              <w:ind w:left="720"/>
                            </w:pPr>
                            <w:r w:rsidRPr="0060187B">
                              <w:t xml:space="preserve">Tel:  </w:t>
                            </w:r>
                            <w:r w:rsidR="00682C64" w:rsidRPr="00682C64">
                              <w:t>+49 30 300 11 48 18</w:t>
                            </w:r>
                          </w:p>
                          <w:p w14:paraId="0BF3E0D5" w14:textId="5E7C4CCC" w:rsidR="00D52717" w:rsidRPr="002122A7" w:rsidRDefault="001E061D" w:rsidP="00602B34">
                            <w:pPr>
                              <w:ind w:left="720"/>
                            </w:pPr>
                            <w:hyperlink r:id="rId13" w:history="1">
                              <w:r w:rsidR="002122A7" w:rsidRPr="002122A7">
                                <w:rPr>
                                  <w:rStyle w:val="Link"/>
                                </w:rPr>
                                <w:t xml:space="preserve"> project-consultancy@gronau-it-cloud-computing.de</w:t>
                              </w:r>
                            </w:hyperlink>
                          </w:p>
                          <w:p w14:paraId="2604FB09" w14:textId="77777777" w:rsidR="00D52717" w:rsidRDefault="001E061D" w:rsidP="00602B34">
                            <w:pPr>
                              <w:ind w:left="720"/>
                            </w:pPr>
                            <w:hyperlink r:id="rId14" w:history="1">
                              <w:r w:rsidR="00D52717" w:rsidRPr="00764D27">
                                <w:rPr>
                                  <w:rStyle w:val="Link"/>
                                </w:rPr>
                                <w:t>www.gronau-it-cloud-computing.de</w:t>
                              </w:r>
                            </w:hyperlink>
                          </w:p>
                          <w:p w14:paraId="281F4FD4" w14:textId="77777777" w:rsidR="00D52717" w:rsidRDefault="00D52717" w:rsidP="0060187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56097" id="Textfeld 8" o:spid="_x0000_s1030" type="#_x0000_t202" style="position:absolute;margin-left:221.9pt;margin-top:156.5pt;width:307.65pt;height:162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" filled="f" stroked="f">
                <v:textbox>
                  <w:txbxContent>
                    <w:p w14:paraId="24325F56" w14:textId="77777777" w:rsidR="00D52717" w:rsidRPr="006172D4" w:rsidRDefault="00D52717" w:rsidP="0060187B">
                      <w:pPr>
                        <w:pStyle w:val="berschrift2"/>
                      </w:pPr>
                      <w:r>
                        <w:t>Kontakt</w:t>
                      </w:r>
                    </w:p>
                    <w:p w14:paraId="3B8026AE" w14:textId="77777777" w:rsidR="00D52717" w:rsidRDefault="00D52717" w:rsidP="00602B34">
                      <w:pPr>
                        <w:ind w:left="720"/>
                      </w:pPr>
                      <w:r w:rsidRPr="0060187B">
                        <w:t>Potsdamer Platz 10</w:t>
                      </w:r>
                    </w:p>
                    <w:p w14:paraId="3E58C325" w14:textId="77777777" w:rsidR="00D52717" w:rsidRDefault="00D52717" w:rsidP="00602B34">
                      <w:pPr>
                        <w:ind w:left="720"/>
                      </w:pPr>
                      <w:r w:rsidRPr="0060187B">
                        <w:t>10785 Berlin</w:t>
                      </w:r>
                    </w:p>
                    <w:p w14:paraId="20FFAF46" w14:textId="27EBC1A3" w:rsidR="00D52717" w:rsidRDefault="00D52717" w:rsidP="00602B34">
                      <w:pPr>
                        <w:ind w:left="720"/>
                      </w:pPr>
                      <w:r w:rsidRPr="0060187B">
                        <w:t xml:space="preserve">Tel:  </w:t>
                      </w:r>
                      <w:r w:rsidR="00682C64" w:rsidRPr="00682C64">
                        <w:t>+49 30 300 11 48 18</w:t>
                      </w:r>
                    </w:p>
                    <w:p w14:paraId="0BF3E0D5" w14:textId="5E7C4CCC" w:rsidR="00D52717" w:rsidRPr="002122A7" w:rsidRDefault="001E061D" w:rsidP="00602B34">
                      <w:pPr>
                        <w:ind w:left="720"/>
                      </w:pPr>
                      <w:hyperlink r:id="rId15" w:history="1">
                        <w:r w:rsidR="002122A7" w:rsidRPr="002122A7">
                          <w:rPr>
                            <w:rStyle w:val="Link"/>
                          </w:rPr>
                          <w:t xml:space="preserve"> project-consultancy@gronau-it-cloud-computing.de</w:t>
                        </w:r>
                      </w:hyperlink>
                    </w:p>
                    <w:p w14:paraId="2604FB09" w14:textId="77777777" w:rsidR="00D52717" w:rsidRDefault="001E061D" w:rsidP="00602B34">
                      <w:pPr>
                        <w:ind w:left="720"/>
                      </w:pPr>
                      <w:hyperlink r:id="rId16" w:history="1">
                        <w:r w:rsidR="00D52717" w:rsidRPr="00764D27">
                          <w:rPr>
                            <w:rStyle w:val="Link"/>
                          </w:rPr>
                          <w:t>www.gronau-it-cloud-computing.de</w:t>
                        </w:r>
                      </w:hyperlink>
                    </w:p>
                    <w:p w14:paraId="281F4FD4" w14:textId="77777777" w:rsidR="00D52717" w:rsidRDefault="00D52717" w:rsidP="0060187B"/>
                  </w:txbxContent>
                </v:textbox>
                <w10:wrap type="square"/>
              </v:shape>
            </w:pict>
          </mc:Fallback>
        </mc:AlternateContent>
      </w:r>
      <w:r w:rsidR="00694CDC"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3E5681C" wp14:editId="7FA5BB44">
                <wp:simplePos x="0" y="0"/>
                <wp:positionH relativeFrom="column">
                  <wp:posOffset>2950845</wp:posOffset>
                </wp:positionH>
                <wp:positionV relativeFrom="paragraph">
                  <wp:posOffset>7018746</wp:posOffset>
                </wp:positionV>
                <wp:extent cx="2456815" cy="1028065"/>
                <wp:effectExtent l="0" t="0" r="0" b="0"/>
                <wp:wrapSquare wrapText="bothSides"/>
                <wp:docPr id="25" name="Textfeld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6815" cy="1028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A108F7" w14:textId="76920FC7" w:rsidR="00694CDC" w:rsidRPr="006172D4" w:rsidRDefault="00694CDC" w:rsidP="00694CDC">
                            <w:pPr>
                              <w:pStyle w:val="berschrift2"/>
                            </w:pPr>
                            <w:r>
                              <w:t>Verfügbar ab</w:t>
                            </w:r>
                          </w:p>
                          <w:p w14:paraId="5B6B85FB" w14:textId="422D6496" w:rsidR="00694CDC" w:rsidRDefault="00694CDC" w:rsidP="00694CDC">
                            <w:r>
                              <w:t xml:space="preserve">              </w:t>
                            </w:r>
                            <w:r w:rsidR="00682C64">
                              <w:t>01</w:t>
                            </w:r>
                            <w:r>
                              <w:t>.</w:t>
                            </w:r>
                            <w:r w:rsidR="002E2AA4">
                              <w:t>12</w:t>
                            </w:r>
                            <w:r>
                              <w:t>.2018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5681C" id="Textfeld 25" o:spid="_x0000_s1031" type="#_x0000_t202" style="position:absolute;margin-left:232.35pt;margin-top:552.65pt;width:193.45pt;height:80.9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" filled="f" stroked="f">
                <v:textbox>
                  <w:txbxContent>
                    <w:p w14:paraId="12A108F7" w14:textId="76920FC7" w:rsidR="00694CDC" w:rsidRPr="006172D4" w:rsidRDefault="00694CDC" w:rsidP="00694CDC">
                      <w:pPr>
                        <w:pStyle w:val="berschrift2"/>
                      </w:pPr>
                      <w:r>
                        <w:t>Verfügbar ab</w:t>
                      </w:r>
                    </w:p>
                    <w:p w14:paraId="5B6B85FB" w14:textId="422D6496" w:rsidR="00694CDC" w:rsidRDefault="00694CDC" w:rsidP="00694CDC">
                      <w:r>
                        <w:t xml:space="preserve">              </w:t>
                      </w:r>
                      <w:r w:rsidR="00682C64">
                        <w:t>01</w:t>
                      </w:r>
                      <w:r>
                        <w:t>.</w:t>
                      </w:r>
                      <w:r w:rsidR="002E2AA4">
                        <w:t>12</w:t>
                      </w:r>
                      <w:r>
                        <w:t>.2018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94CDC"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8681919" wp14:editId="559098BE">
                <wp:simplePos x="0" y="0"/>
                <wp:positionH relativeFrom="column">
                  <wp:posOffset>2955290</wp:posOffset>
                </wp:positionH>
                <wp:positionV relativeFrom="paragraph">
                  <wp:posOffset>4268470</wp:posOffset>
                </wp:positionV>
                <wp:extent cx="3073400" cy="1032510"/>
                <wp:effectExtent l="0" t="0" r="0" b="8890"/>
                <wp:wrapSquare wrapText="bothSides"/>
                <wp:docPr id="56" name="Textfeld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3400" cy="1032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5FC2C8" w14:textId="77777777" w:rsidR="00D52717" w:rsidRPr="006172D4" w:rsidRDefault="00D52717" w:rsidP="000038F9">
                            <w:pPr>
                              <w:pStyle w:val="berschrift2"/>
                            </w:pPr>
                            <w:r>
                              <w:t>projektorte</w:t>
                            </w:r>
                          </w:p>
                          <w:p w14:paraId="44C02801" w14:textId="5C288681" w:rsidR="00D52717" w:rsidRDefault="00F00009" w:rsidP="000038F9">
                            <w:pPr>
                              <w:ind w:left="720"/>
                            </w:pPr>
                            <w:r w:rsidRPr="00F00009">
                              <w:t>Deutschland</w:t>
                            </w:r>
                            <w:r w:rsidR="00E309E7">
                              <w:t xml:space="preserve"> - </w:t>
                            </w:r>
                            <w:r w:rsidR="001F1675" w:rsidRPr="001F1675">
                              <w:t>Bundesweit</w:t>
                            </w:r>
                          </w:p>
                          <w:p w14:paraId="25D32F9F" w14:textId="191DB6AC" w:rsidR="00157223" w:rsidRPr="00934D7F" w:rsidRDefault="00157223" w:rsidP="00157223">
                            <w:pPr>
                              <w:ind w:left="720"/>
                            </w:pPr>
                          </w:p>
                          <w:p w14:paraId="28CEEFD3" w14:textId="77777777" w:rsidR="00157223" w:rsidRPr="00934D7F" w:rsidRDefault="00157223" w:rsidP="000038F9">
                            <w:pPr>
                              <w:ind w:left="72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81919" id="Textfeld 56" o:spid="_x0000_s1032" type="#_x0000_t202" style="position:absolute;margin-left:232.7pt;margin-top:336.1pt;width:242pt;height:81.3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" filled="f" stroked="f">
                <v:textbox>
                  <w:txbxContent>
                    <w:p w14:paraId="105FC2C8" w14:textId="77777777" w:rsidR="00D52717" w:rsidRPr="006172D4" w:rsidRDefault="00D52717" w:rsidP="000038F9">
                      <w:pPr>
                        <w:pStyle w:val="berschrift2"/>
                      </w:pPr>
                      <w:r>
                        <w:t>projektorte</w:t>
                      </w:r>
                    </w:p>
                    <w:p w14:paraId="44C02801" w14:textId="5C288681" w:rsidR="00D52717" w:rsidRDefault="00F00009" w:rsidP="000038F9">
                      <w:pPr>
                        <w:ind w:left="720"/>
                      </w:pPr>
                      <w:r w:rsidRPr="00F00009">
                        <w:t>Deutschland</w:t>
                      </w:r>
                      <w:r w:rsidR="00E309E7">
                        <w:t xml:space="preserve"> - </w:t>
                      </w:r>
                      <w:r w:rsidR="001F1675" w:rsidRPr="001F1675">
                        <w:t>Bundesweit</w:t>
                      </w:r>
                    </w:p>
                    <w:p w14:paraId="25D32F9F" w14:textId="191DB6AC" w:rsidR="00157223" w:rsidRPr="00934D7F" w:rsidRDefault="00157223" w:rsidP="00157223">
                      <w:pPr>
                        <w:ind w:left="720"/>
                      </w:pPr>
                    </w:p>
                    <w:p w14:paraId="28CEEFD3" w14:textId="77777777" w:rsidR="00157223" w:rsidRPr="00934D7F" w:rsidRDefault="00157223" w:rsidP="000038F9">
                      <w:pPr>
                        <w:ind w:left="72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796FAE">
        <w:rPr>
          <w:noProof/>
          <w:sz w:val="24"/>
          <w:lang w:eastAsia="de-DE" w:bidi="ar-SA"/>
        </w:rPr>
        <w:drawing>
          <wp:anchor distT="0" distB="0" distL="114300" distR="114300" simplePos="0" relativeHeight="251664384" behindDoc="1" locked="0" layoutInCell="1" allowOverlap="1" wp14:anchorId="76E95805" wp14:editId="320A7C02">
            <wp:simplePos x="0" y="0"/>
            <wp:positionH relativeFrom="column">
              <wp:posOffset>-603393</wp:posOffset>
            </wp:positionH>
            <wp:positionV relativeFrom="paragraph">
              <wp:posOffset>3474098</wp:posOffset>
            </wp:positionV>
            <wp:extent cx="7399176" cy="4793615"/>
            <wp:effectExtent l="0" t="0" r="0" b="6985"/>
            <wp:wrapNone/>
            <wp:docPr id="11" name="Bild 11" descr="layout_0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ayout_0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639" b="39914"/>
                    <a:stretch/>
                  </pic:blipFill>
                  <pic:spPr bwMode="auto">
                    <a:xfrm>
                      <a:off x="0" y="0"/>
                      <a:ext cx="7399176" cy="479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6B3E"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3E2BD1" wp14:editId="3E341365">
                <wp:simplePos x="0" y="0"/>
                <wp:positionH relativeFrom="column">
                  <wp:posOffset>59055</wp:posOffset>
                </wp:positionH>
                <wp:positionV relativeFrom="paragraph">
                  <wp:posOffset>2440784</wp:posOffset>
                </wp:positionV>
                <wp:extent cx="3034030" cy="2315210"/>
                <wp:effectExtent l="0" t="0" r="0" b="0"/>
                <wp:wrapSquare wrapText="bothSides"/>
                <wp:docPr id="6" name="Textfel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4030" cy="2315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6D54D2" w14:textId="77777777" w:rsidR="00D52717" w:rsidRPr="00556E4F" w:rsidRDefault="00D52717" w:rsidP="0060187B">
                            <w:pPr>
                              <w:pStyle w:val="berschrift2"/>
                              <w:rPr>
                                <w:lang w:val="en-US"/>
                              </w:rPr>
                            </w:pPr>
                            <w:r w:rsidRPr="00556E4F">
                              <w:rPr>
                                <w:lang w:val="en-US"/>
                              </w:rPr>
                              <w:t>Aktuelle Schwerpunkte</w:t>
                            </w:r>
                          </w:p>
                          <w:p w14:paraId="765BDD8B" w14:textId="208C4BCA" w:rsidR="00D52717" w:rsidRPr="00BC6B3E" w:rsidRDefault="00556E4F" w:rsidP="00556E4F">
                            <w:pPr>
                              <w:ind w:left="720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556E4F">
                              <w:rPr>
                                <w:lang w:val="en-US"/>
                              </w:rPr>
                              <w:t>DevSecOps</w:t>
                            </w:r>
                            <w:proofErr w:type="spellEnd"/>
                            <w:r w:rsidRPr="00556E4F">
                              <w:rPr>
                                <w:lang w:val="en-US"/>
                              </w:rPr>
                              <w:t xml:space="preserve">, Linux, Ethical Hacking, </w:t>
                            </w:r>
                            <w:proofErr w:type="spellStart"/>
                            <w:r w:rsidRPr="00556E4F">
                              <w:rPr>
                                <w:lang w:val="en-US"/>
                              </w:rPr>
                              <w:t>Sicherheitsberatung</w:t>
                            </w:r>
                            <w:proofErr w:type="spellEnd"/>
                            <w:r w:rsidRPr="00556E4F">
                              <w:rPr>
                                <w:lang w:val="en-US"/>
                              </w:rPr>
                              <w:t>, Pen Testing, CISSP (Certified Information System Security Professional), OSC (Offensive Security Certified Professional)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E2BD1" id="Textfeld 6" o:spid="_x0000_s1033" type="#_x0000_t202" style="position:absolute;margin-left:4.65pt;margin-top:192.2pt;width:238.9pt;height:182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" filled="f" stroked="f">
                <v:textbox>
                  <w:txbxContent>
                    <w:p w14:paraId="4D6D54D2" w14:textId="77777777" w:rsidR="00D52717" w:rsidRPr="00556E4F" w:rsidRDefault="00D52717" w:rsidP="0060187B">
                      <w:pPr>
                        <w:pStyle w:val="berschrift2"/>
                        <w:rPr>
                          <w:lang w:val="en-US"/>
                        </w:rPr>
                      </w:pPr>
                      <w:r w:rsidRPr="00556E4F">
                        <w:rPr>
                          <w:lang w:val="en-US"/>
                        </w:rPr>
                        <w:t>Aktuelle Schwerpunkte</w:t>
                      </w:r>
                    </w:p>
                    <w:p w14:paraId="765BDD8B" w14:textId="208C4BCA" w:rsidR="00D52717" w:rsidRPr="00BC6B3E" w:rsidRDefault="00556E4F" w:rsidP="00556E4F">
                      <w:pPr>
                        <w:ind w:left="720"/>
                        <w:rPr>
                          <w:lang w:val="en-US"/>
                        </w:rPr>
                      </w:pPr>
                      <w:proofErr w:type="spellStart"/>
                      <w:r w:rsidRPr="00556E4F">
                        <w:rPr>
                          <w:lang w:val="en-US"/>
                        </w:rPr>
                        <w:t>DevSecOps</w:t>
                      </w:r>
                      <w:proofErr w:type="spellEnd"/>
                      <w:r w:rsidRPr="00556E4F">
                        <w:rPr>
                          <w:lang w:val="en-US"/>
                        </w:rPr>
                        <w:t xml:space="preserve">, Linux, Ethical Hacking, </w:t>
                      </w:r>
                      <w:proofErr w:type="spellStart"/>
                      <w:r w:rsidRPr="00556E4F">
                        <w:rPr>
                          <w:lang w:val="en-US"/>
                        </w:rPr>
                        <w:t>Sicherheitsberatung</w:t>
                      </w:r>
                      <w:proofErr w:type="spellEnd"/>
                      <w:r w:rsidRPr="00556E4F">
                        <w:rPr>
                          <w:lang w:val="en-US"/>
                        </w:rPr>
                        <w:t>, Pen Testing, CISSP (Certified Information System Security Professional), OSC (Offensive Security Certified Professional)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77987">
        <w:rPr>
          <w:sz w:val="24"/>
          <w:lang w:eastAsia="de-DE" w:bidi="ar-SA"/>
        </w:rPr>
        <w:br w:type="page"/>
      </w:r>
    </w:p>
    <w:p w14:paraId="534DD0D0" w14:textId="106938DE" w:rsidR="00751825" w:rsidRDefault="002E2AA4" w:rsidP="000B28A5">
      <w:pPr>
        <w:rPr>
          <w:sz w:val="24"/>
          <w:lang w:eastAsia="de-DE" w:bidi="ar-SA"/>
        </w:rPr>
      </w:pPr>
      <w:r>
        <w:rPr>
          <w:noProof/>
          <w:lang w:eastAsia="de-DE" w:bidi="ar-SA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138030" wp14:editId="5318A18A">
                <wp:simplePos x="0" y="0"/>
                <wp:positionH relativeFrom="column">
                  <wp:posOffset>1506220</wp:posOffset>
                </wp:positionH>
                <wp:positionV relativeFrom="paragraph">
                  <wp:posOffset>387804</wp:posOffset>
                </wp:positionV>
                <wp:extent cx="4795520" cy="7666990"/>
                <wp:effectExtent l="0" t="0" r="0" b="3810"/>
                <wp:wrapSquare wrapText="bothSides"/>
                <wp:docPr id="9" name="Textfel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5520" cy="7666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9FB775" w14:textId="77777777" w:rsidR="00D52717" w:rsidRDefault="00D52717" w:rsidP="007458B8">
                            <w:pPr>
                              <w:rPr>
                                <w:b/>
                              </w:rPr>
                            </w:pPr>
                            <w:r w:rsidRPr="00517AE5">
                              <w:rPr>
                                <w:b/>
                              </w:rPr>
                              <w:t>Betriebssysteme</w:t>
                            </w:r>
                          </w:p>
                          <w:p w14:paraId="49DFC947" w14:textId="4B924F9F" w:rsidR="00D52717" w:rsidRDefault="00DA467B" w:rsidP="007458B8">
                            <w:r w:rsidRPr="00DA467B">
                              <w:t>Linux, Macintosh OSX, Unix, Windows</w:t>
                            </w:r>
                          </w:p>
                          <w:p w14:paraId="47056878" w14:textId="77777777" w:rsidR="00DA467B" w:rsidRDefault="00DA467B" w:rsidP="007458B8"/>
                          <w:p w14:paraId="29397B84" w14:textId="77777777" w:rsidR="00D52717" w:rsidRPr="002E2AA4" w:rsidRDefault="00D52717" w:rsidP="007458B8">
                            <w:pPr>
                              <w:rPr>
                                <w:b/>
                              </w:rPr>
                            </w:pPr>
                            <w:r w:rsidRPr="002E2AA4">
                              <w:rPr>
                                <w:b/>
                              </w:rPr>
                              <w:t>Sprachen</w:t>
                            </w:r>
                          </w:p>
                          <w:p w14:paraId="1D443ED0" w14:textId="7BF8803E" w:rsidR="00D52717" w:rsidRDefault="00DA467B" w:rsidP="007458B8">
                            <w:pPr>
                              <w:rPr>
                                <w:lang w:val="en-US"/>
                              </w:rPr>
                            </w:pPr>
                            <w:r w:rsidRPr="00DA467B">
                              <w:rPr>
                                <w:lang w:val="en-US"/>
                              </w:rPr>
                              <w:t xml:space="preserve">Assembler, C, C#, C++, Delphi, HTML, Java, JavaScript, </w:t>
                            </w:r>
                            <w:proofErr w:type="spellStart"/>
                            <w:r w:rsidRPr="00DA467B">
                              <w:rPr>
                                <w:lang w:val="en-US"/>
                              </w:rPr>
                              <w:t>LaTex</w:t>
                            </w:r>
                            <w:proofErr w:type="spellEnd"/>
                            <w:r w:rsidRPr="00DA467B">
                              <w:rPr>
                                <w:lang w:val="en-US"/>
                              </w:rPr>
                              <w:t>, PHP, Pascal, Perl, Python, SQL, Shell-Scripts, TCL/</w:t>
                            </w:r>
                            <w:proofErr w:type="spellStart"/>
                            <w:r w:rsidRPr="00DA467B">
                              <w:rPr>
                                <w:lang w:val="en-US"/>
                              </w:rPr>
                              <w:t>Tk</w:t>
                            </w:r>
                            <w:proofErr w:type="spellEnd"/>
                            <w:r w:rsidRPr="00DA467B">
                              <w:rPr>
                                <w:lang w:val="en-US"/>
                              </w:rPr>
                              <w:t>, VB.NET, XML</w:t>
                            </w:r>
                          </w:p>
                          <w:p w14:paraId="5E2A6C74" w14:textId="77777777" w:rsidR="00D52717" w:rsidRDefault="00D52717" w:rsidP="007458B8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C8F9581" w14:textId="77777777" w:rsidR="00D52717" w:rsidRPr="00517AE5" w:rsidRDefault="00D52717" w:rsidP="00517AE5">
                            <w:pPr>
                              <w:rPr>
                                <w:b/>
                              </w:rPr>
                            </w:pPr>
                            <w:r w:rsidRPr="00517AE5">
                              <w:rPr>
                                <w:b/>
                              </w:rPr>
                              <w:t>Datenbanken</w:t>
                            </w:r>
                          </w:p>
                          <w:p w14:paraId="51B208DE" w14:textId="255F4077" w:rsidR="00D52717" w:rsidRPr="005753E5" w:rsidRDefault="00DA467B" w:rsidP="00517AE5">
                            <w:r w:rsidRPr="005753E5">
                              <w:t xml:space="preserve">MS-SQL-Server, Oracle, </w:t>
                            </w:r>
                            <w:proofErr w:type="spellStart"/>
                            <w:r w:rsidRPr="005753E5">
                              <w:t>PostgresSQL</w:t>
                            </w:r>
                            <w:proofErr w:type="spellEnd"/>
                            <w:r w:rsidRPr="005753E5">
                              <w:t>, MySQL</w:t>
                            </w:r>
                          </w:p>
                          <w:p w14:paraId="57908210" w14:textId="77777777" w:rsidR="00DA467B" w:rsidRPr="005753E5" w:rsidRDefault="00DA467B" w:rsidP="00517AE5"/>
                          <w:p w14:paraId="360B1B65" w14:textId="40DA368C" w:rsidR="00D52717" w:rsidRPr="005753E5" w:rsidRDefault="00503955" w:rsidP="00517AE5">
                            <w:pPr>
                              <w:rPr>
                                <w:b/>
                              </w:rPr>
                            </w:pPr>
                            <w:r w:rsidRPr="005753E5">
                              <w:rPr>
                                <w:b/>
                              </w:rPr>
                              <w:t>DC/Netze</w:t>
                            </w:r>
                          </w:p>
                          <w:p w14:paraId="78ECDC94" w14:textId="77777777" w:rsidR="00F55598" w:rsidRDefault="00F55598" w:rsidP="00517AE5">
                            <w:pPr>
                              <w:rPr>
                                <w:lang w:val="en-US"/>
                              </w:rPr>
                            </w:pPr>
                            <w:r w:rsidRPr="00F55598">
                              <w:rPr>
                                <w:lang w:val="en-US"/>
                              </w:rPr>
                              <w:t xml:space="preserve">DHCP, DNS, (S)FTP, Firewall, Gateway, HBCI, HTTP(S), ISDN, ISO/OSI, </w:t>
                            </w:r>
                          </w:p>
                          <w:p w14:paraId="5F475583" w14:textId="31D714E0" w:rsidR="00D52717" w:rsidRDefault="00F55598" w:rsidP="00517AE5">
                            <w:pPr>
                              <w:rPr>
                                <w:lang w:val="en-US"/>
                              </w:rPr>
                            </w:pPr>
                            <w:r w:rsidRPr="00F55598">
                              <w:rPr>
                                <w:lang w:val="en-US"/>
                              </w:rPr>
                              <w:t>Internet, Intranet, LAN, OpenSSL, Router, SNMP, SSL, Switches, VPN, X.25, X.400</w:t>
                            </w:r>
                          </w:p>
                          <w:p w14:paraId="5E763C1C" w14:textId="77777777" w:rsidR="00F55598" w:rsidRPr="00DA467B" w:rsidRDefault="00F55598" w:rsidP="00517AE5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EA86C9D" w14:textId="77777777" w:rsidR="00D52717" w:rsidRPr="005753E5" w:rsidRDefault="00D52717" w:rsidP="00154B2D">
                            <w:pPr>
                              <w:rPr>
                                <w:b/>
                                <w:lang w:val="en-US"/>
                              </w:rPr>
                            </w:pPr>
                            <w:r w:rsidRPr="005753E5">
                              <w:rPr>
                                <w:b/>
                                <w:lang w:val="en-US"/>
                              </w:rPr>
                              <w:t>Tools</w:t>
                            </w:r>
                          </w:p>
                          <w:p w14:paraId="0BBDADA1" w14:textId="0C30E2B0" w:rsidR="00D52717" w:rsidRPr="00B34B36" w:rsidRDefault="00B34B36" w:rsidP="00154B2D">
                            <w:pPr>
                              <w:rPr>
                                <w:lang w:val="en-US"/>
                              </w:rPr>
                            </w:pPr>
                            <w:r w:rsidRPr="00B34B36">
                              <w:rPr>
                                <w:lang w:val="en-US"/>
                              </w:rPr>
                              <w:t xml:space="preserve">Active Directory, Apache, Apache, </w:t>
                            </w:r>
                            <w:proofErr w:type="spellStart"/>
                            <w:r w:rsidRPr="00B34B36">
                              <w:rPr>
                                <w:lang w:val="en-US"/>
                              </w:rPr>
                              <w:t>Intellij</w:t>
                            </w:r>
                            <w:proofErr w:type="spellEnd"/>
                            <w:r w:rsidRPr="00B34B36">
                              <w:rPr>
                                <w:lang w:val="en-US"/>
                              </w:rPr>
                              <w:t xml:space="preserve"> IDEA, LDAP, MS-Visual Studio, PGP, SOAP, VMware ESX</w:t>
                            </w:r>
                          </w:p>
                          <w:p w14:paraId="06BAA58D" w14:textId="77777777" w:rsidR="00D52717" w:rsidRPr="00B34B36" w:rsidRDefault="00D52717" w:rsidP="00154B2D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16DBE35" w14:textId="77777777" w:rsidR="00D52717" w:rsidRPr="005753E5" w:rsidRDefault="00D52717" w:rsidP="00BC41BF">
                            <w:pPr>
                              <w:rPr>
                                <w:b/>
                                <w:lang w:val="en-US"/>
                              </w:rPr>
                            </w:pPr>
                            <w:r w:rsidRPr="005753E5">
                              <w:rPr>
                                <w:b/>
                                <w:lang w:val="en-US"/>
                              </w:rPr>
                              <w:t>Hardware</w:t>
                            </w:r>
                          </w:p>
                          <w:p w14:paraId="0A356F1D" w14:textId="67A49D0E" w:rsidR="00B34B36" w:rsidRDefault="009E50BC" w:rsidP="00BC41BF">
                            <w:pPr>
                              <w:rPr>
                                <w:lang w:val="en-US"/>
                              </w:rPr>
                            </w:pPr>
                            <w:r w:rsidRPr="009E50BC">
                              <w:rPr>
                                <w:lang w:val="en-US"/>
                              </w:rPr>
                              <w:t>Apple Macintosh, Dell, Dell Server, HP, HP Server</w:t>
                            </w:r>
                          </w:p>
                          <w:p w14:paraId="312A0657" w14:textId="77777777" w:rsidR="009E50BC" w:rsidRPr="00B34B36" w:rsidRDefault="009E50BC" w:rsidP="00BC41BF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C7F9BD1" w14:textId="77777777" w:rsidR="00D52717" w:rsidRPr="00DB2878" w:rsidRDefault="00D52717" w:rsidP="00DB2878">
                            <w:pPr>
                              <w:rPr>
                                <w:b/>
                              </w:rPr>
                            </w:pPr>
                            <w:r w:rsidRPr="00DB2878">
                              <w:rPr>
                                <w:b/>
                              </w:rPr>
                              <w:t>Tools, Methoden</w:t>
                            </w:r>
                          </w:p>
                          <w:p w14:paraId="768999EF" w14:textId="77777777" w:rsidR="00D52717" w:rsidRPr="00517AE5" w:rsidRDefault="00D52717" w:rsidP="00DB2878">
                            <w:r>
                              <w:t>NFS</w:t>
                            </w:r>
                          </w:p>
                          <w:p w14:paraId="17E34D27" w14:textId="77777777" w:rsidR="00D52717" w:rsidRPr="00517AE5" w:rsidRDefault="00D52717" w:rsidP="007458B8">
                            <w:pPr>
                              <w:rPr>
                                <w:b/>
                              </w:rPr>
                            </w:pPr>
                          </w:p>
                          <w:p w14:paraId="0613973B" w14:textId="77777777" w:rsidR="00D52717" w:rsidRPr="00A30E33" w:rsidRDefault="00D52717" w:rsidP="007458B8">
                            <w:pPr>
                              <w:rPr>
                                <w:b/>
                              </w:rPr>
                            </w:pPr>
                            <w:r w:rsidRPr="00A30E33">
                              <w:rPr>
                                <w:b/>
                              </w:rPr>
                              <w:t>BUS, Kommunikation</w:t>
                            </w:r>
                          </w:p>
                          <w:p w14:paraId="395D440A" w14:textId="77777777" w:rsidR="00556E4F" w:rsidRPr="00157F03" w:rsidRDefault="00556E4F" w:rsidP="00556E4F">
                            <w:r w:rsidRPr="00157F03">
                              <w:t>Ethernet, TCP/IP, WLAN</w:t>
                            </w:r>
                          </w:p>
                          <w:p w14:paraId="46A5971D" w14:textId="77777777" w:rsidR="00556E4F" w:rsidRPr="00157F03" w:rsidRDefault="00556E4F" w:rsidP="009D7E6D">
                            <w:pPr>
                              <w:rPr>
                                <w:b/>
                              </w:rPr>
                            </w:pPr>
                          </w:p>
                          <w:p w14:paraId="4F12CDDD" w14:textId="36467EEB" w:rsidR="00A2258D" w:rsidRDefault="00A2258D" w:rsidP="009D7E6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Prozesse</w:t>
                            </w:r>
                          </w:p>
                          <w:p w14:paraId="1F7089DA" w14:textId="608C42CE" w:rsidR="00A2258D" w:rsidRDefault="00B34B36" w:rsidP="009D7E6D">
                            <w:r w:rsidRPr="00B34B36">
                              <w:t xml:space="preserve">Applikation, </w:t>
                            </w:r>
                            <w:proofErr w:type="spellStart"/>
                            <w:r w:rsidRPr="00B34B36">
                              <w:t>Blackboxtest</w:t>
                            </w:r>
                            <w:proofErr w:type="spellEnd"/>
                            <w:r w:rsidRPr="00B34B36">
                              <w:t xml:space="preserve">, HW-Architektur, </w:t>
                            </w:r>
                            <w:proofErr w:type="spellStart"/>
                            <w:r w:rsidRPr="00B34B36">
                              <w:t>Whiteboxtest</w:t>
                            </w:r>
                            <w:proofErr w:type="spellEnd"/>
                          </w:p>
                          <w:p w14:paraId="4F21E244" w14:textId="77777777" w:rsidR="00D00274" w:rsidRDefault="00D00274" w:rsidP="009D7E6D">
                            <w:pPr>
                              <w:rPr>
                                <w:b/>
                              </w:rPr>
                            </w:pPr>
                          </w:p>
                          <w:p w14:paraId="41571289" w14:textId="77777777" w:rsidR="00D52717" w:rsidRPr="00416418" w:rsidRDefault="00D52717" w:rsidP="009D7E6D">
                            <w:pPr>
                              <w:rPr>
                                <w:b/>
                              </w:rPr>
                            </w:pPr>
                            <w:r w:rsidRPr="00416418">
                              <w:rPr>
                                <w:b/>
                              </w:rPr>
                              <w:t>Weitere Fähigkeiten</w:t>
                            </w:r>
                          </w:p>
                          <w:p w14:paraId="446EE8C4" w14:textId="79DE653E" w:rsidR="00D52717" w:rsidRPr="005753E5" w:rsidRDefault="00D00274" w:rsidP="005E0045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Acunetix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Amap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Ansible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Arachni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Atlassian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 Confluence, </w:t>
                            </w: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Atlassian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 JIRA, </w:t>
                            </w: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BeEF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, Burp, CISSP, Cyber Security Advisor, Dig, </w:t>
                            </w: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Dnsmap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, Ethical Hacking, Faraday, Fuzzing, </w:t>
                            </w: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Git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GitLab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Github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, HP Server, IBM, IBM Server, IIS, ISO 27001, Lenovo, Malware, </w:t>
                            </w: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Metasploit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, Microsoft Threat Modeling Tool, Nessus, </w:t>
                            </w: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Netcat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Netze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Nikto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Nmap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, OSCP, </w:t>
                            </w: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Openvas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, Penetrations Tests, Puppet, </w:t>
                            </w: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SSLcheck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Schwachstellenanalyse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, Scrum, Senior Security Expert, </w:t>
                            </w: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Shodan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Sicherheit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Sqlmap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, TLS, W3af, Zap, hping3, </w:t>
                            </w: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sslyze</w:t>
                            </w:r>
                            <w:proofErr w:type="spellEnd"/>
                          </w:p>
                          <w:p w14:paraId="6DE46D42" w14:textId="77777777" w:rsidR="00D52717" w:rsidRPr="005753E5" w:rsidRDefault="00D52717" w:rsidP="007458B8">
                            <w:pPr>
                              <w:rPr>
                                <w:b/>
                                <w:lang w:val="en-US"/>
                              </w:rPr>
                            </w:pPr>
                          </w:p>
                          <w:p w14:paraId="171ACA87" w14:textId="77777777" w:rsidR="00D52717" w:rsidRPr="005753E5" w:rsidRDefault="00D5271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38030" id="Textfeld 9" o:spid="_x0000_s1034" type="#_x0000_t202" style="position:absolute;margin-left:118.6pt;margin-top:30.55pt;width:377.6pt;height:603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" filled="f" stroked="f">
                <v:textbox>
                  <w:txbxContent>
                    <w:p w14:paraId="7C9FB775" w14:textId="77777777" w:rsidR="00D52717" w:rsidRDefault="00D52717" w:rsidP="007458B8">
                      <w:pPr>
                        <w:rPr>
                          <w:b/>
                        </w:rPr>
                      </w:pPr>
                      <w:r w:rsidRPr="00517AE5">
                        <w:rPr>
                          <w:b/>
                        </w:rPr>
                        <w:t>Betriebssysteme</w:t>
                      </w:r>
                    </w:p>
                    <w:p w14:paraId="49DFC947" w14:textId="4B924F9F" w:rsidR="00D52717" w:rsidRDefault="00DA467B" w:rsidP="007458B8">
                      <w:r w:rsidRPr="00DA467B">
                        <w:t>Linux, Macintosh OSX, Unix, Windows</w:t>
                      </w:r>
                    </w:p>
                    <w:p w14:paraId="47056878" w14:textId="77777777" w:rsidR="00DA467B" w:rsidRDefault="00DA467B" w:rsidP="007458B8"/>
                    <w:p w14:paraId="29397B84" w14:textId="77777777" w:rsidR="00D52717" w:rsidRPr="002E2AA4" w:rsidRDefault="00D52717" w:rsidP="007458B8">
                      <w:pPr>
                        <w:rPr>
                          <w:b/>
                        </w:rPr>
                      </w:pPr>
                      <w:r w:rsidRPr="002E2AA4">
                        <w:rPr>
                          <w:b/>
                        </w:rPr>
                        <w:t>Sprachen</w:t>
                      </w:r>
                    </w:p>
                    <w:p w14:paraId="1D443ED0" w14:textId="7BF8803E" w:rsidR="00D52717" w:rsidRDefault="00DA467B" w:rsidP="007458B8">
                      <w:pPr>
                        <w:rPr>
                          <w:lang w:val="en-US"/>
                        </w:rPr>
                      </w:pPr>
                      <w:r w:rsidRPr="00DA467B">
                        <w:rPr>
                          <w:lang w:val="en-US"/>
                        </w:rPr>
                        <w:t xml:space="preserve">Assembler, C, C#, C++, Delphi, HTML, Java, JavaScript, </w:t>
                      </w:r>
                      <w:proofErr w:type="spellStart"/>
                      <w:r w:rsidRPr="00DA467B">
                        <w:rPr>
                          <w:lang w:val="en-US"/>
                        </w:rPr>
                        <w:t>LaTex</w:t>
                      </w:r>
                      <w:proofErr w:type="spellEnd"/>
                      <w:r w:rsidRPr="00DA467B">
                        <w:rPr>
                          <w:lang w:val="en-US"/>
                        </w:rPr>
                        <w:t>, PHP, Pascal, Perl, Python, SQL, Shell-Scripts, TCL/</w:t>
                      </w:r>
                      <w:proofErr w:type="spellStart"/>
                      <w:r w:rsidRPr="00DA467B">
                        <w:rPr>
                          <w:lang w:val="en-US"/>
                        </w:rPr>
                        <w:t>Tk</w:t>
                      </w:r>
                      <w:proofErr w:type="spellEnd"/>
                      <w:r w:rsidRPr="00DA467B">
                        <w:rPr>
                          <w:lang w:val="en-US"/>
                        </w:rPr>
                        <w:t>, VB.NET, XML</w:t>
                      </w:r>
                    </w:p>
                    <w:p w14:paraId="5E2A6C74" w14:textId="77777777" w:rsidR="00D52717" w:rsidRDefault="00D52717" w:rsidP="007458B8">
                      <w:pPr>
                        <w:rPr>
                          <w:lang w:val="en-US"/>
                        </w:rPr>
                      </w:pPr>
                    </w:p>
                    <w:p w14:paraId="1C8F9581" w14:textId="77777777" w:rsidR="00D52717" w:rsidRPr="00517AE5" w:rsidRDefault="00D52717" w:rsidP="00517AE5">
                      <w:pPr>
                        <w:rPr>
                          <w:b/>
                        </w:rPr>
                      </w:pPr>
                      <w:r w:rsidRPr="00517AE5">
                        <w:rPr>
                          <w:b/>
                        </w:rPr>
                        <w:t>Datenbanken</w:t>
                      </w:r>
                    </w:p>
                    <w:p w14:paraId="51B208DE" w14:textId="255F4077" w:rsidR="00D52717" w:rsidRPr="005753E5" w:rsidRDefault="00DA467B" w:rsidP="00517AE5">
                      <w:r w:rsidRPr="005753E5">
                        <w:t xml:space="preserve">MS-SQL-Server, Oracle, </w:t>
                      </w:r>
                      <w:proofErr w:type="spellStart"/>
                      <w:r w:rsidRPr="005753E5">
                        <w:t>PostgresSQL</w:t>
                      </w:r>
                      <w:proofErr w:type="spellEnd"/>
                      <w:r w:rsidRPr="005753E5">
                        <w:t>, MySQL</w:t>
                      </w:r>
                    </w:p>
                    <w:p w14:paraId="57908210" w14:textId="77777777" w:rsidR="00DA467B" w:rsidRPr="005753E5" w:rsidRDefault="00DA467B" w:rsidP="00517AE5"/>
                    <w:p w14:paraId="360B1B65" w14:textId="40DA368C" w:rsidR="00D52717" w:rsidRPr="005753E5" w:rsidRDefault="00503955" w:rsidP="00517AE5">
                      <w:pPr>
                        <w:rPr>
                          <w:b/>
                        </w:rPr>
                      </w:pPr>
                      <w:r w:rsidRPr="005753E5">
                        <w:rPr>
                          <w:b/>
                        </w:rPr>
                        <w:t>DC/Netze</w:t>
                      </w:r>
                    </w:p>
                    <w:p w14:paraId="78ECDC94" w14:textId="77777777" w:rsidR="00F55598" w:rsidRDefault="00F55598" w:rsidP="00517AE5">
                      <w:pPr>
                        <w:rPr>
                          <w:lang w:val="en-US"/>
                        </w:rPr>
                      </w:pPr>
                      <w:r w:rsidRPr="00F55598">
                        <w:rPr>
                          <w:lang w:val="en-US"/>
                        </w:rPr>
                        <w:t xml:space="preserve">DHCP, DNS, (S)FTP, Firewall, Gateway, HBCI, HTTP(S), ISDN, ISO/OSI, </w:t>
                      </w:r>
                    </w:p>
                    <w:p w14:paraId="5F475583" w14:textId="31D714E0" w:rsidR="00D52717" w:rsidRDefault="00F55598" w:rsidP="00517AE5">
                      <w:pPr>
                        <w:rPr>
                          <w:lang w:val="en-US"/>
                        </w:rPr>
                      </w:pPr>
                      <w:r w:rsidRPr="00F55598">
                        <w:rPr>
                          <w:lang w:val="en-US"/>
                        </w:rPr>
                        <w:t>Internet, Intranet, LAN, OpenSSL, Router, SNMP, SSL, Switches, VPN, X.25, X.400</w:t>
                      </w:r>
                    </w:p>
                    <w:p w14:paraId="5E763C1C" w14:textId="77777777" w:rsidR="00F55598" w:rsidRPr="00DA467B" w:rsidRDefault="00F55598" w:rsidP="00517AE5">
                      <w:pPr>
                        <w:rPr>
                          <w:lang w:val="en-US"/>
                        </w:rPr>
                      </w:pPr>
                    </w:p>
                    <w:p w14:paraId="4EA86C9D" w14:textId="77777777" w:rsidR="00D52717" w:rsidRPr="005753E5" w:rsidRDefault="00D52717" w:rsidP="00154B2D">
                      <w:pPr>
                        <w:rPr>
                          <w:b/>
                          <w:lang w:val="en-US"/>
                        </w:rPr>
                      </w:pPr>
                      <w:r w:rsidRPr="005753E5">
                        <w:rPr>
                          <w:b/>
                          <w:lang w:val="en-US"/>
                        </w:rPr>
                        <w:t>Tools</w:t>
                      </w:r>
                    </w:p>
                    <w:p w14:paraId="0BBDADA1" w14:textId="0C30E2B0" w:rsidR="00D52717" w:rsidRPr="00B34B36" w:rsidRDefault="00B34B36" w:rsidP="00154B2D">
                      <w:pPr>
                        <w:rPr>
                          <w:lang w:val="en-US"/>
                        </w:rPr>
                      </w:pPr>
                      <w:r w:rsidRPr="00B34B36">
                        <w:rPr>
                          <w:lang w:val="en-US"/>
                        </w:rPr>
                        <w:t xml:space="preserve">Active Directory, Apache, Apache, </w:t>
                      </w:r>
                      <w:proofErr w:type="spellStart"/>
                      <w:r w:rsidRPr="00B34B36">
                        <w:rPr>
                          <w:lang w:val="en-US"/>
                        </w:rPr>
                        <w:t>Intellij</w:t>
                      </w:r>
                      <w:proofErr w:type="spellEnd"/>
                      <w:r w:rsidRPr="00B34B36">
                        <w:rPr>
                          <w:lang w:val="en-US"/>
                        </w:rPr>
                        <w:t xml:space="preserve"> IDEA, LDAP, MS-Visual Studio, PGP, SOAP, VMware ESX</w:t>
                      </w:r>
                    </w:p>
                    <w:p w14:paraId="06BAA58D" w14:textId="77777777" w:rsidR="00D52717" w:rsidRPr="00B34B36" w:rsidRDefault="00D52717" w:rsidP="00154B2D">
                      <w:pPr>
                        <w:rPr>
                          <w:lang w:val="en-US"/>
                        </w:rPr>
                      </w:pPr>
                    </w:p>
                    <w:p w14:paraId="416DBE35" w14:textId="77777777" w:rsidR="00D52717" w:rsidRPr="005753E5" w:rsidRDefault="00D52717" w:rsidP="00BC41BF">
                      <w:pPr>
                        <w:rPr>
                          <w:b/>
                          <w:lang w:val="en-US"/>
                        </w:rPr>
                      </w:pPr>
                      <w:r w:rsidRPr="005753E5">
                        <w:rPr>
                          <w:b/>
                          <w:lang w:val="en-US"/>
                        </w:rPr>
                        <w:t>Hardware</w:t>
                      </w:r>
                    </w:p>
                    <w:p w14:paraId="0A356F1D" w14:textId="67A49D0E" w:rsidR="00B34B36" w:rsidRDefault="009E50BC" w:rsidP="00BC41BF">
                      <w:pPr>
                        <w:rPr>
                          <w:lang w:val="en-US"/>
                        </w:rPr>
                      </w:pPr>
                      <w:r w:rsidRPr="009E50BC">
                        <w:rPr>
                          <w:lang w:val="en-US"/>
                        </w:rPr>
                        <w:t>Apple Macintosh, Dell, Dell Server, HP, HP Server</w:t>
                      </w:r>
                    </w:p>
                    <w:p w14:paraId="312A0657" w14:textId="77777777" w:rsidR="009E50BC" w:rsidRPr="00B34B36" w:rsidRDefault="009E50BC" w:rsidP="00BC41BF">
                      <w:pPr>
                        <w:rPr>
                          <w:lang w:val="en-US"/>
                        </w:rPr>
                      </w:pPr>
                    </w:p>
                    <w:p w14:paraId="6C7F9BD1" w14:textId="77777777" w:rsidR="00D52717" w:rsidRPr="00DB2878" w:rsidRDefault="00D52717" w:rsidP="00DB2878">
                      <w:pPr>
                        <w:rPr>
                          <w:b/>
                        </w:rPr>
                      </w:pPr>
                      <w:r w:rsidRPr="00DB2878">
                        <w:rPr>
                          <w:b/>
                        </w:rPr>
                        <w:t>Tools, Methoden</w:t>
                      </w:r>
                    </w:p>
                    <w:p w14:paraId="768999EF" w14:textId="77777777" w:rsidR="00D52717" w:rsidRPr="00517AE5" w:rsidRDefault="00D52717" w:rsidP="00DB2878">
                      <w:r>
                        <w:t>NFS</w:t>
                      </w:r>
                    </w:p>
                    <w:p w14:paraId="17E34D27" w14:textId="77777777" w:rsidR="00D52717" w:rsidRPr="00517AE5" w:rsidRDefault="00D52717" w:rsidP="007458B8">
                      <w:pPr>
                        <w:rPr>
                          <w:b/>
                        </w:rPr>
                      </w:pPr>
                    </w:p>
                    <w:p w14:paraId="0613973B" w14:textId="77777777" w:rsidR="00D52717" w:rsidRPr="00A30E33" w:rsidRDefault="00D52717" w:rsidP="007458B8">
                      <w:pPr>
                        <w:rPr>
                          <w:b/>
                        </w:rPr>
                      </w:pPr>
                      <w:r w:rsidRPr="00A30E33">
                        <w:rPr>
                          <w:b/>
                        </w:rPr>
                        <w:t>BUS, Kommunikation</w:t>
                      </w:r>
                    </w:p>
                    <w:p w14:paraId="395D440A" w14:textId="77777777" w:rsidR="00556E4F" w:rsidRPr="00157F03" w:rsidRDefault="00556E4F" w:rsidP="00556E4F">
                      <w:r w:rsidRPr="00157F03">
                        <w:t>Ethernet, TCP/IP, WLAN</w:t>
                      </w:r>
                    </w:p>
                    <w:p w14:paraId="46A5971D" w14:textId="77777777" w:rsidR="00556E4F" w:rsidRPr="00157F03" w:rsidRDefault="00556E4F" w:rsidP="009D7E6D">
                      <w:pPr>
                        <w:rPr>
                          <w:b/>
                        </w:rPr>
                      </w:pPr>
                    </w:p>
                    <w:p w14:paraId="4F12CDDD" w14:textId="36467EEB" w:rsidR="00A2258D" w:rsidRDefault="00A2258D" w:rsidP="009D7E6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Prozesse</w:t>
                      </w:r>
                    </w:p>
                    <w:p w14:paraId="1F7089DA" w14:textId="608C42CE" w:rsidR="00A2258D" w:rsidRDefault="00B34B36" w:rsidP="009D7E6D">
                      <w:r w:rsidRPr="00B34B36">
                        <w:t xml:space="preserve">Applikation, </w:t>
                      </w:r>
                      <w:proofErr w:type="spellStart"/>
                      <w:r w:rsidRPr="00B34B36">
                        <w:t>Blackboxtest</w:t>
                      </w:r>
                      <w:proofErr w:type="spellEnd"/>
                      <w:r w:rsidRPr="00B34B36">
                        <w:t xml:space="preserve">, HW-Architektur, </w:t>
                      </w:r>
                      <w:proofErr w:type="spellStart"/>
                      <w:r w:rsidRPr="00B34B36">
                        <w:t>Whiteboxtest</w:t>
                      </w:r>
                      <w:proofErr w:type="spellEnd"/>
                    </w:p>
                    <w:p w14:paraId="4F21E244" w14:textId="77777777" w:rsidR="00D00274" w:rsidRDefault="00D00274" w:rsidP="009D7E6D">
                      <w:pPr>
                        <w:rPr>
                          <w:b/>
                        </w:rPr>
                      </w:pPr>
                    </w:p>
                    <w:p w14:paraId="41571289" w14:textId="77777777" w:rsidR="00D52717" w:rsidRPr="00416418" w:rsidRDefault="00D52717" w:rsidP="009D7E6D">
                      <w:pPr>
                        <w:rPr>
                          <w:b/>
                        </w:rPr>
                      </w:pPr>
                      <w:r w:rsidRPr="00416418">
                        <w:rPr>
                          <w:b/>
                        </w:rPr>
                        <w:t>Weitere Fähigkeiten</w:t>
                      </w:r>
                    </w:p>
                    <w:p w14:paraId="446EE8C4" w14:textId="79DE653E" w:rsidR="00D52717" w:rsidRPr="005753E5" w:rsidRDefault="00D00274" w:rsidP="005E0045">
                      <w:pPr>
                        <w:jc w:val="both"/>
                        <w:rPr>
                          <w:lang w:val="en-US"/>
                        </w:rPr>
                      </w:pPr>
                      <w:proofErr w:type="spellStart"/>
                      <w:r w:rsidRPr="005753E5">
                        <w:rPr>
                          <w:lang w:val="en-US"/>
                        </w:rPr>
                        <w:t>Acunetix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5753E5">
                        <w:rPr>
                          <w:lang w:val="en-US"/>
                        </w:rPr>
                        <w:t>Amap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5753E5">
                        <w:rPr>
                          <w:lang w:val="en-US"/>
                        </w:rPr>
                        <w:t>Ansible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5753E5">
                        <w:rPr>
                          <w:lang w:val="en-US"/>
                        </w:rPr>
                        <w:t>Arachni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5753E5">
                        <w:rPr>
                          <w:lang w:val="en-US"/>
                        </w:rPr>
                        <w:t>Atlassian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 Confluence, </w:t>
                      </w:r>
                      <w:proofErr w:type="spellStart"/>
                      <w:r w:rsidRPr="005753E5">
                        <w:rPr>
                          <w:lang w:val="en-US"/>
                        </w:rPr>
                        <w:t>Atlassian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 JIRA, </w:t>
                      </w:r>
                      <w:proofErr w:type="spellStart"/>
                      <w:r w:rsidRPr="005753E5">
                        <w:rPr>
                          <w:lang w:val="en-US"/>
                        </w:rPr>
                        <w:t>BeEF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, Burp, CISSP, Cyber Security Advisor, Dig, </w:t>
                      </w:r>
                      <w:proofErr w:type="spellStart"/>
                      <w:r w:rsidRPr="005753E5">
                        <w:rPr>
                          <w:lang w:val="en-US"/>
                        </w:rPr>
                        <w:t>Dnsmap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, Ethical Hacking, Faraday, Fuzzing, </w:t>
                      </w:r>
                      <w:proofErr w:type="spellStart"/>
                      <w:r w:rsidRPr="005753E5">
                        <w:rPr>
                          <w:lang w:val="en-US"/>
                        </w:rPr>
                        <w:t>Git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5753E5">
                        <w:rPr>
                          <w:lang w:val="en-US"/>
                        </w:rPr>
                        <w:t>GitLab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5753E5">
                        <w:rPr>
                          <w:lang w:val="en-US"/>
                        </w:rPr>
                        <w:t>Github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, HP Server, IBM, IBM Server, IIS, ISO 27001, Lenovo, Malware, </w:t>
                      </w:r>
                      <w:proofErr w:type="spellStart"/>
                      <w:r w:rsidRPr="005753E5">
                        <w:rPr>
                          <w:lang w:val="en-US"/>
                        </w:rPr>
                        <w:t>Metasploit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, Microsoft Threat Modeling Tool, Nessus, </w:t>
                      </w:r>
                      <w:proofErr w:type="spellStart"/>
                      <w:r w:rsidRPr="005753E5">
                        <w:rPr>
                          <w:lang w:val="en-US"/>
                        </w:rPr>
                        <w:t>Netcat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5753E5">
                        <w:rPr>
                          <w:lang w:val="en-US"/>
                        </w:rPr>
                        <w:t>Netze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5753E5">
                        <w:rPr>
                          <w:lang w:val="en-US"/>
                        </w:rPr>
                        <w:t>Nikto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5753E5">
                        <w:rPr>
                          <w:lang w:val="en-US"/>
                        </w:rPr>
                        <w:t>Nmap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, OSCP, </w:t>
                      </w:r>
                      <w:proofErr w:type="spellStart"/>
                      <w:r w:rsidRPr="005753E5">
                        <w:rPr>
                          <w:lang w:val="en-US"/>
                        </w:rPr>
                        <w:t>Openvas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, Penetrations Tests, Puppet, </w:t>
                      </w:r>
                      <w:proofErr w:type="spellStart"/>
                      <w:r w:rsidRPr="005753E5">
                        <w:rPr>
                          <w:lang w:val="en-US"/>
                        </w:rPr>
                        <w:t>SSLcheck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5753E5">
                        <w:rPr>
                          <w:lang w:val="en-US"/>
                        </w:rPr>
                        <w:t>Schwachstellenanalyse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, Scrum, Senior Security Expert, </w:t>
                      </w:r>
                      <w:proofErr w:type="spellStart"/>
                      <w:r w:rsidRPr="005753E5">
                        <w:rPr>
                          <w:lang w:val="en-US"/>
                        </w:rPr>
                        <w:t>Shodan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5753E5">
                        <w:rPr>
                          <w:lang w:val="en-US"/>
                        </w:rPr>
                        <w:t>Sicherheit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5753E5">
                        <w:rPr>
                          <w:lang w:val="en-US"/>
                        </w:rPr>
                        <w:t>Sqlmap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, TLS, W3af, Zap, hping3, </w:t>
                      </w:r>
                      <w:proofErr w:type="spellStart"/>
                      <w:r w:rsidRPr="005753E5">
                        <w:rPr>
                          <w:lang w:val="en-US"/>
                        </w:rPr>
                        <w:t>sslyze</w:t>
                      </w:r>
                      <w:proofErr w:type="spellEnd"/>
                    </w:p>
                    <w:p w14:paraId="6DE46D42" w14:textId="77777777" w:rsidR="00D52717" w:rsidRPr="005753E5" w:rsidRDefault="00D52717" w:rsidP="007458B8">
                      <w:pPr>
                        <w:rPr>
                          <w:b/>
                          <w:lang w:val="en-US"/>
                        </w:rPr>
                      </w:pPr>
                    </w:p>
                    <w:p w14:paraId="171ACA87" w14:textId="77777777" w:rsidR="00D52717" w:rsidRPr="005753E5" w:rsidRDefault="00D5271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6C3B56">
        <w:rPr>
          <w:noProof/>
          <w:sz w:val="24"/>
          <w:lang w:eastAsia="de-DE" w:bidi="ar-SA"/>
        </w:rPr>
        <w:drawing>
          <wp:anchor distT="0" distB="0" distL="114300" distR="114300" simplePos="0" relativeHeight="251711488" behindDoc="1" locked="0" layoutInCell="1" allowOverlap="1" wp14:anchorId="68F9DF5C" wp14:editId="49EA1C2F">
            <wp:simplePos x="0" y="0"/>
            <wp:positionH relativeFrom="column">
              <wp:posOffset>-189774</wp:posOffset>
            </wp:positionH>
            <wp:positionV relativeFrom="paragraph">
              <wp:posOffset>174444</wp:posOffset>
            </wp:positionV>
            <wp:extent cx="2314575" cy="7886065"/>
            <wp:effectExtent l="0" t="0" r="0" b="0"/>
            <wp:wrapNone/>
            <wp:docPr id="143" name="Bild 143" descr="plat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latin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788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68DE">
        <w:rPr>
          <w:noProof/>
          <w:sz w:val="24"/>
          <w:lang w:eastAsia="de-DE" w:bidi="ar-SA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4F9E07B6" wp14:editId="368C7337">
                <wp:simplePos x="0" y="0"/>
                <wp:positionH relativeFrom="column">
                  <wp:posOffset>-45629</wp:posOffset>
                </wp:positionH>
                <wp:positionV relativeFrom="paragraph">
                  <wp:posOffset>158478</wp:posOffset>
                </wp:positionV>
                <wp:extent cx="1299210" cy="7782197"/>
                <wp:effectExtent l="0" t="0" r="0" b="0"/>
                <wp:wrapNone/>
                <wp:docPr id="14" name="Rechtec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9210" cy="7782197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09DF3D" id="Rechteck 14" o:spid="_x0000_s1026" style="position:absolute;margin-left:-3.6pt;margin-top:12.5pt;width:102.3pt;height:612.75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" fillcolor="#eee" stroked="f" strokeweight="1pt"/>
            </w:pict>
          </mc:Fallback>
        </mc:AlternateContent>
      </w:r>
      <w:r w:rsidR="00F85016"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BB417BB" wp14:editId="3592A876">
                <wp:simplePos x="0" y="0"/>
                <wp:positionH relativeFrom="column">
                  <wp:posOffset>-51435</wp:posOffset>
                </wp:positionH>
                <wp:positionV relativeFrom="paragraph">
                  <wp:posOffset>172720</wp:posOffset>
                </wp:positionV>
                <wp:extent cx="1348740" cy="452755"/>
                <wp:effectExtent l="0" t="0" r="0" b="4445"/>
                <wp:wrapSquare wrapText="bothSides"/>
                <wp:docPr id="13" name="Textfeld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8740" cy="452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C831C3" w14:textId="77777777" w:rsidR="00D52717" w:rsidRDefault="00D52717" w:rsidP="00343744">
                            <w:pPr>
                              <w:pStyle w:val="berschrift2"/>
                              <w:jc w:val="center"/>
                            </w:pPr>
                            <w:r>
                              <w:t>Fähigkeiten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417BB" id="Textfeld 13" o:spid="_x0000_s1035" type="#_x0000_t202" style="position:absolute;margin-left:-4.05pt;margin-top:13.6pt;width:106.2pt;height:35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" filled="f" stroked="f">
                <v:textbox>
                  <w:txbxContent>
                    <w:p w14:paraId="27C831C3" w14:textId="77777777" w:rsidR="00D52717" w:rsidRDefault="00D52717" w:rsidP="00343744">
                      <w:pPr>
                        <w:pStyle w:val="berschrift2"/>
                        <w:jc w:val="center"/>
                      </w:pPr>
                      <w:r>
                        <w:t>Fähigkeiten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39B77A4" w14:textId="3C4DD175" w:rsidR="00751825" w:rsidRDefault="00751825">
      <w:pPr>
        <w:spacing w:before="160" w:after="320" w:line="360" w:lineRule="auto"/>
        <w:contextualSpacing w:val="0"/>
        <w:rPr>
          <w:sz w:val="24"/>
          <w:lang w:eastAsia="de-DE" w:bidi="ar-SA"/>
        </w:rPr>
      </w:pPr>
      <w:r>
        <w:rPr>
          <w:sz w:val="24"/>
          <w:lang w:eastAsia="de-DE" w:bidi="ar-SA"/>
        </w:rPr>
        <w:br w:type="page"/>
      </w:r>
      <w:bookmarkStart w:id="2" w:name="_GoBack"/>
      <w:bookmarkEnd w:id="2"/>
    </w:p>
    <w:p w14:paraId="58A8845C" w14:textId="03638B84" w:rsidR="00C57AB0" w:rsidRDefault="00C43AB2" w:rsidP="00C57AB0">
      <w:pPr>
        <w:rPr>
          <w:sz w:val="24"/>
          <w:lang w:eastAsia="de-DE" w:bidi="ar-SA"/>
        </w:rPr>
      </w:pPr>
      <w:r>
        <w:rPr>
          <w:noProof/>
          <w:lang w:eastAsia="de-DE" w:bidi="ar-SA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60A380D" wp14:editId="46AF88F2">
                <wp:simplePos x="0" y="0"/>
                <wp:positionH relativeFrom="column">
                  <wp:posOffset>1511170</wp:posOffset>
                </wp:positionH>
                <wp:positionV relativeFrom="paragraph">
                  <wp:posOffset>287020</wp:posOffset>
                </wp:positionV>
                <wp:extent cx="4795520" cy="8453120"/>
                <wp:effectExtent l="0" t="0" r="0" b="5080"/>
                <wp:wrapSquare wrapText="bothSides"/>
                <wp:docPr id="20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5520" cy="8453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 id="11">
                        <w:txbxContent>
                          <w:p w14:paraId="363E516B" w14:textId="2FF24E90" w:rsidR="00D52717" w:rsidRPr="002E2AA4" w:rsidRDefault="00D52717" w:rsidP="00A66CB3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2E2AA4">
                              <w:rPr>
                                <w:b/>
                                <w:lang w:val="en-US"/>
                              </w:rPr>
                              <w:t>Zeitpunkt</w:t>
                            </w:r>
                            <w:proofErr w:type="spellEnd"/>
                            <w:r w:rsidRPr="002E2AA4">
                              <w:rPr>
                                <w:b/>
                                <w:lang w:val="en-US"/>
                              </w:rPr>
                              <w:tab/>
                              <w:t xml:space="preserve">          </w:t>
                            </w:r>
                            <w:r w:rsidR="00B05FE4" w:rsidRPr="002E2AA4">
                              <w:rPr>
                                <w:lang w:val="en-US"/>
                              </w:rPr>
                              <w:t xml:space="preserve">8/2017 - </w:t>
                            </w:r>
                            <w:proofErr w:type="spellStart"/>
                            <w:r w:rsidR="00B05FE4" w:rsidRPr="002E2AA4">
                              <w:rPr>
                                <w:lang w:val="en-US"/>
                              </w:rPr>
                              <w:t>laufend</w:t>
                            </w:r>
                            <w:proofErr w:type="spellEnd"/>
                          </w:p>
                          <w:p w14:paraId="0FC642E7" w14:textId="05987A4A" w:rsidR="00D52717" w:rsidRPr="002E2AA4" w:rsidRDefault="00D52717" w:rsidP="00F13F61">
                            <w:pPr>
                              <w:rPr>
                                <w:b/>
                                <w:lang w:val="en-US"/>
                              </w:rPr>
                            </w:pPr>
                            <w:r w:rsidRPr="002E2AA4">
                              <w:rPr>
                                <w:b/>
                                <w:lang w:val="en-US"/>
                              </w:rPr>
                              <w:t>Firma/ORT</w:t>
                            </w:r>
                            <w:r w:rsidRPr="002E2AA4">
                              <w:rPr>
                                <w:b/>
                                <w:lang w:val="en-US"/>
                              </w:rPr>
                              <w:tab/>
                              <w:t xml:space="preserve">          </w:t>
                            </w:r>
                            <w:proofErr w:type="spellStart"/>
                            <w:r w:rsidR="00B05FE4" w:rsidRPr="002E2AA4">
                              <w:rPr>
                                <w:lang w:val="en-US"/>
                              </w:rPr>
                              <w:t>Gronau</w:t>
                            </w:r>
                            <w:proofErr w:type="spellEnd"/>
                            <w:r w:rsidR="00B05FE4" w:rsidRPr="002E2AA4">
                              <w:rPr>
                                <w:lang w:val="en-US"/>
                              </w:rPr>
                              <w:t xml:space="preserve"> IT Cloud Computing GmbH in Berlin</w:t>
                            </w:r>
                          </w:p>
                          <w:p w14:paraId="75890445" w14:textId="77777777" w:rsidR="00B05FE4" w:rsidRDefault="00D52717" w:rsidP="00B05FE4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416418">
                              <w:rPr>
                                <w:b/>
                                <w:lang w:val="en-US"/>
                              </w:rPr>
                              <w:t>Tätigkeit</w:t>
                            </w:r>
                            <w:proofErr w:type="spellEnd"/>
                            <w:r w:rsidRPr="00416418">
                              <w:rPr>
                                <w:b/>
                                <w:lang w:val="en-US"/>
                              </w:rPr>
                              <w:tab/>
                              <w:t xml:space="preserve">          </w:t>
                            </w:r>
                            <w:r w:rsidR="00B05FE4" w:rsidRPr="00B05FE4">
                              <w:rPr>
                                <w:lang w:val="en-US"/>
                              </w:rPr>
                              <w:t xml:space="preserve">Cyber Security Advisor, Senior Security Expert, </w:t>
                            </w:r>
                          </w:p>
                          <w:p w14:paraId="6752981B" w14:textId="2475B2EB" w:rsidR="00B05FE4" w:rsidRPr="00B05FE4" w:rsidRDefault="00B05FE4" w:rsidP="00A56D0D">
                            <w:pPr>
                              <w:ind w:left="2127" w:hanging="142"/>
                            </w:pPr>
                            <w:proofErr w:type="spellStart"/>
                            <w:r w:rsidRPr="00B05FE4">
                              <w:t>Ethical</w:t>
                            </w:r>
                            <w:proofErr w:type="spellEnd"/>
                            <w:r w:rsidRPr="00B05FE4">
                              <w:t xml:space="preserve"> Hacker</w:t>
                            </w:r>
                          </w:p>
                          <w:p w14:paraId="1C4C3907" w14:textId="02015504" w:rsidR="00B05FE4" w:rsidRDefault="00D52717" w:rsidP="00A56D0D">
                            <w:pPr>
                              <w:ind w:left="1985" w:hanging="1985"/>
                            </w:pPr>
                            <w:r w:rsidRPr="00F13F61">
                              <w:rPr>
                                <w:b/>
                              </w:rPr>
                              <w:t>Kurzbeschreibung</w:t>
                            </w:r>
                            <w:r>
                              <w:rPr>
                                <w:b/>
                              </w:rPr>
                              <w:t xml:space="preserve">   </w:t>
                            </w:r>
                            <w:r w:rsidR="00A56D0D">
                              <w:rPr>
                                <w:b/>
                              </w:rPr>
                              <w:tab/>
                            </w:r>
                            <w:r w:rsidR="00B05FE4" w:rsidRPr="00B05FE4">
                              <w:t xml:space="preserve">Beratungsunternehmen, EDV-Dienstleistungen, </w:t>
                            </w:r>
                          </w:p>
                          <w:p w14:paraId="1A5B677C" w14:textId="33347E50" w:rsidR="00D52717" w:rsidRPr="005753E5" w:rsidRDefault="00B05FE4" w:rsidP="00B05FE4">
                            <w:pPr>
                              <w:ind w:firstLine="1985"/>
                              <w:rPr>
                                <w:b/>
                                <w:lang w:val="en-US"/>
                              </w:rPr>
                            </w:pP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Informations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Technologie</w:t>
                            </w:r>
                            <w:proofErr w:type="spellEnd"/>
                          </w:p>
                          <w:p w14:paraId="543A0E2A" w14:textId="77777777" w:rsidR="00B05FE4" w:rsidRPr="005753E5" w:rsidRDefault="00D52717" w:rsidP="0013194C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5753E5">
                              <w:rPr>
                                <w:b/>
                                <w:lang w:val="en-US"/>
                              </w:rPr>
                              <w:t>Fähigkeiten</w:t>
                            </w:r>
                            <w:proofErr w:type="spellEnd"/>
                            <w:r w:rsidRPr="005753E5">
                              <w:rPr>
                                <w:b/>
                                <w:lang w:val="en-US"/>
                              </w:rPr>
                              <w:tab/>
                            </w:r>
                            <w:r w:rsidRPr="005753E5">
                              <w:rPr>
                                <w:lang w:val="en-US"/>
                              </w:rPr>
                              <w:t xml:space="preserve"> </w:t>
                            </w:r>
                            <w:r w:rsidR="00B05FE4" w:rsidRPr="005753E5">
                              <w:rPr>
                                <w:lang w:val="en-US"/>
                              </w:rPr>
                              <w:t xml:space="preserve">         Active Directory, </w:t>
                            </w:r>
                            <w:proofErr w:type="spellStart"/>
                            <w:r w:rsidR="00B05FE4" w:rsidRPr="005753E5">
                              <w:rPr>
                                <w:lang w:val="en-US"/>
                              </w:rPr>
                              <w:t>Acunetix</w:t>
                            </w:r>
                            <w:proofErr w:type="spellEnd"/>
                            <w:r w:rsidR="00B05FE4" w:rsidRPr="005753E5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="00B05FE4" w:rsidRPr="005753E5">
                              <w:rPr>
                                <w:lang w:val="en-US"/>
                              </w:rPr>
                              <w:t>Amap</w:t>
                            </w:r>
                            <w:proofErr w:type="spellEnd"/>
                            <w:r w:rsidR="00B05FE4" w:rsidRPr="005753E5">
                              <w:rPr>
                                <w:lang w:val="en-US"/>
                              </w:rPr>
                              <w:t xml:space="preserve">, Apache, </w:t>
                            </w:r>
                            <w:proofErr w:type="spellStart"/>
                            <w:r w:rsidR="00B05FE4" w:rsidRPr="005753E5">
                              <w:rPr>
                                <w:lang w:val="en-US"/>
                              </w:rPr>
                              <w:t>Arachni</w:t>
                            </w:r>
                            <w:proofErr w:type="spellEnd"/>
                            <w:r w:rsidR="00B05FE4" w:rsidRPr="005753E5">
                              <w:rPr>
                                <w:lang w:val="en-US"/>
                              </w:rPr>
                              <w:t xml:space="preserve">, </w:t>
                            </w:r>
                          </w:p>
                          <w:p w14:paraId="11E50D0C" w14:textId="77777777" w:rsidR="00B05FE4" w:rsidRPr="005753E5" w:rsidRDefault="00B05FE4" w:rsidP="00B05FE4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Atlassian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 Confluence, </w:t>
                            </w: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Atlassian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 JIRA, </w:t>
                            </w: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BeEF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, </w:t>
                            </w:r>
                          </w:p>
                          <w:p w14:paraId="7B121BBA" w14:textId="77777777" w:rsidR="00B05FE4" w:rsidRDefault="00B05FE4" w:rsidP="00B05FE4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B05FE4">
                              <w:rPr>
                                <w:lang w:val="en-US"/>
                              </w:rPr>
                              <w:t>Blackboxtest</w:t>
                            </w:r>
                            <w:proofErr w:type="spellEnd"/>
                            <w:r w:rsidRPr="00B05FE4">
                              <w:rPr>
                                <w:lang w:val="en-US"/>
                              </w:rPr>
                              <w:t xml:space="preserve">, Burp, CISSP, Cyber Security Advisor, </w:t>
                            </w:r>
                          </w:p>
                          <w:p w14:paraId="04295BBD" w14:textId="00BEB7C5" w:rsidR="00B05FE4" w:rsidRPr="00B05FE4" w:rsidRDefault="00B05FE4" w:rsidP="00B05FE4">
                            <w:pPr>
                              <w:ind w:firstLine="1985"/>
                            </w:pPr>
                            <w:r w:rsidRPr="00B05FE4">
                              <w:t xml:space="preserve">DHCP, </w:t>
                            </w:r>
                            <w:proofErr w:type="spellStart"/>
                            <w:r w:rsidRPr="00B05FE4">
                              <w:t>Dig</w:t>
                            </w:r>
                            <w:proofErr w:type="spellEnd"/>
                            <w:r w:rsidRPr="00B05FE4">
                              <w:t xml:space="preserve">, DNS, </w:t>
                            </w:r>
                            <w:proofErr w:type="spellStart"/>
                            <w:r w:rsidRPr="00B05FE4">
                              <w:t>Dnsmap</w:t>
                            </w:r>
                            <w:proofErr w:type="spellEnd"/>
                            <w:r w:rsidRPr="00B05FE4">
                              <w:t xml:space="preserve">, Englisch, Ethernet, </w:t>
                            </w:r>
                          </w:p>
                          <w:p w14:paraId="2F9CA429" w14:textId="77777777" w:rsidR="00B05FE4" w:rsidRPr="005753E5" w:rsidRDefault="00B05FE4" w:rsidP="00B05FE4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r w:rsidRPr="005753E5">
                              <w:rPr>
                                <w:lang w:val="en-US"/>
                              </w:rPr>
                              <w:t xml:space="preserve">Ethical Hacking, Faraday, Firewall, Gateway, </w:t>
                            </w: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Git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7E63FFA6" w14:textId="77777777" w:rsidR="00B05FE4" w:rsidRPr="005753E5" w:rsidRDefault="00B05FE4" w:rsidP="00B05FE4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Github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GitLab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, HP, hping3, IIS, Internet, Intranet, </w:t>
                            </w:r>
                          </w:p>
                          <w:p w14:paraId="0FA37E14" w14:textId="5D5376C5" w:rsidR="00B05FE4" w:rsidRPr="00B05FE4" w:rsidRDefault="00B05FE4" w:rsidP="00B05FE4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r w:rsidRPr="00B05FE4">
                              <w:rPr>
                                <w:lang w:val="en-US"/>
                              </w:rPr>
                              <w:t>ISO 27001, ISO/OSI, Java, JavaScript, LAN, LDAP,</w:t>
                            </w:r>
                          </w:p>
                          <w:p w14:paraId="31BC5667" w14:textId="77777777" w:rsidR="00B05FE4" w:rsidRPr="00B05FE4" w:rsidRDefault="00B05FE4" w:rsidP="00B05FE4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r w:rsidRPr="00B05FE4">
                              <w:rPr>
                                <w:lang w:val="en-US"/>
                              </w:rPr>
                              <w:t xml:space="preserve">Linux, Macintosh OSX, </w:t>
                            </w:r>
                            <w:proofErr w:type="spellStart"/>
                            <w:r w:rsidRPr="00B05FE4">
                              <w:rPr>
                                <w:lang w:val="en-US"/>
                              </w:rPr>
                              <w:t>Metasploit</w:t>
                            </w:r>
                            <w:proofErr w:type="spellEnd"/>
                            <w:r w:rsidRPr="00B05FE4">
                              <w:rPr>
                                <w:lang w:val="en-US"/>
                              </w:rPr>
                              <w:t xml:space="preserve">, Nessus, </w:t>
                            </w:r>
                            <w:proofErr w:type="spellStart"/>
                            <w:r w:rsidRPr="00B05FE4">
                              <w:rPr>
                                <w:lang w:val="en-US"/>
                              </w:rPr>
                              <w:t>Netcat</w:t>
                            </w:r>
                            <w:proofErr w:type="spellEnd"/>
                            <w:r w:rsidRPr="00B05FE4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2A173C7A" w14:textId="77777777" w:rsidR="00B05FE4" w:rsidRDefault="00B05FE4" w:rsidP="00B05FE4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B05FE4">
                              <w:rPr>
                                <w:lang w:val="en-US"/>
                              </w:rPr>
                              <w:t>Nikto</w:t>
                            </w:r>
                            <w:proofErr w:type="spellEnd"/>
                            <w:r w:rsidRPr="00B05FE4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B05FE4">
                              <w:rPr>
                                <w:lang w:val="en-US"/>
                              </w:rPr>
                              <w:t>Nmap</w:t>
                            </w:r>
                            <w:proofErr w:type="spellEnd"/>
                            <w:r w:rsidRPr="00B05FE4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B05FE4">
                              <w:rPr>
                                <w:lang w:val="en-US"/>
                              </w:rPr>
                              <w:t>Openvas</w:t>
                            </w:r>
                            <w:proofErr w:type="spellEnd"/>
                            <w:r w:rsidRPr="00B05FE4">
                              <w:rPr>
                                <w:lang w:val="en-US"/>
                              </w:rPr>
                              <w:t>, OSCP, Penetrations Tests, Perl,</w:t>
                            </w:r>
                          </w:p>
                          <w:p w14:paraId="3D3A956D" w14:textId="77777777" w:rsidR="00B05FE4" w:rsidRDefault="00B05FE4" w:rsidP="00B05FE4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r w:rsidRPr="00B05FE4">
                              <w:rPr>
                                <w:lang w:val="en-US"/>
                              </w:rPr>
                              <w:t xml:space="preserve">Puppet, Python, </w:t>
                            </w:r>
                            <w:r>
                              <w:rPr>
                                <w:lang w:val="en-US"/>
                              </w:rPr>
                              <w:t xml:space="preserve">Senior Security Expert,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Shodan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25E4203A" w14:textId="77777777" w:rsidR="00B05FE4" w:rsidRDefault="00B05FE4" w:rsidP="00B05FE4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B05FE4">
                              <w:rPr>
                                <w:lang w:val="en-US"/>
                              </w:rPr>
                              <w:t>Sqlmap</w:t>
                            </w:r>
                            <w:proofErr w:type="spellEnd"/>
                            <w:r w:rsidRPr="00B05FE4">
                              <w:rPr>
                                <w:lang w:val="en-US"/>
                              </w:rPr>
                              <w:t xml:space="preserve">, SSL, </w:t>
                            </w:r>
                            <w:proofErr w:type="spellStart"/>
                            <w:r w:rsidRPr="00B05FE4">
                              <w:rPr>
                                <w:lang w:val="en-US"/>
                              </w:rPr>
                              <w:t>SSLcheck</w:t>
                            </w:r>
                            <w:proofErr w:type="spellEnd"/>
                            <w:r w:rsidRPr="00B05FE4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B05FE4">
                              <w:rPr>
                                <w:lang w:val="en-US"/>
                              </w:rPr>
                              <w:t>sslyze</w:t>
                            </w:r>
                            <w:proofErr w:type="spellEnd"/>
                            <w:r w:rsidRPr="00B05FE4">
                              <w:rPr>
                                <w:lang w:val="en-US"/>
                              </w:rPr>
                              <w:t>, TCP/IP, TLS, VMware</w:t>
                            </w:r>
                          </w:p>
                          <w:p w14:paraId="7DAB5EDB" w14:textId="77777777" w:rsidR="00B05FE4" w:rsidRDefault="00B05FE4" w:rsidP="00B05FE4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r w:rsidRPr="00B05FE4">
                              <w:rPr>
                                <w:lang w:val="en-US"/>
                              </w:rPr>
                              <w:t xml:space="preserve">ESX, W3af, Windows, WLAN, Zap, IBM, IBM Server, </w:t>
                            </w:r>
                          </w:p>
                          <w:p w14:paraId="3F9DC043" w14:textId="3262F9A3" w:rsidR="00D52717" w:rsidRPr="00B05FE4" w:rsidRDefault="00B05FE4" w:rsidP="00B05FE4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r w:rsidRPr="00B05FE4">
                              <w:rPr>
                                <w:lang w:val="en-US"/>
                              </w:rPr>
                              <w:t>HP Server, Microsoft Threat Modeling Tool</w:t>
                            </w:r>
                          </w:p>
                          <w:p w14:paraId="22635FDA" w14:textId="5960F214" w:rsidR="001E15C0" w:rsidRPr="001E15C0" w:rsidRDefault="00D52717" w:rsidP="001E15C0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1E15C0">
                              <w:rPr>
                                <w:b/>
                                <w:lang w:val="en-US"/>
                              </w:rPr>
                              <w:t>Aufgaben</w:t>
                            </w:r>
                            <w:proofErr w:type="spellEnd"/>
                            <w:r w:rsidRPr="001E15C0">
                              <w:rPr>
                                <w:b/>
                                <w:lang w:val="en-US"/>
                              </w:rPr>
                              <w:tab/>
                              <w:t xml:space="preserve">          </w:t>
                            </w:r>
                            <w:proofErr w:type="spellStart"/>
                            <w:r w:rsidR="001E15C0" w:rsidRPr="001E15C0">
                              <w:rPr>
                                <w:lang w:val="en-US"/>
                              </w:rPr>
                              <w:t>Gronau</w:t>
                            </w:r>
                            <w:proofErr w:type="spellEnd"/>
                            <w:r w:rsidR="001E15C0" w:rsidRPr="001E15C0">
                              <w:rPr>
                                <w:lang w:val="en-US"/>
                              </w:rPr>
                              <w:t xml:space="preserve"> IT Cloud Computing GmbH in Berlin</w:t>
                            </w:r>
                          </w:p>
                          <w:p w14:paraId="789316DE" w14:textId="77777777" w:rsidR="001E15C0" w:rsidRPr="001E15C0" w:rsidRDefault="001E15C0" w:rsidP="001E15C0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r w:rsidRPr="001E15C0">
                              <w:rPr>
                                <w:lang w:val="en-US"/>
                              </w:rPr>
                              <w:t>Cyber Security Advisor</w:t>
                            </w:r>
                          </w:p>
                          <w:p w14:paraId="3DE13FDB" w14:textId="77777777" w:rsidR="001E15C0" w:rsidRPr="001E15C0" w:rsidRDefault="001E15C0" w:rsidP="001E15C0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r w:rsidRPr="001E15C0">
                              <w:rPr>
                                <w:lang w:val="en-US"/>
                              </w:rPr>
                              <w:t>Senior Security Expert</w:t>
                            </w:r>
                          </w:p>
                          <w:p w14:paraId="055B7C1E" w14:textId="77777777" w:rsidR="001E15C0" w:rsidRPr="005753E5" w:rsidRDefault="001E15C0" w:rsidP="001E15C0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r w:rsidRPr="005753E5">
                              <w:rPr>
                                <w:lang w:val="en-US"/>
                              </w:rPr>
                              <w:t>Ethical Hacking</w:t>
                            </w:r>
                          </w:p>
                          <w:p w14:paraId="21B55049" w14:textId="77777777" w:rsidR="001E15C0" w:rsidRPr="005753E5" w:rsidRDefault="001E15C0" w:rsidP="001E15C0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r w:rsidRPr="005753E5">
                              <w:rPr>
                                <w:lang w:val="en-US"/>
                              </w:rPr>
                              <w:t>Pen Tester</w:t>
                            </w:r>
                          </w:p>
                          <w:p w14:paraId="43D5BBA3" w14:textId="77777777" w:rsidR="001E15C0" w:rsidRPr="005753E5" w:rsidRDefault="001E15C0" w:rsidP="001E15C0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Verzeichnisdienste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wie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OpenLDAP</w:t>
                            </w:r>
                            <w:proofErr w:type="spellEnd"/>
                          </w:p>
                          <w:p w14:paraId="798C421D" w14:textId="77777777" w:rsidR="001E15C0" w:rsidRPr="001E15C0" w:rsidRDefault="001E15C0" w:rsidP="001E15C0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r w:rsidRPr="001E15C0">
                              <w:rPr>
                                <w:lang w:val="en-US"/>
                              </w:rPr>
                              <w:t>Automation</w:t>
                            </w:r>
                          </w:p>
                          <w:p w14:paraId="14D153F0" w14:textId="77777777" w:rsidR="001E15C0" w:rsidRPr="001E15C0" w:rsidRDefault="001E15C0" w:rsidP="001E15C0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r w:rsidRPr="001E15C0">
                              <w:rPr>
                                <w:lang w:val="en-US"/>
                              </w:rPr>
                              <w:t>IT Security Consulting</w:t>
                            </w:r>
                          </w:p>
                          <w:p w14:paraId="3D8DEC57" w14:textId="77777777" w:rsidR="001E15C0" w:rsidRPr="001E15C0" w:rsidRDefault="001E15C0" w:rsidP="001E15C0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r w:rsidRPr="001E15C0">
                              <w:rPr>
                                <w:lang w:val="en-US"/>
                              </w:rPr>
                              <w:t>Puppet</w:t>
                            </w:r>
                          </w:p>
                          <w:p w14:paraId="7733D8D5" w14:textId="77777777" w:rsidR="001E15C0" w:rsidRDefault="001E15C0" w:rsidP="001E15C0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r w:rsidRPr="001E15C0">
                              <w:rPr>
                                <w:lang w:val="en-US"/>
                              </w:rPr>
                              <w:t xml:space="preserve">CISSP (Certified Information System Security </w:t>
                            </w:r>
                          </w:p>
                          <w:p w14:paraId="08B08A65" w14:textId="1B124EFA" w:rsidR="001E15C0" w:rsidRPr="001E15C0" w:rsidRDefault="001E15C0" w:rsidP="001E15C0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r w:rsidRPr="001E15C0">
                              <w:rPr>
                                <w:lang w:val="en-US"/>
                              </w:rPr>
                              <w:t>Professional)</w:t>
                            </w:r>
                          </w:p>
                          <w:p w14:paraId="77B9EE6C" w14:textId="77777777" w:rsidR="001E15C0" w:rsidRPr="001E15C0" w:rsidRDefault="001E15C0" w:rsidP="001E15C0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r w:rsidRPr="001E15C0">
                              <w:rPr>
                                <w:lang w:val="en-US"/>
                              </w:rPr>
                              <w:t>OSC (Offensive Security Certified Professional)</w:t>
                            </w:r>
                          </w:p>
                          <w:p w14:paraId="286CA05E" w14:textId="77777777" w:rsidR="001E15C0" w:rsidRDefault="001E15C0" w:rsidP="001E15C0">
                            <w:pPr>
                              <w:ind w:firstLine="1985"/>
                            </w:pPr>
                            <w:proofErr w:type="spellStart"/>
                            <w:r w:rsidRPr="001E15C0">
                              <w:t>Threat</w:t>
                            </w:r>
                            <w:proofErr w:type="spellEnd"/>
                            <w:r w:rsidRPr="001E15C0">
                              <w:t xml:space="preserve"> Modeling nach STRIDE (Spoofing: Vortäuschen</w:t>
                            </w:r>
                          </w:p>
                          <w:p w14:paraId="36C133DF" w14:textId="77777777" w:rsidR="001E15C0" w:rsidRDefault="001E15C0" w:rsidP="001E15C0">
                            <w:pPr>
                              <w:ind w:firstLine="1985"/>
                            </w:pPr>
                            <w:r w:rsidRPr="001E15C0">
                              <w:t xml:space="preserve">einer falschen Identität; </w:t>
                            </w:r>
                            <w:proofErr w:type="spellStart"/>
                            <w:r w:rsidRPr="001E15C0">
                              <w:t>Tampering</w:t>
                            </w:r>
                            <w:proofErr w:type="spellEnd"/>
                            <w:r w:rsidRPr="001E15C0">
                              <w:t xml:space="preserve">: Verändern von </w:t>
                            </w:r>
                          </w:p>
                          <w:p w14:paraId="02A66753" w14:textId="77777777" w:rsidR="001E15C0" w:rsidRDefault="001E15C0" w:rsidP="001E15C0">
                            <w:pPr>
                              <w:ind w:firstLine="1985"/>
                            </w:pPr>
                            <w:r w:rsidRPr="001E15C0">
                              <w:t xml:space="preserve">Daten; Repudiation: Abstreiten von Aktionen; </w:t>
                            </w:r>
                          </w:p>
                          <w:p w14:paraId="76A342BA" w14:textId="77777777" w:rsidR="001E15C0" w:rsidRDefault="001E15C0" w:rsidP="001E15C0">
                            <w:pPr>
                              <w:ind w:firstLine="1985"/>
                            </w:pPr>
                            <w:r w:rsidRPr="001E15C0">
                              <w:t xml:space="preserve">Information </w:t>
                            </w:r>
                            <w:proofErr w:type="spellStart"/>
                            <w:r w:rsidRPr="001E15C0">
                              <w:t>disclosure</w:t>
                            </w:r>
                            <w:proofErr w:type="spellEnd"/>
                            <w:r w:rsidRPr="001E15C0">
                              <w:t>: Preisgabe von Informationen;</w:t>
                            </w:r>
                          </w:p>
                          <w:p w14:paraId="377A7CE8" w14:textId="77777777" w:rsidR="001E15C0" w:rsidRPr="005753E5" w:rsidRDefault="001E15C0" w:rsidP="001E15C0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r w:rsidRPr="005753E5">
                              <w:rPr>
                                <w:lang w:val="en-US"/>
                              </w:rPr>
                              <w:t xml:space="preserve">Denial of service: </w:t>
                            </w: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Störung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eines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Dienstes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; Elevation of </w:t>
                            </w:r>
                          </w:p>
                          <w:p w14:paraId="48435344" w14:textId="7116937D" w:rsidR="00D52717" w:rsidRPr="001E15C0" w:rsidRDefault="001E15C0" w:rsidP="001E15C0">
                            <w:pPr>
                              <w:ind w:firstLine="1985"/>
                            </w:pPr>
                            <w:proofErr w:type="spellStart"/>
                            <w:r w:rsidRPr="001E15C0">
                              <w:t>privileges</w:t>
                            </w:r>
                            <w:proofErr w:type="spellEnd"/>
                            <w:r w:rsidRPr="001E15C0">
                              <w:t>: unbefugtes Erlangen von Rechten)</w:t>
                            </w:r>
                          </w:p>
                          <w:p w14:paraId="3BD4B688" w14:textId="77777777" w:rsidR="00D52717" w:rsidRDefault="00D52717" w:rsidP="0013194C">
                            <w:pPr>
                              <w:rPr>
                                <w:b/>
                              </w:rPr>
                            </w:pPr>
                          </w:p>
                          <w:p w14:paraId="0A47FF3E" w14:textId="77777777" w:rsidR="00D52717" w:rsidRDefault="00D52717" w:rsidP="0013194C">
                            <w:pPr>
                              <w:rPr>
                                <w:b/>
                              </w:rPr>
                            </w:pPr>
                          </w:p>
                          <w:p w14:paraId="6A5ED03A" w14:textId="77777777" w:rsidR="00466C23" w:rsidRDefault="00466C23" w:rsidP="00A8074D">
                            <w:pPr>
                              <w:rPr>
                                <w:b/>
                              </w:rPr>
                            </w:pPr>
                          </w:p>
                          <w:p w14:paraId="4C9E2579" w14:textId="5C521A87" w:rsidR="00D52717" w:rsidRPr="00E37C43" w:rsidRDefault="00D52717" w:rsidP="00A8074D">
                            <w:r w:rsidRPr="00E37C43">
                              <w:rPr>
                                <w:b/>
                              </w:rPr>
                              <w:t>Zeitpunkt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         </w:t>
                            </w:r>
                            <w:r w:rsidR="00A62399" w:rsidRPr="00A62399">
                              <w:t>1/2017 - 12/2017</w:t>
                            </w:r>
                          </w:p>
                          <w:p w14:paraId="6A10762A" w14:textId="6C7BC7CD" w:rsidR="00D52717" w:rsidRDefault="00D52717" w:rsidP="00A8074D">
                            <w:r w:rsidRPr="00F13F61">
                              <w:rPr>
                                <w:b/>
                              </w:rPr>
                              <w:t>Firma/ORT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         </w:t>
                            </w:r>
                            <w:r w:rsidR="00D06D52" w:rsidRPr="00D06D52">
                              <w:t>ITERGO/ERGO AG in Düsseldorf</w:t>
                            </w:r>
                          </w:p>
                          <w:p w14:paraId="5BE0B2E0" w14:textId="77777777" w:rsidR="00D06D52" w:rsidRDefault="00D52717" w:rsidP="00A8074D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B109C7">
                              <w:rPr>
                                <w:b/>
                                <w:lang w:val="en-US"/>
                              </w:rPr>
                              <w:t>Tätigkeit</w:t>
                            </w:r>
                            <w:proofErr w:type="spellEnd"/>
                            <w:r w:rsidRPr="00B109C7">
                              <w:rPr>
                                <w:b/>
                                <w:lang w:val="en-US"/>
                              </w:rPr>
                              <w:tab/>
                              <w:t xml:space="preserve">          </w:t>
                            </w:r>
                            <w:r w:rsidR="00D06D52" w:rsidRPr="00D06D52">
                              <w:rPr>
                                <w:lang w:val="en-US"/>
                              </w:rPr>
                              <w:t>Senior IT-Security Consultant, Pen Tester, Ethical</w:t>
                            </w:r>
                          </w:p>
                          <w:p w14:paraId="1492069F" w14:textId="385E1A77" w:rsidR="00D52717" w:rsidRPr="00D06D52" w:rsidRDefault="00D06D52" w:rsidP="00D06D52">
                            <w:pPr>
                              <w:ind w:firstLine="1985"/>
                            </w:pPr>
                            <w:r w:rsidRPr="00D06D52">
                              <w:t>Hacker, Sicherheitsaudits</w:t>
                            </w:r>
                          </w:p>
                          <w:p w14:paraId="5456E15D" w14:textId="170387C1" w:rsidR="00D52717" w:rsidRPr="00D06D52" w:rsidRDefault="00D52717" w:rsidP="00A8074D">
                            <w:pPr>
                              <w:rPr>
                                <w:b/>
                              </w:rPr>
                            </w:pPr>
                            <w:r w:rsidRPr="00D06D52">
                              <w:rPr>
                                <w:b/>
                              </w:rPr>
                              <w:t xml:space="preserve">Kurzbeschreibung    </w:t>
                            </w:r>
                            <w:r w:rsidR="00D06D52" w:rsidRPr="00D06D52">
                              <w:t>Dienstleistung, Versicherungen</w:t>
                            </w:r>
                          </w:p>
                          <w:p w14:paraId="191587A1" w14:textId="77777777" w:rsidR="00D06D52" w:rsidRPr="005753E5" w:rsidRDefault="00D52717" w:rsidP="00D06D52">
                            <w:r w:rsidRPr="005753E5">
                              <w:rPr>
                                <w:b/>
                              </w:rPr>
                              <w:t>Fähigkeiten</w:t>
                            </w:r>
                            <w:r w:rsidRPr="005753E5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  <w:proofErr w:type="spellStart"/>
                            <w:r w:rsidR="00D06D52" w:rsidRPr="005753E5">
                              <w:t>Active</w:t>
                            </w:r>
                            <w:proofErr w:type="spellEnd"/>
                            <w:r w:rsidR="00D06D52" w:rsidRPr="005753E5">
                              <w:t xml:space="preserve"> Directory, </w:t>
                            </w:r>
                            <w:proofErr w:type="spellStart"/>
                            <w:r w:rsidR="00D06D52" w:rsidRPr="005753E5">
                              <w:t>Acunetix</w:t>
                            </w:r>
                            <w:proofErr w:type="spellEnd"/>
                            <w:r w:rsidR="00D06D52" w:rsidRPr="005753E5">
                              <w:t xml:space="preserve">, </w:t>
                            </w:r>
                            <w:proofErr w:type="spellStart"/>
                            <w:r w:rsidR="00D06D52" w:rsidRPr="005753E5">
                              <w:t>Ansible</w:t>
                            </w:r>
                            <w:proofErr w:type="spellEnd"/>
                            <w:r w:rsidR="00D06D52" w:rsidRPr="005753E5">
                              <w:t>, Apache,</w:t>
                            </w:r>
                          </w:p>
                          <w:p w14:paraId="4184583A" w14:textId="77777777" w:rsidR="00D06D52" w:rsidRPr="005753E5" w:rsidRDefault="00D06D52" w:rsidP="00D06D52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Applikation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Atlassian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 Confluence, </w:t>
                            </w: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Atlassian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 JIRA,</w:t>
                            </w:r>
                          </w:p>
                          <w:p w14:paraId="12048BB8" w14:textId="77777777" w:rsidR="00D06D52" w:rsidRPr="00D06D52" w:rsidRDefault="00D06D52" w:rsidP="00D06D52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D06D52">
                              <w:rPr>
                                <w:lang w:val="en-US"/>
                              </w:rPr>
                              <w:t>Blackboxtest</w:t>
                            </w:r>
                            <w:proofErr w:type="spellEnd"/>
                            <w:r w:rsidRPr="00D06D52">
                              <w:rPr>
                                <w:lang w:val="en-US"/>
                              </w:rPr>
                              <w:t>, Burp, C, C#, CISSP, Ethernet, Ethical</w:t>
                            </w:r>
                          </w:p>
                          <w:p w14:paraId="0A3ED5A5" w14:textId="77777777" w:rsidR="00D06D52" w:rsidRPr="00D06D52" w:rsidRDefault="00D06D52" w:rsidP="00D06D52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r w:rsidRPr="00D06D52">
                              <w:rPr>
                                <w:lang w:val="en-US"/>
                              </w:rPr>
                              <w:t>Hacking, Faraday, Firewall, Fuzzing, Gateway, HP,</w:t>
                            </w:r>
                          </w:p>
                          <w:p w14:paraId="0D4007BA" w14:textId="77777777" w:rsidR="00D06D52" w:rsidRPr="00D06D52" w:rsidRDefault="00D06D52" w:rsidP="00D06D52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r w:rsidRPr="00D06D52">
                              <w:rPr>
                                <w:lang w:val="en-US"/>
                              </w:rPr>
                              <w:t>HP Server, HW-</w:t>
                            </w:r>
                            <w:proofErr w:type="spellStart"/>
                            <w:r w:rsidRPr="00D06D52">
                              <w:rPr>
                                <w:lang w:val="en-US"/>
                              </w:rPr>
                              <w:t>Architektur</w:t>
                            </w:r>
                            <w:proofErr w:type="spellEnd"/>
                            <w:r w:rsidRPr="00D06D52">
                              <w:rPr>
                                <w:lang w:val="en-US"/>
                              </w:rPr>
                              <w:t xml:space="preserve">, IIS, </w:t>
                            </w:r>
                            <w:proofErr w:type="spellStart"/>
                            <w:r w:rsidRPr="00D06D52">
                              <w:rPr>
                                <w:lang w:val="en-US"/>
                              </w:rPr>
                              <w:t>Intellij</w:t>
                            </w:r>
                            <w:proofErr w:type="spellEnd"/>
                            <w:r w:rsidRPr="00D06D52">
                              <w:rPr>
                                <w:lang w:val="en-US"/>
                              </w:rPr>
                              <w:t xml:space="preserve"> IDEA, Internet,</w:t>
                            </w:r>
                          </w:p>
                          <w:p w14:paraId="52723F09" w14:textId="77777777" w:rsidR="00D06D52" w:rsidRDefault="00D06D52" w:rsidP="00D06D52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</w:t>
                            </w:r>
                            <w:r w:rsidRPr="00D06D52">
                              <w:rPr>
                                <w:lang w:val="en-US"/>
                              </w:rPr>
                              <w:t xml:space="preserve">ntranet, ISO 27001, ISO/OSI, </w:t>
                            </w:r>
                            <w:proofErr w:type="spellStart"/>
                            <w:r w:rsidRPr="00D06D52">
                              <w:rPr>
                                <w:lang w:val="en-US"/>
                              </w:rPr>
                              <w:t>LaTex</w:t>
                            </w:r>
                            <w:proofErr w:type="spellEnd"/>
                            <w:r w:rsidRPr="00D06D52">
                              <w:rPr>
                                <w:lang w:val="en-US"/>
                              </w:rPr>
                              <w:t>, Lenovo, Linux,</w:t>
                            </w:r>
                          </w:p>
                          <w:p w14:paraId="4F20055B" w14:textId="77777777" w:rsidR="00D06D52" w:rsidRDefault="00D06D52" w:rsidP="00D06D52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D06D52">
                              <w:rPr>
                                <w:lang w:val="en-US"/>
                              </w:rPr>
                              <w:t>Metasploit</w:t>
                            </w:r>
                            <w:proofErr w:type="spellEnd"/>
                            <w:r w:rsidRPr="00D06D52">
                              <w:rPr>
                                <w:lang w:val="en-US"/>
                              </w:rPr>
                              <w:t>, MS-Vi</w:t>
                            </w:r>
                            <w:r>
                              <w:rPr>
                                <w:lang w:val="en-US"/>
                              </w:rPr>
                              <w:t xml:space="preserve">sual Studio,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mySQL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, Nessus, NFS,</w:t>
                            </w:r>
                          </w:p>
                          <w:p w14:paraId="1FC41E15" w14:textId="77777777" w:rsidR="00D06D52" w:rsidRDefault="00D06D52" w:rsidP="00D06D52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D06D52">
                              <w:rPr>
                                <w:lang w:val="en-US"/>
                              </w:rPr>
                              <w:t>Nikto</w:t>
                            </w:r>
                            <w:proofErr w:type="spellEnd"/>
                            <w:r w:rsidRPr="00D06D52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D06D52">
                              <w:rPr>
                                <w:lang w:val="en-US"/>
                              </w:rPr>
                              <w:t>Nmap</w:t>
                            </w:r>
                            <w:proofErr w:type="spellEnd"/>
                            <w:r w:rsidRPr="00D06D52">
                              <w:rPr>
                                <w:lang w:val="en-US"/>
                              </w:rPr>
                              <w:t xml:space="preserve">, OpenSSL, </w:t>
                            </w:r>
                            <w:proofErr w:type="spellStart"/>
                            <w:r w:rsidRPr="00D06D52">
                              <w:rPr>
                                <w:lang w:val="en-US"/>
                              </w:rPr>
                              <w:t>Openvas</w:t>
                            </w:r>
                            <w:proofErr w:type="spellEnd"/>
                            <w:r w:rsidRPr="00D06D52">
                              <w:rPr>
                                <w:lang w:val="en-US"/>
                              </w:rPr>
                              <w:t>, Oracle, OSCP,</w:t>
                            </w:r>
                          </w:p>
                          <w:p w14:paraId="26F7FB2B" w14:textId="77777777" w:rsidR="00D06D52" w:rsidRPr="00D06D52" w:rsidRDefault="00D06D52" w:rsidP="00D06D52">
                            <w:pPr>
                              <w:ind w:firstLine="1985"/>
                            </w:pPr>
                            <w:r w:rsidRPr="00D06D52">
                              <w:t xml:space="preserve">Puppet, Python, Sicherheit, SSL, </w:t>
                            </w:r>
                            <w:proofErr w:type="spellStart"/>
                            <w:r w:rsidRPr="00D06D52">
                              <w:t>SSLcheck</w:t>
                            </w:r>
                            <w:proofErr w:type="spellEnd"/>
                            <w:r w:rsidRPr="00D06D52">
                              <w:t xml:space="preserve">, </w:t>
                            </w:r>
                            <w:proofErr w:type="spellStart"/>
                            <w:r w:rsidRPr="00D06D52">
                              <w:t>sslyze</w:t>
                            </w:r>
                            <w:proofErr w:type="spellEnd"/>
                            <w:r w:rsidRPr="00D06D52">
                              <w:t>,</w:t>
                            </w:r>
                          </w:p>
                          <w:p w14:paraId="3243A7A5" w14:textId="77777777" w:rsidR="00D06D52" w:rsidRPr="00D06D52" w:rsidRDefault="00D06D52" w:rsidP="00D06D52">
                            <w:pPr>
                              <w:ind w:firstLine="1985"/>
                            </w:pPr>
                            <w:r w:rsidRPr="00D06D52">
                              <w:t xml:space="preserve">TCP/IP, TLS, VB.NET, VMware ESX, </w:t>
                            </w:r>
                            <w:proofErr w:type="spellStart"/>
                            <w:r w:rsidRPr="00D06D52">
                              <w:t>Whiteboxtest</w:t>
                            </w:r>
                            <w:proofErr w:type="spellEnd"/>
                            <w:r w:rsidRPr="00D06D52">
                              <w:t>,</w:t>
                            </w:r>
                          </w:p>
                          <w:p w14:paraId="7165ECF2" w14:textId="0EE9A660" w:rsidR="00D52717" w:rsidRPr="000B455B" w:rsidRDefault="00D06D52" w:rsidP="00D06D52">
                            <w:pPr>
                              <w:ind w:firstLine="1985"/>
                            </w:pPr>
                            <w:proofErr w:type="spellStart"/>
                            <w:r w:rsidRPr="000B455B">
                              <w:t>XML</w:t>
                            </w:r>
                            <w:r w:rsidR="00D52717" w:rsidRPr="000B455B">
                              <w:t>Kibana</w:t>
                            </w:r>
                            <w:proofErr w:type="spellEnd"/>
                            <w:r w:rsidR="00D52717" w:rsidRPr="000B455B">
                              <w:t xml:space="preserve">, </w:t>
                            </w:r>
                            <w:proofErr w:type="spellStart"/>
                            <w:r w:rsidR="00D52717" w:rsidRPr="000B455B">
                              <w:t>Kubernetes</w:t>
                            </w:r>
                            <w:proofErr w:type="spellEnd"/>
                            <w:r w:rsidR="00D52717" w:rsidRPr="000B455B">
                              <w:t xml:space="preserve">, </w:t>
                            </w:r>
                            <w:proofErr w:type="spellStart"/>
                            <w:r w:rsidR="00D52717" w:rsidRPr="000B455B">
                              <w:t>Logstash</w:t>
                            </w:r>
                            <w:proofErr w:type="spellEnd"/>
                            <w:r w:rsidR="00D52717" w:rsidRPr="000B455B">
                              <w:t xml:space="preserve">, </w:t>
                            </w:r>
                            <w:proofErr w:type="spellStart"/>
                            <w:r w:rsidR="00D52717" w:rsidRPr="000B455B">
                              <w:t>OpenShift</w:t>
                            </w:r>
                            <w:proofErr w:type="spellEnd"/>
                          </w:p>
                          <w:p w14:paraId="426489C1" w14:textId="77777777" w:rsidR="000B455B" w:rsidRDefault="00D52717" w:rsidP="000B455B">
                            <w:r w:rsidRPr="00B109C7">
                              <w:rPr>
                                <w:b/>
                              </w:rPr>
                              <w:t>Aufgaben</w:t>
                            </w:r>
                            <w:r w:rsidRPr="00B109C7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  <w:r w:rsidR="000B455B">
                              <w:t>Evaluierung verschiedener SAST-Tools im Bereich</w:t>
                            </w:r>
                          </w:p>
                          <w:p w14:paraId="40091A19" w14:textId="77777777" w:rsidR="000B455B" w:rsidRDefault="000B455B" w:rsidP="000B455B">
                            <w:pPr>
                              <w:ind w:firstLine="1985"/>
                            </w:pPr>
                            <w:r>
                              <w:t>Sichere Softwareentwicklung und Testeinbindung</w:t>
                            </w:r>
                          </w:p>
                          <w:p w14:paraId="364A899D" w14:textId="77777777" w:rsidR="000B455B" w:rsidRDefault="000B455B" w:rsidP="000B455B">
                            <w:pPr>
                              <w:ind w:firstLine="1985"/>
                            </w:pPr>
                            <w:r>
                              <w:t xml:space="preserve">in unterschiedliche </w:t>
                            </w:r>
                            <w:proofErr w:type="spellStart"/>
                            <w:r>
                              <w:t>Build</w:t>
                            </w:r>
                            <w:proofErr w:type="spellEnd"/>
                            <w:r>
                              <w:t xml:space="preserve">-Systeme anhand von </w:t>
                            </w:r>
                          </w:p>
                          <w:p w14:paraId="3DBA03C1" w14:textId="77777777" w:rsidR="000B455B" w:rsidRDefault="000B455B" w:rsidP="000B455B">
                            <w:pPr>
                              <w:ind w:firstLine="1985"/>
                            </w:pPr>
                            <w:r>
                              <w:t xml:space="preserve">aktuellen Projekten; IT-Sicherheitsaudit und </w:t>
                            </w:r>
                          </w:p>
                          <w:p w14:paraId="31BA7286" w14:textId="77777777" w:rsidR="000B455B" w:rsidRDefault="000B455B" w:rsidP="000B455B">
                            <w:pPr>
                              <w:ind w:firstLine="1985"/>
                            </w:pPr>
                            <w:r>
                              <w:t xml:space="preserve">Penetrationstest mehrerer interner und externer </w:t>
                            </w:r>
                          </w:p>
                          <w:p w14:paraId="195A7398" w14:textId="77777777" w:rsidR="000B455B" w:rsidRDefault="000B455B" w:rsidP="000B455B">
                            <w:pPr>
                              <w:ind w:firstLine="1985"/>
                            </w:pPr>
                            <w:r>
                              <w:t>Applikationen und Server; Unterstützung des</w:t>
                            </w:r>
                          </w:p>
                          <w:p w14:paraId="63FEB0D3" w14:textId="77777777" w:rsidR="000B455B" w:rsidRDefault="000B455B" w:rsidP="000B455B">
                            <w:pPr>
                              <w:ind w:firstLine="1985"/>
                            </w:pPr>
                            <w:r>
                              <w:t>Security Operation Centers bei der Interpretation</w:t>
                            </w:r>
                          </w:p>
                          <w:p w14:paraId="7D4572B3" w14:textId="77777777" w:rsidR="000B455B" w:rsidRDefault="000B455B" w:rsidP="000B455B">
                            <w:pPr>
                              <w:ind w:firstLine="1985"/>
                            </w:pPr>
                            <w:r>
                              <w:t xml:space="preserve">von </w:t>
                            </w:r>
                            <w:proofErr w:type="spellStart"/>
                            <w:r>
                              <w:t>Logdaten</w:t>
                            </w:r>
                            <w:proofErr w:type="spellEnd"/>
                            <w:r>
                              <w:t xml:space="preserve"> und Durchführung von forensischen</w:t>
                            </w:r>
                          </w:p>
                          <w:p w14:paraId="02426488" w14:textId="77777777" w:rsidR="000B455B" w:rsidRDefault="000B455B" w:rsidP="000B455B">
                            <w:pPr>
                              <w:ind w:firstLine="1985"/>
                            </w:pPr>
                            <w:r>
                              <w:t>Untersuchungen</w:t>
                            </w:r>
                          </w:p>
                          <w:p w14:paraId="35FD467E" w14:textId="481768BB" w:rsidR="00D52717" w:rsidRDefault="000B455B" w:rsidP="000B455B">
                            <w:pPr>
                              <w:ind w:firstLine="1985"/>
                            </w:pPr>
                            <w:r>
                              <w:t xml:space="preserve">Verzeichnisdienste wie </w:t>
                            </w:r>
                            <w:proofErr w:type="spellStart"/>
                            <w:r>
                              <w:t>OpenLDAP</w:t>
                            </w:r>
                            <w:proofErr w:type="spellEnd"/>
                          </w:p>
                          <w:p w14:paraId="46B2154D" w14:textId="77777777" w:rsidR="00D52717" w:rsidRDefault="00D52717" w:rsidP="00A8074D">
                            <w:pPr>
                              <w:ind w:firstLine="1985"/>
                            </w:pPr>
                          </w:p>
                          <w:p w14:paraId="25C9D211" w14:textId="77777777" w:rsidR="00D52717" w:rsidRDefault="00D52717" w:rsidP="00A8074D">
                            <w:pPr>
                              <w:rPr>
                                <w:b/>
                              </w:rPr>
                            </w:pPr>
                          </w:p>
                          <w:p w14:paraId="2E619C3D" w14:textId="77777777" w:rsidR="00466C23" w:rsidRDefault="00466C23" w:rsidP="00A8074D">
                            <w:pPr>
                              <w:rPr>
                                <w:b/>
                              </w:rPr>
                            </w:pPr>
                          </w:p>
                          <w:p w14:paraId="381610D9" w14:textId="28D4558F" w:rsidR="00D52717" w:rsidRPr="00E37C43" w:rsidRDefault="00D52717" w:rsidP="00A8074D">
                            <w:r w:rsidRPr="00E37C43">
                              <w:rPr>
                                <w:b/>
                              </w:rPr>
                              <w:t>Zeitpunkt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         </w:t>
                            </w:r>
                            <w:r w:rsidR="00BD2B38" w:rsidRPr="00BD2B38">
                              <w:t>10/2016 - 12/2016</w:t>
                            </w:r>
                          </w:p>
                          <w:p w14:paraId="419121DC" w14:textId="48B78243" w:rsidR="00D52717" w:rsidRDefault="00D52717" w:rsidP="00A8074D">
                            <w:r w:rsidRPr="00F13F61">
                              <w:rPr>
                                <w:b/>
                              </w:rPr>
                              <w:t>Firma/ORT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         </w:t>
                            </w:r>
                            <w:r w:rsidR="00BD2B38" w:rsidRPr="00BD2B38">
                              <w:t>Deutsche Telekom AG in Mannheim</w:t>
                            </w:r>
                          </w:p>
                          <w:p w14:paraId="0CF0DBB5" w14:textId="77777777" w:rsidR="00BD2B38" w:rsidRDefault="00D52717" w:rsidP="00BD2B38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B109C7">
                              <w:rPr>
                                <w:b/>
                                <w:lang w:val="en-US"/>
                              </w:rPr>
                              <w:t>Tätigkeit</w:t>
                            </w:r>
                            <w:proofErr w:type="spellEnd"/>
                            <w:r w:rsidRPr="00B109C7">
                              <w:rPr>
                                <w:b/>
                                <w:lang w:val="en-US"/>
                              </w:rPr>
                              <w:tab/>
                              <w:t xml:space="preserve">          </w:t>
                            </w:r>
                            <w:r w:rsidR="00BD2B38" w:rsidRPr="00BD2B38">
                              <w:rPr>
                                <w:lang w:val="en-US"/>
                              </w:rPr>
                              <w:t>Senior IT-Security Consultant, Pen Tester, Ethical</w:t>
                            </w:r>
                          </w:p>
                          <w:p w14:paraId="0592729F" w14:textId="55ADFA3B" w:rsidR="00D52717" w:rsidRPr="005753E5" w:rsidRDefault="00BD2B38" w:rsidP="00BD2B38">
                            <w:pPr>
                              <w:ind w:firstLine="1985"/>
                            </w:pPr>
                            <w:r w:rsidRPr="005753E5">
                              <w:t>Hacker, Sicherheitsaudits</w:t>
                            </w:r>
                          </w:p>
                          <w:p w14:paraId="5E43F26F" w14:textId="3CD68F45" w:rsidR="00D52717" w:rsidRPr="005753E5" w:rsidRDefault="00D52717" w:rsidP="00A8074D">
                            <w:r w:rsidRPr="005753E5">
                              <w:rPr>
                                <w:b/>
                              </w:rPr>
                              <w:t xml:space="preserve">Kurzbeschreibung    </w:t>
                            </w:r>
                            <w:r w:rsidR="00BD2B38" w:rsidRPr="005753E5">
                              <w:t>Telekommunikation</w:t>
                            </w:r>
                          </w:p>
                          <w:p w14:paraId="2447B546" w14:textId="77777777" w:rsidR="00BD2B38" w:rsidRPr="005753E5" w:rsidRDefault="00D52717" w:rsidP="00BD2B38">
                            <w:r w:rsidRPr="005753E5">
                              <w:rPr>
                                <w:b/>
                              </w:rPr>
                              <w:t>Fähigkeiten</w:t>
                            </w:r>
                            <w:r w:rsidRPr="005753E5">
                              <w:rPr>
                                <w:b/>
                              </w:rPr>
                              <w:tab/>
                            </w:r>
                            <w:r w:rsidRPr="005753E5">
                              <w:t xml:space="preserve">          </w:t>
                            </w:r>
                            <w:r w:rsidR="00BD2B38" w:rsidRPr="005753E5">
                              <w:t xml:space="preserve">Assembler, </w:t>
                            </w:r>
                            <w:proofErr w:type="spellStart"/>
                            <w:r w:rsidR="00BD2B38" w:rsidRPr="005753E5">
                              <w:t>Blackboxtest</w:t>
                            </w:r>
                            <w:proofErr w:type="spellEnd"/>
                            <w:r w:rsidR="00BD2B38" w:rsidRPr="005753E5">
                              <w:t xml:space="preserve">, CISSP, Ethernet, </w:t>
                            </w:r>
                            <w:proofErr w:type="spellStart"/>
                            <w:r w:rsidR="00BD2B38" w:rsidRPr="005753E5">
                              <w:t>Ethical</w:t>
                            </w:r>
                            <w:proofErr w:type="spellEnd"/>
                          </w:p>
                          <w:p w14:paraId="3A6802D2" w14:textId="77777777" w:rsidR="00BD2B38" w:rsidRDefault="00BD2B38" w:rsidP="00BD2B38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r w:rsidRPr="00BD2B38">
                              <w:rPr>
                                <w:lang w:val="en-US"/>
                              </w:rPr>
                              <w:t xml:space="preserve">Hacking, Fuzzing, </w:t>
                            </w:r>
                            <w:proofErr w:type="spellStart"/>
                            <w:r w:rsidRPr="00BD2B38">
                              <w:rPr>
                                <w:lang w:val="en-US"/>
                              </w:rPr>
                              <w:t>LaTex</w:t>
                            </w:r>
                            <w:proofErr w:type="spellEnd"/>
                            <w:r w:rsidRPr="00BD2B38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BD2B38">
                              <w:rPr>
                                <w:lang w:val="en-US"/>
                              </w:rPr>
                              <w:t>Metasploit</w:t>
                            </w:r>
                            <w:proofErr w:type="spellEnd"/>
                            <w:r w:rsidRPr="00BD2B38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BD2B38">
                              <w:rPr>
                                <w:lang w:val="en-US"/>
                              </w:rPr>
                              <w:t>Netcat</w:t>
                            </w:r>
                            <w:proofErr w:type="spellEnd"/>
                            <w:r w:rsidRPr="00BD2B38">
                              <w:rPr>
                                <w:lang w:val="en-US"/>
                              </w:rPr>
                              <w:t xml:space="preserve">, </w:t>
                            </w:r>
                          </w:p>
                          <w:p w14:paraId="2F225AB1" w14:textId="77777777" w:rsidR="00BD2B38" w:rsidRDefault="00BD2B38" w:rsidP="00BD2B38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r w:rsidRPr="00BD2B38">
                              <w:rPr>
                                <w:lang w:val="en-US"/>
                              </w:rPr>
                              <w:t xml:space="preserve">Networking, </w:t>
                            </w:r>
                            <w:proofErr w:type="spellStart"/>
                            <w:r w:rsidRPr="00BD2B38">
                              <w:rPr>
                                <w:lang w:val="en-US"/>
                              </w:rPr>
                              <w:t>Netze</w:t>
                            </w:r>
                            <w:proofErr w:type="spellEnd"/>
                            <w:r w:rsidRPr="00BD2B38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BD2B38">
                              <w:rPr>
                                <w:lang w:val="en-US"/>
                              </w:rPr>
                              <w:t>Nmap</w:t>
                            </w:r>
                            <w:proofErr w:type="spellEnd"/>
                            <w:r w:rsidRPr="00BD2B38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BD2B38">
                              <w:rPr>
                                <w:lang w:val="en-US"/>
                              </w:rPr>
                              <w:t>Openvas</w:t>
                            </w:r>
                            <w:proofErr w:type="spellEnd"/>
                            <w:r w:rsidRPr="00BD2B38">
                              <w:rPr>
                                <w:lang w:val="en-US"/>
                              </w:rPr>
                              <w:t xml:space="preserve">, OSCP, Python, </w:t>
                            </w:r>
                          </w:p>
                          <w:p w14:paraId="51D1C5DE" w14:textId="77777777" w:rsidR="00BD2B38" w:rsidRPr="005753E5" w:rsidRDefault="00BD2B38" w:rsidP="00BD2B38">
                            <w:pPr>
                              <w:ind w:firstLine="1985"/>
                            </w:pPr>
                            <w:r w:rsidRPr="005753E5">
                              <w:t xml:space="preserve">Schwachstellenanalyse, Senior Security Expert, </w:t>
                            </w:r>
                          </w:p>
                          <w:p w14:paraId="696DCC1B" w14:textId="77777777" w:rsidR="00BD2B38" w:rsidRPr="005753E5" w:rsidRDefault="00BD2B38" w:rsidP="00BD2B38">
                            <w:pPr>
                              <w:ind w:firstLine="1985"/>
                            </w:pPr>
                            <w:r w:rsidRPr="005753E5">
                              <w:t xml:space="preserve">Shell-Scripts, Sicherheit, SSL, </w:t>
                            </w:r>
                            <w:proofErr w:type="spellStart"/>
                            <w:r w:rsidRPr="005753E5">
                              <w:t>SSLcheck</w:t>
                            </w:r>
                            <w:proofErr w:type="spellEnd"/>
                            <w:r w:rsidRPr="005753E5">
                              <w:t xml:space="preserve">, </w:t>
                            </w:r>
                            <w:proofErr w:type="spellStart"/>
                            <w:r w:rsidRPr="005753E5">
                              <w:t>sslyze</w:t>
                            </w:r>
                            <w:proofErr w:type="spellEnd"/>
                            <w:r w:rsidRPr="005753E5">
                              <w:t xml:space="preserve">, </w:t>
                            </w:r>
                          </w:p>
                          <w:p w14:paraId="281070B3" w14:textId="34715E9E" w:rsidR="00D52717" w:rsidRPr="00543126" w:rsidRDefault="00BD2B38" w:rsidP="00543126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r w:rsidRPr="00BD2B38">
                              <w:rPr>
                                <w:lang w:val="en-US"/>
                              </w:rPr>
                              <w:t>TCL/</w:t>
                            </w:r>
                            <w:proofErr w:type="spellStart"/>
                            <w:r w:rsidRPr="00BD2B38">
                              <w:rPr>
                                <w:lang w:val="en-US"/>
                              </w:rPr>
                              <w:t>Tk</w:t>
                            </w:r>
                            <w:proofErr w:type="spellEnd"/>
                            <w:r w:rsidRPr="00BD2B38">
                              <w:rPr>
                                <w:lang w:val="en-US"/>
                              </w:rPr>
                              <w:t xml:space="preserve">, TCP/IP, Telnet, TLS, Windows, </w:t>
                            </w:r>
                            <w:r w:rsidRPr="00543126">
                              <w:rPr>
                                <w:lang w:val="en-US"/>
                              </w:rPr>
                              <w:t>X.400</w:t>
                            </w:r>
                          </w:p>
                          <w:p w14:paraId="4FBB2C2F" w14:textId="0B6A7084" w:rsidR="002F6C26" w:rsidRDefault="00D52717" w:rsidP="00840BC0">
                            <w:pPr>
                              <w:ind w:left="1985" w:hanging="1985"/>
                            </w:pPr>
                            <w:r w:rsidRPr="00AA5DFE">
                              <w:rPr>
                                <w:b/>
                              </w:rPr>
                              <w:t>Aufgaben</w:t>
                            </w:r>
                            <w:r>
                              <w:rPr>
                                <w:b/>
                              </w:rPr>
                              <w:t xml:space="preserve">                  </w:t>
                            </w:r>
                            <w:r w:rsidR="00840BC0">
                              <w:rPr>
                                <w:b/>
                              </w:rPr>
                              <w:tab/>
                            </w:r>
                            <w:r w:rsidR="002F6C26" w:rsidRPr="002F6C26">
                              <w:t xml:space="preserve">IT-Sicherheitsaudit und Penetrationstest der </w:t>
                            </w:r>
                          </w:p>
                          <w:p w14:paraId="042781F9" w14:textId="77777777" w:rsidR="002F6C26" w:rsidRDefault="002F6C26" w:rsidP="002F6C26">
                            <w:pPr>
                              <w:ind w:firstLine="1985"/>
                            </w:pPr>
                            <w:r w:rsidRPr="002F6C26">
                              <w:t>Backend-Systeme und Client-Anwendungen von</w:t>
                            </w:r>
                          </w:p>
                          <w:p w14:paraId="6B0D4FC2" w14:textId="07872E21" w:rsidR="00D52717" w:rsidRPr="002F6C26" w:rsidRDefault="002F6C26" w:rsidP="002F6C26">
                            <w:pPr>
                              <w:ind w:firstLine="1985"/>
                            </w:pPr>
                            <w:proofErr w:type="spellStart"/>
                            <w:r w:rsidRPr="002F6C26">
                              <w:t>BusinessMail</w:t>
                            </w:r>
                            <w:proofErr w:type="spellEnd"/>
                            <w:r w:rsidRPr="002F6C26">
                              <w:t xml:space="preserve"> X.400</w:t>
                            </w:r>
                          </w:p>
                          <w:p w14:paraId="1EC97A2B" w14:textId="77777777" w:rsidR="00D52717" w:rsidRPr="00220392" w:rsidRDefault="00D52717" w:rsidP="00BC6BF0">
                            <w:pPr>
                              <w:ind w:firstLine="1985"/>
                            </w:pPr>
                          </w:p>
                          <w:p w14:paraId="32607573" w14:textId="77777777" w:rsidR="00D52717" w:rsidRPr="00220392" w:rsidRDefault="00D52717" w:rsidP="00BC6BF0">
                            <w:pPr>
                              <w:ind w:firstLine="1985"/>
                            </w:pPr>
                          </w:p>
                          <w:p w14:paraId="60AFAC62" w14:textId="77777777" w:rsidR="00D52717" w:rsidRPr="00220392" w:rsidRDefault="00D52717" w:rsidP="00A8074D">
                            <w:pPr>
                              <w:ind w:firstLine="1985"/>
                            </w:pPr>
                          </w:p>
                          <w:p w14:paraId="6ECBD6C2" w14:textId="77777777" w:rsidR="00C43AB2" w:rsidRDefault="00C43AB2" w:rsidP="00A0451B">
                            <w:pPr>
                              <w:rPr>
                                <w:b/>
                              </w:rPr>
                            </w:pPr>
                          </w:p>
                          <w:p w14:paraId="71B3A161" w14:textId="77777777" w:rsidR="00466C23" w:rsidRDefault="00466C23" w:rsidP="00A0451B">
                            <w:pPr>
                              <w:rPr>
                                <w:b/>
                              </w:rPr>
                            </w:pPr>
                          </w:p>
                          <w:p w14:paraId="1343028C" w14:textId="77777777" w:rsidR="00466C23" w:rsidRDefault="00466C23" w:rsidP="00A0451B">
                            <w:pPr>
                              <w:rPr>
                                <w:b/>
                              </w:rPr>
                            </w:pPr>
                          </w:p>
                          <w:p w14:paraId="7C4799D4" w14:textId="77777777" w:rsidR="00543126" w:rsidRDefault="00543126" w:rsidP="00A0451B">
                            <w:pPr>
                              <w:rPr>
                                <w:b/>
                              </w:rPr>
                            </w:pPr>
                          </w:p>
                          <w:p w14:paraId="39868E9A" w14:textId="4729BED7" w:rsidR="00D52717" w:rsidRPr="00220392" w:rsidRDefault="00D52717" w:rsidP="00A0451B">
                            <w:r w:rsidRPr="00220392">
                              <w:rPr>
                                <w:b/>
                              </w:rPr>
                              <w:t>Zeitpunkt</w:t>
                            </w:r>
                            <w:r w:rsidRPr="00220392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  <w:r w:rsidR="00C43AB2" w:rsidRPr="00C43AB2">
                              <w:t>8/2016 - 10/2016</w:t>
                            </w:r>
                          </w:p>
                          <w:p w14:paraId="0CC57587" w14:textId="4ECD27DA" w:rsidR="00466C23" w:rsidRPr="00466C23" w:rsidRDefault="00D52717" w:rsidP="00A0451B">
                            <w:r w:rsidRPr="00220392">
                              <w:rPr>
                                <w:b/>
                              </w:rPr>
                              <w:t>Firma/ORT</w:t>
                            </w:r>
                            <w:r w:rsidRPr="00220392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  <w:r w:rsidR="00C43AB2" w:rsidRPr="00C43AB2">
                              <w:t>ERGO Group AG / International</w:t>
                            </w:r>
                          </w:p>
                          <w:p w14:paraId="0F4D6FE6" w14:textId="77777777" w:rsidR="006F4768" w:rsidRPr="005753E5" w:rsidRDefault="00D52717" w:rsidP="006F4768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5753E5">
                              <w:rPr>
                                <w:b/>
                                <w:lang w:val="en-US"/>
                              </w:rPr>
                              <w:t>Tätigkeit</w:t>
                            </w:r>
                            <w:proofErr w:type="spellEnd"/>
                            <w:r w:rsidRPr="005753E5">
                              <w:rPr>
                                <w:b/>
                                <w:lang w:val="en-US"/>
                              </w:rPr>
                              <w:tab/>
                              <w:t xml:space="preserve">          </w:t>
                            </w:r>
                            <w:r w:rsidR="006F4768" w:rsidRPr="005753E5">
                              <w:rPr>
                                <w:lang w:val="en-US"/>
                              </w:rPr>
                              <w:t xml:space="preserve">Senior IT-Security Consultant, Pen Tester, Ethical </w:t>
                            </w:r>
                          </w:p>
                          <w:p w14:paraId="7D123666" w14:textId="77777777" w:rsidR="006F4768" w:rsidRDefault="006F4768" w:rsidP="006F4768">
                            <w:pPr>
                              <w:ind w:firstLine="1985"/>
                            </w:pPr>
                            <w:r w:rsidRPr="006F4768">
                              <w:t>Hacker, Sicherheitsaudits</w:t>
                            </w:r>
                          </w:p>
                          <w:p w14:paraId="5D8F50EF" w14:textId="77777777" w:rsidR="006F4768" w:rsidRDefault="00D52717" w:rsidP="006F4768">
                            <w:r w:rsidRPr="00A0451B">
                              <w:rPr>
                                <w:b/>
                              </w:rPr>
                              <w:t xml:space="preserve">Kurzbeschreibung    </w:t>
                            </w:r>
                            <w:r w:rsidR="006F4768" w:rsidRPr="006F4768">
                              <w:t>Versicherungen</w:t>
                            </w:r>
                          </w:p>
                          <w:p w14:paraId="19B5CCDF" w14:textId="77777777" w:rsidR="006F4768" w:rsidRDefault="00D52717" w:rsidP="006F4768">
                            <w:r w:rsidRPr="006F4768">
                              <w:rPr>
                                <w:b/>
                              </w:rPr>
                              <w:t>Fähigkeiten</w:t>
                            </w:r>
                            <w:r w:rsidRPr="006F4768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  <w:proofErr w:type="spellStart"/>
                            <w:r w:rsidR="006F4768" w:rsidRPr="006F4768">
                              <w:t>Acunetix</w:t>
                            </w:r>
                            <w:proofErr w:type="spellEnd"/>
                            <w:r w:rsidR="006F4768" w:rsidRPr="006F4768">
                              <w:t xml:space="preserve">, Apache, </w:t>
                            </w:r>
                            <w:proofErr w:type="spellStart"/>
                            <w:r w:rsidR="006F4768" w:rsidRPr="006F4768">
                              <w:t>Blackboxtest</w:t>
                            </w:r>
                            <w:proofErr w:type="spellEnd"/>
                            <w:r w:rsidR="006F4768" w:rsidRPr="006F4768">
                              <w:t xml:space="preserve">, CISSP, Ethernet, </w:t>
                            </w:r>
                          </w:p>
                          <w:p w14:paraId="70964918" w14:textId="77777777" w:rsidR="006F4768" w:rsidRPr="005753E5" w:rsidRDefault="006F4768" w:rsidP="006F4768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r w:rsidRPr="005753E5">
                              <w:rPr>
                                <w:lang w:val="en-US"/>
                              </w:rPr>
                              <w:t xml:space="preserve">Ethical Hacking, Firewall, Fuzzing, Gateway, Internet, </w:t>
                            </w:r>
                          </w:p>
                          <w:p w14:paraId="36194A96" w14:textId="77777777" w:rsidR="006F4768" w:rsidRPr="005753E5" w:rsidRDefault="006F4768" w:rsidP="006F4768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r w:rsidRPr="005753E5">
                              <w:rPr>
                                <w:lang w:val="en-US"/>
                              </w:rPr>
                              <w:t xml:space="preserve">Intranet, Linux, </w:t>
                            </w: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Metasploit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Netcat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Netze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, OpenSSL, </w:t>
                            </w:r>
                          </w:p>
                          <w:p w14:paraId="1217BEB7" w14:textId="77777777" w:rsidR="006F4768" w:rsidRPr="005753E5" w:rsidRDefault="006F4768" w:rsidP="006F4768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Openvas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, OSCP, Penetrations Tests, Python, </w:t>
                            </w:r>
                          </w:p>
                          <w:p w14:paraId="6E204FF5" w14:textId="77777777" w:rsidR="006F4768" w:rsidRPr="005753E5" w:rsidRDefault="006F4768" w:rsidP="006F4768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Schwachstellenanalyse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, Senior Security Expert, </w:t>
                            </w:r>
                          </w:p>
                          <w:p w14:paraId="1D8CA132" w14:textId="77777777" w:rsidR="006F4768" w:rsidRPr="005753E5" w:rsidRDefault="006F4768" w:rsidP="006F4768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r w:rsidRPr="005753E5">
                              <w:rPr>
                                <w:lang w:val="en-US"/>
                              </w:rPr>
                              <w:t xml:space="preserve">Shell-Scripts, </w:t>
                            </w: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Sicherheit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, SNMP, SSL, </w:t>
                            </w: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SSLcheck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, </w:t>
                            </w:r>
                          </w:p>
                          <w:p w14:paraId="1969D453" w14:textId="77777777" w:rsidR="006F4768" w:rsidRPr="005753E5" w:rsidRDefault="006F4768" w:rsidP="006F4768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sslyze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>, TCP/IP, Telnet, TLS, VPN, Windows</w:t>
                            </w:r>
                          </w:p>
                          <w:p w14:paraId="71F798EC" w14:textId="77777777" w:rsidR="006F4768" w:rsidRDefault="00D52717" w:rsidP="006F4768">
                            <w:r w:rsidRPr="00A0451B">
                              <w:rPr>
                                <w:b/>
                              </w:rPr>
                              <w:t>Aufgaben</w:t>
                            </w:r>
                            <w:r w:rsidRPr="00A0451B">
                              <w:tab/>
                              <w:t xml:space="preserve">          </w:t>
                            </w:r>
                            <w:r w:rsidR="006F4768" w:rsidRPr="006F4768">
                              <w:t xml:space="preserve">IT-Sicherheitsaudit und Penetrationstest mehrerer </w:t>
                            </w:r>
                          </w:p>
                          <w:p w14:paraId="566B9E50" w14:textId="77777777" w:rsidR="006F4768" w:rsidRDefault="006F4768" w:rsidP="006F4768">
                            <w:pPr>
                              <w:ind w:firstLine="1985"/>
                            </w:pPr>
                            <w:r w:rsidRPr="006F4768">
                              <w:t xml:space="preserve">interner und externer Netzbereiche und der </w:t>
                            </w:r>
                          </w:p>
                          <w:p w14:paraId="545D4D3C" w14:textId="77777777" w:rsidR="006F4768" w:rsidRDefault="006F4768" w:rsidP="006F4768">
                            <w:pPr>
                              <w:ind w:firstLine="1985"/>
                            </w:pPr>
                            <w:r w:rsidRPr="006F4768">
                              <w:t xml:space="preserve">erreichbaren Dienste sowie Webanwendungen der </w:t>
                            </w:r>
                          </w:p>
                          <w:p w14:paraId="38E8050A" w14:textId="1A68D330" w:rsidR="00D52717" w:rsidRPr="006F4768" w:rsidRDefault="006F4768" w:rsidP="006F4768">
                            <w:pPr>
                              <w:ind w:firstLine="1985"/>
                            </w:pPr>
                            <w:r w:rsidRPr="006F4768">
                              <w:t>internationalen Dependancen</w:t>
                            </w:r>
                          </w:p>
                          <w:p w14:paraId="5754BEEE" w14:textId="77777777" w:rsidR="00D52717" w:rsidRPr="006F4768" w:rsidRDefault="00D52717" w:rsidP="00A8074D"/>
                          <w:p w14:paraId="692D8221" w14:textId="77777777" w:rsidR="00D52717" w:rsidRPr="006F4768" w:rsidRDefault="00D52717" w:rsidP="00A8074D"/>
                          <w:p w14:paraId="3860CA81" w14:textId="77777777" w:rsidR="00466C23" w:rsidRDefault="00466C23" w:rsidP="00323345">
                            <w:pPr>
                              <w:rPr>
                                <w:b/>
                              </w:rPr>
                            </w:pPr>
                          </w:p>
                          <w:p w14:paraId="1BC09610" w14:textId="3B7E7D49" w:rsidR="00D52717" w:rsidRPr="00323345" w:rsidRDefault="00591391" w:rsidP="00CB49C1">
                            <w:pPr>
                              <w:ind w:left="1985" w:hanging="1985"/>
                            </w:pPr>
                            <w:r>
                              <w:rPr>
                                <w:b/>
                              </w:rPr>
                              <w:t>Zeitpunkt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 w:rsidR="00527406" w:rsidRPr="00527406">
                              <w:t>7/2016 - 8/2016</w:t>
                            </w:r>
                          </w:p>
                          <w:p w14:paraId="5AF4E3A2" w14:textId="0609A7FE" w:rsidR="00527406" w:rsidRDefault="00D52717" w:rsidP="00CB49C1">
                            <w:pPr>
                              <w:ind w:left="1985" w:hanging="1985"/>
                            </w:pPr>
                            <w:r w:rsidRPr="00323345">
                              <w:rPr>
                                <w:b/>
                              </w:rPr>
                              <w:t>Firma/ORT</w:t>
                            </w:r>
                            <w:r w:rsidR="00591391">
                              <w:rPr>
                                <w:b/>
                              </w:rPr>
                              <w:tab/>
                            </w:r>
                            <w:r w:rsidR="00527406" w:rsidRPr="00527406">
                              <w:t>Deutsche Kontor Privatbank AG in Grünwald</w:t>
                            </w:r>
                          </w:p>
                          <w:p w14:paraId="1744BB01" w14:textId="41F24339" w:rsidR="00527406" w:rsidRPr="00CB49C1" w:rsidRDefault="00D52717" w:rsidP="00CB49C1">
                            <w:pPr>
                              <w:ind w:left="1985" w:right="1" w:hanging="1985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CB49C1">
                              <w:rPr>
                                <w:b/>
                                <w:lang w:val="en-US"/>
                              </w:rPr>
                              <w:t>Tätigkeit</w:t>
                            </w:r>
                            <w:proofErr w:type="spellEnd"/>
                            <w:r w:rsidR="00833B60" w:rsidRPr="00CB49C1">
                              <w:rPr>
                                <w:b/>
                                <w:lang w:val="en-US"/>
                              </w:rPr>
                              <w:t xml:space="preserve">                     </w:t>
                            </w:r>
                            <w:r w:rsidR="00CB49C1" w:rsidRPr="00CB49C1">
                              <w:rPr>
                                <w:b/>
                                <w:lang w:val="en-US"/>
                              </w:rPr>
                              <w:tab/>
                            </w:r>
                            <w:r w:rsidR="00527406" w:rsidRPr="00CB49C1">
                              <w:rPr>
                                <w:lang w:val="en-US"/>
                              </w:rPr>
                              <w:t xml:space="preserve">Senior IT-Security Consultant, Pen Tester, </w:t>
                            </w:r>
                          </w:p>
                          <w:p w14:paraId="14A490DD" w14:textId="42C6DF9E" w:rsidR="00D52717" w:rsidRPr="003A2844" w:rsidRDefault="00527406" w:rsidP="00CB49C1">
                            <w:pPr>
                              <w:ind w:left="-142" w:firstLine="2127"/>
                            </w:pPr>
                            <w:proofErr w:type="spellStart"/>
                            <w:r w:rsidRPr="003A2844">
                              <w:t>Ethical</w:t>
                            </w:r>
                            <w:proofErr w:type="spellEnd"/>
                            <w:r w:rsidRPr="003A2844">
                              <w:t xml:space="preserve"> Hacker, Sicherheitsaudits</w:t>
                            </w:r>
                          </w:p>
                          <w:p w14:paraId="4DB7B8E0" w14:textId="77777777" w:rsidR="00527406" w:rsidRDefault="00D52717" w:rsidP="00A25A67">
                            <w:pPr>
                              <w:ind w:left="1985" w:hanging="1985"/>
                            </w:pPr>
                            <w:r w:rsidRPr="00323345">
                              <w:rPr>
                                <w:b/>
                              </w:rPr>
                              <w:t xml:space="preserve">Kurzbeschreibung    </w:t>
                            </w:r>
                            <w:r w:rsidR="00527406" w:rsidRPr="00527406">
                              <w:t>Banken</w:t>
                            </w:r>
                          </w:p>
                          <w:p w14:paraId="52E5F99C" w14:textId="79197B0B" w:rsidR="003A2844" w:rsidRDefault="00D52717" w:rsidP="00A25A67">
                            <w:pPr>
                              <w:ind w:left="1985" w:hanging="1985"/>
                            </w:pPr>
                            <w:r w:rsidRPr="003A2844">
                              <w:rPr>
                                <w:b/>
                              </w:rPr>
                              <w:t>Fähigkeiten</w:t>
                            </w:r>
                            <w:r w:rsidRPr="003A2844">
                              <w:rPr>
                                <w:b/>
                              </w:rPr>
                              <w:tab/>
                            </w:r>
                            <w:r w:rsidR="003A2844" w:rsidRPr="003A2844">
                              <w:t xml:space="preserve">Apache, Applikation, C, </w:t>
                            </w:r>
                            <w:proofErr w:type="spellStart"/>
                            <w:r w:rsidR="003A2844" w:rsidRPr="003A2844">
                              <w:t>Ethical</w:t>
                            </w:r>
                            <w:proofErr w:type="spellEnd"/>
                            <w:r w:rsidR="003A2844" w:rsidRPr="003A2844">
                              <w:t xml:space="preserve"> Hacking, Firewall, </w:t>
                            </w:r>
                          </w:p>
                          <w:p w14:paraId="00369027" w14:textId="77777777" w:rsidR="003A2844" w:rsidRPr="005753E5" w:rsidRDefault="003A2844" w:rsidP="003A2844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r w:rsidRPr="005753E5">
                              <w:rPr>
                                <w:lang w:val="en-US"/>
                              </w:rPr>
                              <w:t xml:space="preserve">Fuzzing, HBCI, HTML, HTTP, </w:t>
                            </w: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Intellij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 IDEA, Internet, </w:t>
                            </w:r>
                          </w:p>
                          <w:p w14:paraId="127A93D6" w14:textId="77777777" w:rsidR="003A2844" w:rsidRDefault="003A2844" w:rsidP="003A2844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r w:rsidRPr="003A2844">
                              <w:rPr>
                                <w:lang w:val="en-US"/>
                              </w:rPr>
                              <w:t xml:space="preserve">Java, JavaScript, </w:t>
                            </w:r>
                            <w:proofErr w:type="spellStart"/>
                            <w:r w:rsidRPr="003A2844">
                              <w:rPr>
                                <w:lang w:val="en-US"/>
                              </w:rPr>
                              <w:t>LaTex</w:t>
                            </w:r>
                            <w:proofErr w:type="spellEnd"/>
                            <w:r w:rsidRPr="003A2844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3A2844">
                              <w:rPr>
                                <w:lang w:val="en-US"/>
                              </w:rPr>
                              <w:t>Metasploit</w:t>
                            </w:r>
                            <w:proofErr w:type="spellEnd"/>
                            <w:r w:rsidRPr="003A2844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3A2844">
                              <w:rPr>
                                <w:lang w:val="en-US"/>
                              </w:rPr>
                              <w:t>mySQL</w:t>
                            </w:r>
                            <w:proofErr w:type="spellEnd"/>
                            <w:r w:rsidRPr="003A2844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3A2844">
                              <w:rPr>
                                <w:lang w:val="en-US"/>
                              </w:rPr>
                              <w:t>Netcat</w:t>
                            </w:r>
                            <w:proofErr w:type="spellEnd"/>
                            <w:r w:rsidRPr="003A2844">
                              <w:rPr>
                                <w:lang w:val="en-US"/>
                              </w:rPr>
                              <w:t xml:space="preserve">, </w:t>
                            </w:r>
                          </w:p>
                          <w:p w14:paraId="4F243D74" w14:textId="77777777" w:rsidR="003A2844" w:rsidRDefault="003A2844" w:rsidP="00591391">
                            <w:pPr>
                              <w:ind w:left="2127" w:hanging="142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3A2844">
                              <w:rPr>
                                <w:lang w:val="en-US"/>
                              </w:rPr>
                              <w:t>Nmap</w:t>
                            </w:r>
                            <w:proofErr w:type="spellEnd"/>
                            <w:r w:rsidRPr="003A2844">
                              <w:rPr>
                                <w:lang w:val="en-US"/>
                              </w:rPr>
                              <w:t xml:space="preserve">, OpenSSL, </w:t>
                            </w:r>
                            <w:proofErr w:type="spellStart"/>
                            <w:r w:rsidRPr="003A2844">
                              <w:rPr>
                                <w:lang w:val="en-US"/>
                              </w:rPr>
                              <w:t>Openvas</w:t>
                            </w:r>
                            <w:proofErr w:type="spellEnd"/>
                            <w:r w:rsidRPr="003A2844">
                              <w:rPr>
                                <w:lang w:val="en-US"/>
                              </w:rPr>
                              <w:t xml:space="preserve">, Penetrations Tests, PHP, </w:t>
                            </w:r>
                          </w:p>
                          <w:p w14:paraId="41412D51" w14:textId="77777777" w:rsidR="00157F03" w:rsidRDefault="003A2844" w:rsidP="003A2844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r w:rsidRPr="003A2844">
                              <w:rPr>
                                <w:lang w:val="en-US"/>
                              </w:rPr>
                              <w:t>Senior Security Exp</w:t>
                            </w:r>
                            <w:r w:rsidR="00157F03">
                              <w:rPr>
                                <w:lang w:val="en-US"/>
                              </w:rPr>
                              <w:t xml:space="preserve">ert, Shell-Scripts, </w:t>
                            </w:r>
                            <w:proofErr w:type="spellStart"/>
                            <w:r w:rsidR="00157F03">
                              <w:rPr>
                                <w:lang w:val="en-US"/>
                              </w:rPr>
                              <w:t>Sicherheit</w:t>
                            </w:r>
                            <w:proofErr w:type="spellEnd"/>
                            <w:r w:rsidR="00157F03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0088A88B" w14:textId="77777777" w:rsidR="00157F03" w:rsidRDefault="003A2844" w:rsidP="00157F03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r w:rsidRPr="003A2844">
                              <w:rPr>
                                <w:lang w:val="en-US"/>
                              </w:rPr>
                              <w:t xml:space="preserve">SOAP, SQL, </w:t>
                            </w:r>
                            <w:proofErr w:type="spellStart"/>
                            <w:r w:rsidRPr="003A2844">
                              <w:rPr>
                                <w:lang w:val="en-US"/>
                              </w:rPr>
                              <w:t>Sqlmap</w:t>
                            </w:r>
                            <w:proofErr w:type="spellEnd"/>
                            <w:r w:rsidRPr="003A2844">
                              <w:rPr>
                                <w:lang w:val="en-US"/>
                              </w:rPr>
                              <w:t xml:space="preserve">, SSL, TCP/IP, Telnet, TLS, </w:t>
                            </w:r>
                          </w:p>
                          <w:p w14:paraId="7A66A80F" w14:textId="1509544D" w:rsidR="00D52717" w:rsidRPr="005C11E9" w:rsidRDefault="003A2844" w:rsidP="00157F03">
                            <w:pPr>
                              <w:ind w:firstLine="1985"/>
                            </w:pPr>
                            <w:proofErr w:type="spellStart"/>
                            <w:r w:rsidRPr="005C11E9">
                              <w:t>Whiteboxtest</w:t>
                            </w:r>
                            <w:proofErr w:type="spellEnd"/>
                            <w:r w:rsidRPr="005C11E9">
                              <w:t xml:space="preserve">, </w:t>
                            </w:r>
                            <w:r w:rsidRPr="003A2844">
                              <w:t>XML</w:t>
                            </w:r>
                          </w:p>
                          <w:p w14:paraId="52758D70" w14:textId="7E993454" w:rsidR="003A2844" w:rsidRDefault="00D52717" w:rsidP="00CB49C1">
                            <w:pPr>
                              <w:ind w:left="1985" w:hanging="1985"/>
                            </w:pPr>
                            <w:r w:rsidRPr="00323345">
                              <w:rPr>
                                <w:b/>
                              </w:rPr>
                              <w:t>Aufgaben</w:t>
                            </w:r>
                            <w:r w:rsidRPr="00323345">
                              <w:tab/>
                            </w:r>
                            <w:r w:rsidR="003A2844" w:rsidRPr="003A2844">
                              <w:t xml:space="preserve">Code-Review und Penetrationstest des zentralen </w:t>
                            </w:r>
                          </w:p>
                          <w:p w14:paraId="45346AB7" w14:textId="02BFD6E3" w:rsidR="00D52717" w:rsidRDefault="003A2844" w:rsidP="003A2844">
                            <w:pPr>
                              <w:ind w:firstLine="1985"/>
                            </w:pPr>
                            <w:r w:rsidRPr="003A2844">
                              <w:t>Online-Banking-Systems</w:t>
                            </w:r>
                            <w:r w:rsidR="00D52717" w:rsidRPr="00323345">
                              <w:t xml:space="preserve">  </w:t>
                            </w:r>
                          </w:p>
                          <w:p w14:paraId="1D4233AC" w14:textId="77777777" w:rsidR="00A41B1B" w:rsidRDefault="00A41B1B" w:rsidP="003A2844">
                            <w:pPr>
                              <w:ind w:firstLine="1985"/>
                            </w:pPr>
                          </w:p>
                          <w:p w14:paraId="0FC52035" w14:textId="77777777" w:rsidR="00A41B1B" w:rsidRDefault="00A41B1B" w:rsidP="003A2844">
                            <w:pPr>
                              <w:ind w:firstLine="1985"/>
                            </w:pPr>
                          </w:p>
                          <w:p w14:paraId="7905A0AF" w14:textId="77777777" w:rsidR="00D52717" w:rsidRDefault="00D52717" w:rsidP="007B118E">
                            <w:pPr>
                              <w:rPr>
                                <w:b/>
                              </w:rPr>
                            </w:pPr>
                          </w:p>
                          <w:p w14:paraId="02157CEA" w14:textId="57548D8A" w:rsidR="00D52717" w:rsidRPr="00E37C43" w:rsidRDefault="00D52717" w:rsidP="007B118E">
                            <w:r w:rsidRPr="00E37C43">
                              <w:rPr>
                                <w:b/>
                              </w:rPr>
                              <w:t>Zeitpunkt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         </w:t>
                            </w:r>
                            <w:r w:rsidR="00A41B1B" w:rsidRPr="00A41B1B">
                              <w:t>5/2016 - 6/2016</w:t>
                            </w:r>
                          </w:p>
                          <w:p w14:paraId="0D65DF2C" w14:textId="3CC7BB3E" w:rsidR="00D52717" w:rsidRDefault="00D52717" w:rsidP="007B118E">
                            <w:r w:rsidRPr="00F13F61">
                              <w:rPr>
                                <w:b/>
                              </w:rPr>
                              <w:t>Firma/ORT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         </w:t>
                            </w:r>
                          </w:p>
                          <w:p w14:paraId="182F5D60" w14:textId="11928367" w:rsidR="00D52717" w:rsidRPr="005753E5" w:rsidRDefault="00D52717" w:rsidP="007B118E">
                            <w:r w:rsidRPr="005753E5">
                              <w:rPr>
                                <w:b/>
                              </w:rPr>
                              <w:t>Tätigkeit</w:t>
                            </w:r>
                            <w:r w:rsidRPr="005753E5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  <w:r w:rsidR="00A41B1B" w:rsidRPr="005753E5">
                              <w:t>Senior IT-Security Consultant</w:t>
                            </w:r>
                          </w:p>
                          <w:p w14:paraId="6C1DF3CE" w14:textId="486B8EE9" w:rsidR="00D52717" w:rsidRDefault="00D52717" w:rsidP="007B118E">
                            <w:r w:rsidRPr="00FD7B53">
                              <w:rPr>
                                <w:b/>
                              </w:rPr>
                              <w:t xml:space="preserve">Kurzbeschreibung    </w:t>
                            </w:r>
                            <w:r w:rsidR="00A41B1B" w:rsidRPr="00A41B1B">
                              <w:t>Softwarehaus</w:t>
                            </w:r>
                          </w:p>
                          <w:p w14:paraId="6175D27C" w14:textId="77777777" w:rsidR="00A41B1B" w:rsidRPr="00A41B1B" w:rsidRDefault="00D52717" w:rsidP="00A41B1B">
                            <w:r w:rsidRPr="00A41B1B">
                              <w:rPr>
                                <w:b/>
                              </w:rPr>
                              <w:t>Fähigkeiten</w:t>
                            </w:r>
                            <w:r w:rsidRPr="00A41B1B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  <w:r w:rsidR="00A41B1B" w:rsidRPr="00A41B1B">
                              <w:t>C, C#, C++</w:t>
                            </w:r>
                          </w:p>
                          <w:p w14:paraId="7A27B804" w14:textId="569A4E6E" w:rsidR="00D52717" w:rsidRDefault="00D52717" w:rsidP="00A41B1B">
                            <w:r w:rsidRPr="002E3A51">
                              <w:rPr>
                                <w:b/>
                              </w:rPr>
                              <w:t>Aufgaben</w:t>
                            </w:r>
                            <w:r w:rsidRPr="002E3A51">
                              <w:tab/>
                              <w:t xml:space="preserve">          </w:t>
                            </w:r>
                            <w:r w:rsidR="00A41B1B" w:rsidRPr="00A41B1B">
                              <w:t>Code-Review einer C++-/C#-Applikation</w:t>
                            </w:r>
                          </w:p>
                          <w:p w14:paraId="0646FBA4" w14:textId="77777777" w:rsidR="00D52717" w:rsidRDefault="00D52717" w:rsidP="007B118E">
                            <w:pPr>
                              <w:ind w:firstLine="1985"/>
                            </w:pPr>
                          </w:p>
                          <w:p w14:paraId="6C307A06" w14:textId="77777777" w:rsidR="00D52717" w:rsidRDefault="00D52717" w:rsidP="007B118E">
                            <w:pPr>
                              <w:ind w:firstLine="1985"/>
                            </w:pPr>
                          </w:p>
                          <w:p w14:paraId="5512A50D" w14:textId="77777777" w:rsidR="00D52717" w:rsidRDefault="00D52717" w:rsidP="00EC11DA">
                            <w:pPr>
                              <w:rPr>
                                <w:b/>
                              </w:rPr>
                            </w:pPr>
                          </w:p>
                          <w:p w14:paraId="21F3C83B" w14:textId="77777777" w:rsidR="00157F03" w:rsidRDefault="00157F03" w:rsidP="00EC11DA">
                            <w:pPr>
                              <w:rPr>
                                <w:b/>
                              </w:rPr>
                            </w:pPr>
                          </w:p>
                          <w:p w14:paraId="1AC621E8" w14:textId="0F62877B" w:rsidR="00D52717" w:rsidRPr="00E37C43" w:rsidRDefault="00D52717" w:rsidP="00EC11DA">
                            <w:r w:rsidRPr="00E37C43">
                              <w:rPr>
                                <w:b/>
                              </w:rPr>
                              <w:t>Zeitpunkt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         </w:t>
                            </w:r>
                            <w:r w:rsidR="00806098" w:rsidRPr="00806098">
                              <w:t>4/2016 - 4/2016</w:t>
                            </w:r>
                          </w:p>
                          <w:p w14:paraId="3E0F8026" w14:textId="63594D48" w:rsidR="00D52717" w:rsidRDefault="00D52717" w:rsidP="00EC11DA">
                            <w:r w:rsidRPr="00F13F61">
                              <w:rPr>
                                <w:b/>
                              </w:rPr>
                              <w:t>Firma/ORT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         </w:t>
                            </w:r>
                          </w:p>
                          <w:p w14:paraId="59B75293" w14:textId="26508EA6" w:rsidR="00D52717" w:rsidRPr="005753E5" w:rsidRDefault="00D52717" w:rsidP="00806098">
                            <w:r w:rsidRPr="005753E5">
                              <w:rPr>
                                <w:b/>
                              </w:rPr>
                              <w:t>Tätigkeit</w:t>
                            </w:r>
                            <w:r w:rsidRPr="005753E5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  <w:r w:rsidR="00806098" w:rsidRPr="005753E5">
                              <w:t>Senior IT-Security Consultant</w:t>
                            </w:r>
                          </w:p>
                          <w:p w14:paraId="68E7B248" w14:textId="7B6C2FC0" w:rsidR="00D52717" w:rsidRDefault="00D52717" w:rsidP="00EC11DA">
                            <w:r w:rsidRPr="00FD7B53">
                              <w:rPr>
                                <w:b/>
                              </w:rPr>
                              <w:t xml:space="preserve">Kurzbeschreibung    </w:t>
                            </w:r>
                            <w:r w:rsidR="00806098" w:rsidRPr="00806098">
                              <w:t>Softwarehaus</w:t>
                            </w:r>
                          </w:p>
                          <w:p w14:paraId="5CE42769" w14:textId="6BACE851" w:rsidR="00D52717" w:rsidRPr="00416418" w:rsidRDefault="00D52717" w:rsidP="00806098">
                            <w:r w:rsidRPr="00EC11DA">
                              <w:rPr>
                                <w:b/>
                              </w:rPr>
                              <w:t>Fähigkeiten</w:t>
                            </w:r>
                            <w:r w:rsidRPr="00EC11DA">
                              <w:rPr>
                                <w:b/>
                              </w:rPr>
                              <w:tab/>
                            </w:r>
                          </w:p>
                          <w:p w14:paraId="7F18DB76" w14:textId="484A7665" w:rsidR="00D52717" w:rsidRDefault="00D52717" w:rsidP="00806098">
                            <w:r w:rsidRPr="002D2658">
                              <w:rPr>
                                <w:b/>
                              </w:rPr>
                              <w:t>Aufgaben</w:t>
                            </w:r>
                            <w:r w:rsidRPr="002D2658">
                              <w:tab/>
                              <w:t xml:space="preserve">        </w:t>
                            </w:r>
                            <w:r>
                              <w:t xml:space="preserve">  </w:t>
                            </w:r>
                            <w:r w:rsidR="00806098" w:rsidRPr="00806098">
                              <w:t>Code-Review einer iOS-Applikation</w:t>
                            </w:r>
                          </w:p>
                          <w:p w14:paraId="1FFA09A0" w14:textId="77777777" w:rsidR="004465D4" w:rsidRDefault="004465D4" w:rsidP="00EC11DA">
                            <w:pPr>
                              <w:rPr>
                                <w:b/>
                              </w:rPr>
                            </w:pPr>
                          </w:p>
                          <w:p w14:paraId="5650087B" w14:textId="77777777" w:rsidR="004465D4" w:rsidRDefault="004465D4" w:rsidP="00EC11DA">
                            <w:pPr>
                              <w:rPr>
                                <w:b/>
                              </w:rPr>
                            </w:pPr>
                          </w:p>
                          <w:p w14:paraId="576229DA" w14:textId="77777777" w:rsidR="004465D4" w:rsidRDefault="004465D4" w:rsidP="00EC11DA">
                            <w:pPr>
                              <w:rPr>
                                <w:b/>
                              </w:rPr>
                            </w:pPr>
                          </w:p>
                          <w:p w14:paraId="0C482B87" w14:textId="64B8C8BE" w:rsidR="00D52717" w:rsidRPr="00E37C43" w:rsidRDefault="00D52717" w:rsidP="00EC11DA">
                            <w:r w:rsidRPr="00E37C43">
                              <w:rPr>
                                <w:b/>
                              </w:rPr>
                              <w:t>Zeitpunkt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 w:rsidRPr="00545146">
                              <w:t xml:space="preserve">          </w:t>
                            </w:r>
                            <w:r w:rsidR="004465D4" w:rsidRPr="004465D4">
                              <w:t>3/2016 - 3/2016</w:t>
                            </w:r>
                          </w:p>
                          <w:p w14:paraId="47BA99CF" w14:textId="06AE39F1" w:rsidR="00D52717" w:rsidRDefault="00D52717" w:rsidP="00EC11DA">
                            <w:r w:rsidRPr="00F13F61">
                              <w:rPr>
                                <w:b/>
                              </w:rPr>
                              <w:t>Firma/ORT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         </w:t>
                            </w:r>
                          </w:p>
                          <w:p w14:paraId="5CAB63C7" w14:textId="6F322DAB" w:rsidR="00D52717" w:rsidRDefault="00D52717" w:rsidP="00EC11DA">
                            <w:r w:rsidRPr="00BB5999">
                              <w:rPr>
                                <w:b/>
                              </w:rPr>
                              <w:t>Tätigkeit</w:t>
                            </w:r>
                            <w:r w:rsidRPr="00BB5999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  <w:r w:rsidR="004465D4" w:rsidRPr="004465D4">
                              <w:t>Senior IT-Security Consultant</w:t>
                            </w:r>
                          </w:p>
                          <w:p w14:paraId="361FB15F" w14:textId="2FA922F1" w:rsidR="00D52717" w:rsidRDefault="00D52717" w:rsidP="00EC11DA">
                            <w:r w:rsidRPr="00FD7B53">
                              <w:rPr>
                                <w:b/>
                              </w:rPr>
                              <w:t xml:space="preserve">Kurzbeschreibung    </w:t>
                            </w:r>
                            <w:r w:rsidR="004465D4" w:rsidRPr="004465D4">
                              <w:t>Personalberatung</w:t>
                            </w:r>
                          </w:p>
                          <w:p w14:paraId="68BC53CB" w14:textId="64F1837A" w:rsidR="00D52717" w:rsidRPr="005753E5" w:rsidRDefault="00D52717" w:rsidP="004465D4">
                            <w:r w:rsidRPr="00C1135C">
                              <w:rPr>
                                <w:b/>
                              </w:rPr>
                              <w:t>Fähigkeiten</w:t>
                            </w:r>
                            <w:r w:rsidRPr="00C1135C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</w:p>
                          <w:p w14:paraId="36482D76" w14:textId="59A79344" w:rsidR="004465D4" w:rsidRDefault="00D52717" w:rsidP="004F3CCE">
                            <w:pPr>
                              <w:ind w:left="1985" w:hanging="1985"/>
                            </w:pPr>
                            <w:r w:rsidRPr="002D2658">
                              <w:rPr>
                                <w:b/>
                              </w:rPr>
                              <w:t>Aufgaben</w:t>
                            </w:r>
                            <w:r w:rsidRPr="002D2658">
                              <w:tab/>
                            </w:r>
                            <w:r w:rsidR="004465D4" w:rsidRPr="004465D4">
                              <w:t>IT-Sicherheitsaudit und Penetrationstest mehrerer</w:t>
                            </w:r>
                          </w:p>
                          <w:p w14:paraId="23A4E74E" w14:textId="77777777" w:rsidR="004465D4" w:rsidRDefault="004465D4" w:rsidP="004465D4">
                            <w:pPr>
                              <w:ind w:firstLine="1985"/>
                            </w:pPr>
                            <w:r w:rsidRPr="004465D4">
                              <w:t>Netzbereiche und der darauf laufenden Dienste und</w:t>
                            </w:r>
                          </w:p>
                          <w:p w14:paraId="084C7D37" w14:textId="26EF0587" w:rsidR="00D52717" w:rsidRDefault="004465D4" w:rsidP="004465D4">
                            <w:pPr>
                              <w:ind w:firstLine="1985"/>
                            </w:pPr>
                            <w:r w:rsidRPr="004465D4">
                              <w:t>Webanwendungen</w:t>
                            </w:r>
                          </w:p>
                          <w:p w14:paraId="577F8565" w14:textId="77777777" w:rsidR="00D52717" w:rsidRDefault="00D52717" w:rsidP="00EC11DA">
                            <w:pPr>
                              <w:ind w:firstLine="1985"/>
                            </w:pPr>
                          </w:p>
                          <w:p w14:paraId="2E49547C" w14:textId="77777777" w:rsidR="00D52717" w:rsidRPr="002D08D4" w:rsidRDefault="00D52717" w:rsidP="00EC11DA">
                            <w:pPr>
                              <w:ind w:firstLine="1985"/>
                            </w:pPr>
                          </w:p>
                          <w:p w14:paraId="543FC51D" w14:textId="77777777" w:rsidR="00397FA6" w:rsidRDefault="00397FA6" w:rsidP="00D52717">
                            <w:pPr>
                              <w:rPr>
                                <w:b/>
                              </w:rPr>
                            </w:pPr>
                          </w:p>
                          <w:p w14:paraId="67A5DED1" w14:textId="5BA68EE5" w:rsidR="00D52717" w:rsidRDefault="00D52717" w:rsidP="00D52717">
                            <w:r w:rsidRPr="00D52717">
                              <w:rPr>
                                <w:b/>
                              </w:rPr>
                              <w:t>Zeitpunkt</w:t>
                            </w:r>
                            <w:r>
                              <w:tab/>
                              <w:t xml:space="preserve">          </w:t>
                            </w:r>
                            <w:r w:rsidR="00BC01B9" w:rsidRPr="00BC01B9">
                              <w:t>1/2016 - 1/2016</w:t>
                            </w:r>
                          </w:p>
                          <w:p w14:paraId="6161EF36" w14:textId="6D8EC6E3" w:rsidR="00D52717" w:rsidRDefault="00D52717" w:rsidP="00D52717">
                            <w:r w:rsidRPr="00D52717">
                              <w:rPr>
                                <w:b/>
                              </w:rPr>
                              <w:t>Firma/ORT</w:t>
                            </w:r>
                            <w:r>
                              <w:tab/>
                              <w:t xml:space="preserve">          </w:t>
                            </w:r>
                          </w:p>
                          <w:p w14:paraId="0522CB0E" w14:textId="351B2608" w:rsidR="00D52717" w:rsidRPr="005753E5" w:rsidRDefault="00D52717" w:rsidP="00D52717">
                            <w:r w:rsidRPr="005753E5">
                              <w:rPr>
                                <w:b/>
                              </w:rPr>
                              <w:t>Tätigkeit</w:t>
                            </w:r>
                            <w:r w:rsidRPr="005753E5">
                              <w:tab/>
                              <w:t xml:space="preserve">          </w:t>
                            </w:r>
                            <w:r w:rsidR="00BC01B9" w:rsidRPr="005753E5">
                              <w:t>Senior IT-Security Consultant</w:t>
                            </w:r>
                          </w:p>
                          <w:p w14:paraId="22D482CC" w14:textId="318708EC" w:rsidR="00D52717" w:rsidRDefault="00D52717" w:rsidP="00D52717">
                            <w:r w:rsidRPr="00D52717">
                              <w:rPr>
                                <w:b/>
                              </w:rPr>
                              <w:t>Kurzbeschreibung</w:t>
                            </w:r>
                            <w:r>
                              <w:t xml:space="preserve">    Banken</w:t>
                            </w:r>
                          </w:p>
                          <w:p w14:paraId="4DAA941D" w14:textId="27FAF841" w:rsidR="00D52717" w:rsidRDefault="00D52717" w:rsidP="00D52717">
                            <w:r w:rsidRPr="00D52717">
                              <w:rPr>
                                <w:b/>
                              </w:rPr>
                              <w:t>Fähigkeiten</w:t>
                            </w:r>
                            <w:r>
                              <w:tab/>
                              <w:t xml:space="preserve">          </w:t>
                            </w:r>
                            <w:r w:rsidR="00695AB9">
                              <w:t>Malware</w:t>
                            </w:r>
                          </w:p>
                          <w:p w14:paraId="405CDAC3" w14:textId="7104532F" w:rsidR="00397FA6" w:rsidRDefault="00D52717" w:rsidP="00695AB9">
                            <w:r w:rsidRPr="00D52717">
                              <w:rPr>
                                <w:b/>
                              </w:rPr>
                              <w:t>Aufgaben</w:t>
                            </w:r>
                            <w:r>
                              <w:tab/>
                              <w:t xml:space="preserve">          </w:t>
                            </w:r>
                            <w:r w:rsidR="00695AB9" w:rsidRPr="00695AB9">
                              <w:t>Erstellung Expertise zum Einsatz von Malware-Schutz</w:t>
                            </w:r>
                          </w:p>
                          <w:p w14:paraId="5287D091" w14:textId="77777777" w:rsidR="00397FA6" w:rsidRDefault="00397FA6" w:rsidP="00D52717">
                            <w:pPr>
                              <w:ind w:firstLine="1985"/>
                            </w:pPr>
                          </w:p>
                          <w:p w14:paraId="5C3FA248" w14:textId="77777777" w:rsidR="00397FA6" w:rsidRDefault="00397FA6" w:rsidP="00397FA6"/>
                          <w:p w14:paraId="179A3741" w14:textId="77777777" w:rsidR="008C7DD1" w:rsidRDefault="008C7DD1" w:rsidP="00397FA6"/>
                          <w:p w14:paraId="1F094005" w14:textId="0CC98567" w:rsidR="00695AB9" w:rsidRDefault="00397FA6" w:rsidP="004F3CCE">
                            <w:pPr>
                              <w:ind w:left="1985" w:hanging="1985"/>
                            </w:pPr>
                            <w:r w:rsidRPr="00397FA6">
                              <w:rPr>
                                <w:b/>
                              </w:rPr>
                              <w:t>Zeitpunkt</w:t>
                            </w:r>
                            <w:r>
                              <w:tab/>
                            </w:r>
                            <w:r w:rsidR="00695AB9" w:rsidRPr="00695AB9">
                              <w:t xml:space="preserve">12/2015 - 12/2015 </w:t>
                            </w:r>
                          </w:p>
                          <w:p w14:paraId="456DBEFA" w14:textId="5B741938" w:rsidR="00397FA6" w:rsidRDefault="00397FA6" w:rsidP="00397FA6">
                            <w:r w:rsidRPr="00397FA6">
                              <w:rPr>
                                <w:b/>
                              </w:rPr>
                              <w:t>Firma/ORT</w:t>
                            </w:r>
                            <w:r>
                              <w:tab/>
                              <w:t xml:space="preserve">           </w:t>
                            </w:r>
                          </w:p>
                          <w:p w14:paraId="1E445790" w14:textId="2A0F70E6" w:rsidR="00397FA6" w:rsidRPr="005753E5" w:rsidRDefault="00397FA6" w:rsidP="004F3CCE">
                            <w:pPr>
                              <w:ind w:left="1985" w:hanging="1985"/>
                            </w:pPr>
                            <w:r w:rsidRPr="005753E5">
                              <w:rPr>
                                <w:b/>
                              </w:rPr>
                              <w:t>Tätigkeit</w:t>
                            </w:r>
                            <w:r w:rsidRPr="005753E5">
                              <w:tab/>
                            </w:r>
                            <w:r w:rsidR="00695AB9" w:rsidRPr="005753E5">
                              <w:t>Senior IT-Security Consultant</w:t>
                            </w:r>
                          </w:p>
                          <w:p w14:paraId="3EDFE184" w14:textId="7F97DB68" w:rsidR="00397FA6" w:rsidRDefault="00397FA6" w:rsidP="00A25A67">
                            <w:pPr>
                              <w:ind w:left="1985" w:hanging="1985"/>
                            </w:pPr>
                            <w:r w:rsidRPr="00397FA6">
                              <w:rPr>
                                <w:b/>
                              </w:rPr>
                              <w:t>Kurzbeschreibung</w:t>
                            </w:r>
                            <w:r w:rsidR="00A25A67">
                              <w:t xml:space="preserve">    </w:t>
                            </w:r>
                            <w:r w:rsidR="00A25A67">
                              <w:tab/>
                            </w:r>
                            <w:r w:rsidR="00695AB9" w:rsidRPr="00695AB9">
                              <w:t>Telekommunikation</w:t>
                            </w:r>
                          </w:p>
                          <w:p w14:paraId="2DDB5341" w14:textId="26F08DA6" w:rsidR="00397FA6" w:rsidRDefault="00397FA6" w:rsidP="00397FA6">
                            <w:r w:rsidRPr="00397FA6">
                              <w:rPr>
                                <w:b/>
                              </w:rPr>
                              <w:t>Fähigkeiten</w:t>
                            </w:r>
                            <w:r>
                              <w:tab/>
                              <w:t xml:space="preserve">           </w:t>
                            </w:r>
                          </w:p>
                          <w:p w14:paraId="7576F3BD" w14:textId="7A61110B" w:rsidR="00695AB9" w:rsidRDefault="00397FA6" w:rsidP="004F3CCE">
                            <w:pPr>
                              <w:ind w:left="1985" w:hanging="1985"/>
                            </w:pPr>
                            <w:r w:rsidRPr="00397FA6">
                              <w:rPr>
                                <w:b/>
                              </w:rPr>
                              <w:t>Aufgaben</w:t>
                            </w:r>
                            <w:r w:rsidR="00695AB9">
                              <w:tab/>
                            </w:r>
                            <w:r w:rsidR="00695AB9" w:rsidRPr="00695AB9">
                              <w:t xml:space="preserve">IT-Sicherheitsaudit, Penetrationstest der </w:t>
                            </w:r>
                          </w:p>
                          <w:p w14:paraId="35F5AFA9" w14:textId="78D7DEF6" w:rsidR="00695AB9" w:rsidRDefault="00695AB9" w:rsidP="004F3CCE">
                            <w:pPr>
                              <w:ind w:left="1985"/>
                            </w:pPr>
                            <w:r w:rsidRPr="00695AB9">
                              <w:t xml:space="preserve">Backend-Systeme und Client-Anwendung einer </w:t>
                            </w:r>
                          </w:p>
                          <w:p w14:paraId="6B7C848B" w14:textId="0C9168E6" w:rsidR="00397FA6" w:rsidRDefault="00695AB9" w:rsidP="004F3CCE">
                            <w:pPr>
                              <w:ind w:left="1985"/>
                            </w:pPr>
                            <w:r w:rsidRPr="00695AB9">
                              <w:t>Kommunikationsplattform</w:t>
                            </w:r>
                          </w:p>
                          <w:p w14:paraId="732EA592" w14:textId="77777777" w:rsidR="008C7DD1" w:rsidRDefault="008C7DD1" w:rsidP="00695AB9">
                            <w:pPr>
                              <w:ind w:firstLine="1985"/>
                            </w:pPr>
                          </w:p>
                          <w:p w14:paraId="4403BCEC" w14:textId="77777777" w:rsidR="00397FA6" w:rsidRDefault="00397FA6" w:rsidP="00397FA6">
                            <w:pPr>
                              <w:ind w:firstLine="1985"/>
                            </w:pPr>
                          </w:p>
                          <w:p w14:paraId="5E738FEF" w14:textId="77777777" w:rsidR="00397FA6" w:rsidRDefault="00397FA6" w:rsidP="00397FA6">
                            <w:pPr>
                              <w:ind w:firstLine="1985"/>
                            </w:pPr>
                          </w:p>
                          <w:p w14:paraId="5224A538" w14:textId="2D6AEF0A" w:rsidR="00397FA6" w:rsidRDefault="00397FA6" w:rsidP="004F3CCE">
                            <w:pPr>
                              <w:ind w:left="1985" w:hanging="1985"/>
                            </w:pPr>
                            <w:r w:rsidRPr="00397FA6">
                              <w:rPr>
                                <w:b/>
                              </w:rPr>
                              <w:t>Zeitpunkt</w:t>
                            </w:r>
                            <w:r>
                              <w:tab/>
                            </w:r>
                            <w:r w:rsidR="00695AB9" w:rsidRPr="00695AB9">
                              <w:t>11/2015 - 12/2015</w:t>
                            </w:r>
                          </w:p>
                          <w:p w14:paraId="62E34566" w14:textId="37A49DA6" w:rsidR="00397FA6" w:rsidRDefault="00397FA6" w:rsidP="00397FA6">
                            <w:r w:rsidRPr="00397FA6">
                              <w:rPr>
                                <w:b/>
                              </w:rPr>
                              <w:t>Firma/ORT</w:t>
                            </w:r>
                            <w:r>
                              <w:tab/>
                              <w:t xml:space="preserve">   </w:t>
                            </w:r>
                            <w:r w:rsidR="00695AB9">
                              <w:t xml:space="preserve">        </w:t>
                            </w:r>
                          </w:p>
                          <w:p w14:paraId="43EA395D" w14:textId="4171F7D3" w:rsidR="00397FA6" w:rsidRPr="005753E5" w:rsidRDefault="00397FA6" w:rsidP="004F3CCE">
                            <w:pPr>
                              <w:ind w:left="1985" w:hanging="1985"/>
                            </w:pPr>
                            <w:r w:rsidRPr="005753E5">
                              <w:rPr>
                                <w:b/>
                              </w:rPr>
                              <w:t>Tätigkeit</w:t>
                            </w:r>
                            <w:r w:rsidRPr="005753E5">
                              <w:tab/>
                            </w:r>
                            <w:r w:rsidR="00695AB9" w:rsidRPr="005753E5">
                              <w:t>Senior IT-Security Consultant</w:t>
                            </w:r>
                          </w:p>
                          <w:p w14:paraId="0BA7806D" w14:textId="654BBF28" w:rsidR="00397FA6" w:rsidRDefault="00397FA6" w:rsidP="004F3CCE">
                            <w:pPr>
                              <w:ind w:left="1985" w:hanging="1985"/>
                            </w:pPr>
                            <w:r w:rsidRPr="00397FA6">
                              <w:rPr>
                                <w:b/>
                              </w:rPr>
                              <w:t>Kurzbeschreibung</w:t>
                            </w:r>
                            <w:r>
                              <w:t xml:space="preserve">    </w:t>
                            </w:r>
                            <w:r w:rsidR="004F3CCE">
                              <w:tab/>
                            </w:r>
                            <w:r w:rsidR="00695AB9" w:rsidRPr="00695AB9">
                              <w:t>Softwarehaus</w:t>
                            </w:r>
                          </w:p>
                          <w:p w14:paraId="33F68EB2" w14:textId="438DF233" w:rsidR="00397FA6" w:rsidRPr="00397FA6" w:rsidRDefault="00397FA6" w:rsidP="00397FA6">
                            <w:pPr>
                              <w:rPr>
                                <w:b/>
                              </w:rPr>
                            </w:pPr>
                            <w:r w:rsidRPr="00397FA6">
                              <w:rPr>
                                <w:b/>
                              </w:rPr>
                              <w:t>Fähigkeiten</w:t>
                            </w:r>
                            <w:r w:rsidRPr="00397FA6">
                              <w:rPr>
                                <w:b/>
                              </w:rPr>
                              <w:tab/>
                            </w:r>
                          </w:p>
                          <w:p w14:paraId="29A34B51" w14:textId="0C811561" w:rsidR="00D52717" w:rsidRDefault="00397FA6" w:rsidP="00397FA6">
                            <w:r w:rsidRPr="00397FA6">
                              <w:rPr>
                                <w:b/>
                              </w:rPr>
                              <w:t>Aufgaben</w:t>
                            </w:r>
                            <w:r>
                              <w:tab/>
                              <w:t xml:space="preserve">           </w:t>
                            </w:r>
                            <w:r w:rsidR="00695AB9" w:rsidRPr="00695AB9">
                              <w:t>Code-Review einer Webanwendung</w:t>
                            </w:r>
                          </w:p>
                          <w:p w14:paraId="298BB7A8" w14:textId="77777777" w:rsidR="00D52717" w:rsidRPr="00323345" w:rsidRDefault="00D52717" w:rsidP="00323345">
                            <w:pPr>
                              <w:ind w:firstLine="1985"/>
                            </w:pPr>
                          </w:p>
                          <w:p w14:paraId="11E62BBF" w14:textId="77777777" w:rsidR="00D52717" w:rsidRPr="00323345" w:rsidRDefault="00D52717" w:rsidP="00A8074D"/>
                          <w:p w14:paraId="34F80FB6" w14:textId="77777777" w:rsidR="00D52717" w:rsidRPr="00323345" w:rsidRDefault="00D52717" w:rsidP="00A8074D">
                            <w:pPr>
                              <w:ind w:firstLine="1985"/>
                            </w:pPr>
                          </w:p>
                          <w:p w14:paraId="2B7F9641" w14:textId="77777777" w:rsidR="00D52717" w:rsidRPr="00323345" w:rsidRDefault="00D52717" w:rsidP="00A8074D">
                            <w:pPr>
                              <w:ind w:firstLine="1985"/>
                            </w:pPr>
                          </w:p>
                          <w:p w14:paraId="4B293203" w14:textId="0A4CDFE4" w:rsidR="00695AB9" w:rsidRDefault="00695AB9" w:rsidP="00695AB9">
                            <w:r w:rsidRPr="00397FA6">
                              <w:rPr>
                                <w:b/>
                              </w:rPr>
                              <w:t>Zeitpunkt</w:t>
                            </w:r>
                            <w:r>
                              <w:tab/>
                              <w:t xml:space="preserve">           </w:t>
                            </w:r>
                            <w:r w:rsidRPr="00695AB9">
                              <w:t>10/2015 - 10/2015</w:t>
                            </w:r>
                          </w:p>
                          <w:p w14:paraId="067082EC" w14:textId="77777777" w:rsidR="00695AB9" w:rsidRPr="005753E5" w:rsidRDefault="00695AB9" w:rsidP="00695AB9">
                            <w:r w:rsidRPr="005753E5">
                              <w:rPr>
                                <w:b/>
                              </w:rPr>
                              <w:t>Firma/ORT</w:t>
                            </w:r>
                            <w:r w:rsidRPr="005753E5">
                              <w:tab/>
                              <w:t xml:space="preserve">           </w:t>
                            </w:r>
                          </w:p>
                          <w:p w14:paraId="255B4571" w14:textId="7279A0EB" w:rsidR="00695AB9" w:rsidRPr="00695AB9" w:rsidRDefault="00695AB9" w:rsidP="00695AB9">
                            <w:r w:rsidRPr="00695AB9">
                              <w:rPr>
                                <w:b/>
                              </w:rPr>
                              <w:t>Tätigkeit</w:t>
                            </w:r>
                            <w:r w:rsidRPr="00695AB9">
                              <w:tab/>
                              <w:t xml:space="preserve">           Senior IT-Security Consultant</w:t>
                            </w:r>
                          </w:p>
                          <w:p w14:paraId="3983D23F" w14:textId="5D53F4EB" w:rsidR="00695AB9" w:rsidRDefault="00695AB9" w:rsidP="00695AB9">
                            <w:r w:rsidRPr="00397FA6">
                              <w:rPr>
                                <w:b/>
                              </w:rPr>
                              <w:t>Kurzbeschreibung</w:t>
                            </w:r>
                            <w:r>
                              <w:t xml:space="preserve">     </w:t>
                            </w:r>
                            <w:r w:rsidRPr="00695AB9">
                              <w:t>Telekommunikation</w:t>
                            </w:r>
                          </w:p>
                          <w:p w14:paraId="11259EB2" w14:textId="2315AACE" w:rsidR="00695AB9" w:rsidRPr="00397FA6" w:rsidRDefault="00695AB9" w:rsidP="00695AB9">
                            <w:pPr>
                              <w:rPr>
                                <w:b/>
                              </w:rPr>
                            </w:pPr>
                            <w:r w:rsidRPr="00397FA6">
                              <w:rPr>
                                <w:b/>
                              </w:rPr>
                              <w:t>Fähigkeiten</w:t>
                            </w:r>
                            <w:r w:rsidRPr="00397FA6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          </w:t>
                            </w:r>
                            <w:r w:rsidRPr="00695AB9">
                              <w:t>Apache</w:t>
                            </w:r>
                          </w:p>
                          <w:p w14:paraId="6B45C40A" w14:textId="0DAF66D9" w:rsidR="00695AB9" w:rsidRDefault="00695AB9" w:rsidP="00695AB9">
                            <w:r w:rsidRPr="00397FA6">
                              <w:rPr>
                                <w:b/>
                              </w:rPr>
                              <w:t>Aufgaben</w:t>
                            </w:r>
                            <w:r>
                              <w:tab/>
                              <w:t xml:space="preserve">           </w:t>
                            </w:r>
                            <w:r w:rsidRPr="00695AB9">
                              <w:t>Penetrationstest einer Webanwendung</w:t>
                            </w:r>
                          </w:p>
                          <w:p w14:paraId="6907AEFB" w14:textId="77777777" w:rsidR="00695AB9" w:rsidRDefault="00695AB9" w:rsidP="00695AB9"/>
                          <w:p w14:paraId="66D0C06D" w14:textId="77777777" w:rsidR="00695AB9" w:rsidRDefault="00695AB9" w:rsidP="00695AB9"/>
                          <w:p w14:paraId="71730F5A" w14:textId="77777777" w:rsidR="00695AB9" w:rsidRDefault="00695AB9" w:rsidP="00695AB9"/>
                          <w:p w14:paraId="1994713D" w14:textId="5A72EDEF" w:rsidR="00695AB9" w:rsidRDefault="00695AB9" w:rsidP="00695AB9">
                            <w:r w:rsidRPr="00397FA6">
                              <w:rPr>
                                <w:b/>
                              </w:rPr>
                              <w:t>Zeitpunkt</w:t>
                            </w:r>
                            <w:r>
                              <w:tab/>
                              <w:t xml:space="preserve">           </w:t>
                            </w:r>
                            <w:r w:rsidRPr="00695AB9">
                              <w:t>8/2015 - 9/2015</w:t>
                            </w:r>
                          </w:p>
                          <w:p w14:paraId="6EC8DF2A" w14:textId="77777777" w:rsidR="00695AB9" w:rsidRPr="00695AB9" w:rsidRDefault="00695AB9" w:rsidP="00695AB9">
                            <w:r w:rsidRPr="00695AB9">
                              <w:rPr>
                                <w:b/>
                              </w:rPr>
                              <w:t>Firma/ORT</w:t>
                            </w:r>
                            <w:r w:rsidRPr="00695AB9">
                              <w:tab/>
                              <w:t xml:space="preserve">           </w:t>
                            </w:r>
                          </w:p>
                          <w:p w14:paraId="2B263C54" w14:textId="77777777" w:rsidR="00695AB9" w:rsidRPr="00695AB9" w:rsidRDefault="00695AB9" w:rsidP="00695AB9">
                            <w:r w:rsidRPr="00695AB9">
                              <w:rPr>
                                <w:b/>
                              </w:rPr>
                              <w:t>Tätigkeit</w:t>
                            </w:r>
                            <w:r w:rsidRPr="00695AB9">
                              <w:tab/>
                              <w:t xml:space="preserve">           Senior IT-Security Consultant</w:t>
                            </w:r>
                          </w:p>
                          <w:p w14:paraId="74E535E8" w14:textId="77777777" w:rsidR="00695AB9" w:rsidRDefault="00695AB9" w:rsidP="00695AB9">
                            <w:r w:rsidRPr="00397FA6">
                              <w:rPr>
                                <w:b/>
                              </w:rPr>
                              <w:t>Kurzbeschreibung</w:t>
                            </w:r>
                            <w:r>
                              <w:t xml:space="preserve">     </w:t>
                            </w:r>
                            <w:r w:rsidRPr="00695AB9">
                              <w:t>Telekommunikation</w:t>
                            </w:r>
                          </w:p>
                          <w:p w14:paraId="18520BDB" w14:textId="242F9C9D" w:rsidR="00695AB9" w:rsidRPr="00397FA6" w:rsidRDefault="00695AB9" w:rsidP="00695AB9">
                            <w:pPr>
                              <w:rPr>
                                <w:b/>
                              </w:rPr>
                            </w:pPr>
                            <w:r w:rsidRPr="00397FA6">
                              <w:rPr>
                                <w:b/>
                              </w:rPr>
                              <w:t>Fähigkeiten</w:t>
                            </w:r>
                            <w:r w:rsidRPr="00397FA6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          </w:t>
                            </w:r>
                          </w:p>
                          <w:p w14:paraId="4DF00775" w14:textId="7FC91F5C" w:rsidR="00695AB9" w:rsidRDefault="00695AB9" w:rsidP="00A25A67">
                            <w:pPr>
                              <w:ind w:left="1985" w:hanging="1985"/>
                            </w:pPr>
                            <w:r w:rsidRPr="00397FA6">
                              <w:rPr>
                                <w:b/>
                              </w:rPr>
                              <w:t>Aufgaben</w:t>
                            </w:r>
                            <w:r>
                              <w:tab/>
                              <w:t xml:space="preserve"> </w:t>
                            </w:r>
                            <w:r w:rsidRPr="00695AB9">
                              <w:t xml:space="preserve">Penetrationstest und Codereview auf das Backend </w:t>
                            </w:r>
                          </w:p>
                          <w:p w14:paraId="1E9D8CBA" w14:textId="1894EC08" w:rsidR="00695AB9" w:rsidRDefault="00695AB9" w:rsidP="00695AB9">
                            <w:pPr>
                              <w:ind w:firstLine="1985"/>
                            </w:pPr>
                            <w:r>
                              <w:t xml:space="preserve"> </w:t>
                            </w:r>
                            <w:r w:rsidRPr="00695AB9">
                              <w:t>einer Smartphone Applikation</w:t>
                            </w:r>
                          </w:p>
                          <w:p w14:paraId="6620F644" w14:textId="77777777" w:rsidR="00695AB9" w:rsidRDefault="00695AB9" w:rsidP="00695AB9"/>
                          <w:p w14:paraId="6E644DEB" w14:textId="77777777" w:rsidR="00695AB9" w:rsidRDefault="00695AB9" w:rsidP="0013194C">
                            <w:pPr>
                              <w:rPr>
                                <w:b/>
                              </w:rPr>
                            </w:pPr>
                          </w:p>
                          <w:p w14:paraId="4613695D" w14:textId="77777777" w:rsidR="00695AB9" w:rsidRDefault="00695AB9" w:rsidP="00695AB9"/>
                          <w:p w14:paraId="71BDF8A9" w14:textId="59983A62" w:rsidR="00695AB9" w:rsidRDefault="00695AB9" w:rsidP="00695AB9">
                            <w:r w:rsidRPr="00397FA6">
                              <w:rPr>
                                <w:b/>
                              </w:rPr>
                              <w:t>Zeitpunkt</w:t>
                            </w:r>
                            <w:r>
                              <w:tab/>
                              <w:t xml:space="preserve">           </w:t>
                            </w:r>
                            <w:r w:rsidR="008616F3" w:rsidRPr="008616F3">
                              <w:t>3/2015 - 5/2015</w:t>
                            </w:r>
                          </w:p>
                          <w:p w14:paraId="1FF97078" w14:textId="77777777" w:rsidR="00695AB9" w:rsidRPr="00695AB9" w:rsidRDefault="00695AB9" w:rsidP="00695AB9">
                            <w:r w:rsidRPr="00695AB9">
                              <w:rPr>
                                <w:b/>
                              </w:rPr>
                              <w:t>Firma/ORT</w:t>
                            </w:r>
                            <w:r w:rsidRPr="00695AB9">
                              <w:tab/>
                              <w:t xml:space="preserve">           </w:t>
                            </w:r>
                          </w:p>
                          <w:p w14:paraId="3F5C75D9" w14:textId="77777777" w:rsidR="00695AB9" w:rsidRPr="00695AB9" w:rsidRDefault="00695AB9" w:rsidP="00695AB9">
                            <w:r w:rsidRPr="00695AB9">
                              <w:rPr>
                                <w:b/>
                              </w:rPr>
                              <w:t>Tätigkeit</w:t>
                            </w:r>
                            <w:r w:rsidRPr="00695AB9">
                              <w:tab/>
                              <w:t xml:space="preserve">           Senior IT-Security Consultant</w:t>
                            </w:r>
                          </w:p>
                          <w:p w14:paraId="5921DFE5" w14:textId="536CA106" w:rsidR="00695AB9" w:rsidRDefault="00695AB9" w:rsidP="00695AB9">
                            <w:r w:rsidRPr="00397FA6">
                              <w:rPr>
                                <w:b/>
                              </w:rPr>
                              <w:t>Kurzbeschreibung</w:t>
                            </w:r>
                            <w:r>
                              <w:t xml:space="preserve">     </w:t>
                            </w:r>
                            <w:r w:rsidR="008616F3" w:rsidRPr="008616F3">
                              <w:t>Banken</w:t>
                            </w:r>
                          </w:p>
                          <w:p w14:paraId="03973AC6" w14:textId="77777777" w:rsidR="00695AB9" w:rsidRPr="00397FA6" w:rsidRDefault="00695AB9" w:rsidP="00695AB9">
                            <w:pPr>
                              <w:rPr>
                                <w:b/>
                              </w:rPr>
                            </w:pPr>
                            <w:r w:rsidRPr="00397FA6">
                              <w:rPr>
                                <w:b/>
                              </w:rPr>
                              <w:t>Fähigkeiten</w:t>
                            </w:r>
                            <w:r w:rsidRPr="00397FA6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          </w:t>
                            </w:r>
                          </w:p>
                          <w:p w14:paraId="5C10C50F" w14:textId="77777777" w:rsidR="008616F3" w:rsidRDefault="00695AB9" w:rsidP="008616F3">
                            <w:r w:rsidRPr="00397FA6">
                              <w:rPr>
                                <w:b/>
                              </w:rPr>
                              <w:t>Aufgaben</w:t>
                            </w:r>
                            <w:r>
                              <w:tab/>
                              <w:t xml:space="preserve">           </w:t>
                            </w:r>
                            <w:r w:rsidR="008616F3" w:rsidRPr="008616F3">
                              <w:t xml:space="preserve">IT-Sicherheitsaudit und Penetrationstest einer </w:t>
                            </w:r>
                          </w:p>
                          <w:p w14:paraId="7F3DEA90" w14:textId="56B6FE95" w:rsidR="00695AB9" w:rsidRDefault="008616F3" w:rsidP="008616F3">
                            <w:pPr>
                              <w:ind w:firstLine="1985"/>
                            </w:pPr>
                            <w:r>
                              <w:t xml:space="preserve"> </w:t>
                            </w:r>
                            <w:r w:rsidRPr="008616F3">
                              <w:t>Webapplikation und den dazugehörigen Serversystemen</w:t>
                            </w:r>
                          </w:p>
                          <w:p w14:paraId="4EC3BC16" w14:textId="77777777" w:rsidR="00695AB9" w:rsidRPr="00323345" w:rsidRDefault="00695AB9" w:rsidP="0013194C">
                            <w:pPr>
                              <w:rPr>
                                <w:b/>
                              </w:rPr>
                            </w:pPr>
                          </w:p>
                          <w:p w14:paraId="21E5975E" w14:textId="77777777" w:rsidR="00D52717" w:rsidRDefault="00D52717" w:rsidP="0013194C">
                            <w:r w:rsidRPr="00323345">
                              <w:t xml:space="preserve"> </w:t>
                            </w:r>
                          </w:p>
                          <w:p w14:paraId="560897AD" w14:textId="77777777" w:rsidR="008616F3" w:rsidRDefault="008616F3" w:rsidP="0013194C"/>
                          <w:p w14:paraId="4AF6BF47" w14:textId="04D92EDF" w:rsidR="008616F3" w:rsidRDefault="008616F3" w:rsidP="008616F3">
                            <w:r w:rsidRPr="00397FA6">
                              <w:rPr>
                                <w:b/>
                              </w:rPr>
                              <w:t>Zeitpunkt</w:t>
                            </w:r>
                            <w:r>
                              <w:tab/>
                              <w:t xml:space="preserve">           </w:t>
                            </w:r>
                            <w:r w:rsidRPr="008616F3">
                              <w:t>8/2014 - 8/2015</w:t>
                            </w:r>
                          </w:p>
                          <w:p w14:paraId="7714D40A" w14:textId="77777777" w:rsidR="008616F3" w:rsidRPr="005753E5" w:rsidRDefault="008616F3" w:rsidP="008616F3">
                            <w:pPr>
                              <w:rPr>
                                <w:lang w:val="en-US"/>
                              </w:rPr>
                            </w:pPr>
                            <w:r w:rsidRPr="005753E5">
                              <w:rPr>
                                <w:b/>
                                <w:lang w:val="en-US"/>
                              </w:rPr>
                              <w:t>Firma/ORT</w:t>
                            </w:r>
                            <w:r w:rsidRPr="005753E5">
                              <w:rPr>
                                <w:lang w:val="en-US"/>
                              </w:rPr>
                              <w:tab/>
                              <w:t xml:space="preserve">           </w:t>
                            </w:r>
                          </w:p>
                          <w:p w14:paraId="75178E3F" w14:textId="77777777" w:rsidR="008616F3" w:rsidRPr="005753E5" w:rsidRDefault="008616F3" w:rsidP="008616F3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5753E5">
                              <w:rPr>
                                <w:b/>
                                <w:lang w:val="en-US"/>
                              </w:rPr>
                              <w:t>Tätigkeit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ab/>
                              <w:t xml:space="preserve">           Senior IT-Security Consultant</w:t>
                            </w:r>
                          </w:p>
                          <w:p w14:paraId="23B90897" w14:textId="77777777" w:rsidR="008616F3" w:rsidRDefault="008616F3" w:rsidP="008616F3">
                            <w:r w:rsidRPr="00397FA6">
                              <w:rPr>
                                <w:b/>
                              </w:rPr>
                              <w:t>Kurzbeschreibung</w:t>
                            </w:r>
                            <w:r>
                              <w:t xml:space="preserve">     </w:t>
                            </w:r>
                            <w:r w:rsidRPr="008616F3">
                              <w:t>Banken</w:t>
                            </w:r>
                          </w:p>
                          <w:p w14:paraId="0C8B4C85" w14:textId="7E3646D1" w:rsidR="008616F3" w:rsidRPr="00397FA6" w:rsidRDefault="008616F3" w:rsidP="008616F3">
                            <w:pPr>
                              <w:rPr>
                                <w:b/>
                              </w:rPr>
                            </w:pPr>
                            <w:r w:rsidRPr="00397FA6">
                              <w:rPr>
                                <w:b/>
                              </w:rPr>
                              <w:t>Fähigkeiten</w:t>
                            </w:r>
                            <w:r w:rsidRPr="00397FA6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          </w:t>
                            </w:r>
                            <w:r w:rsidRPr="008616F3">
                              <w:t>Apache, Linux</w:t>
                            </w:r>
                          </w:p>
                          <w:p w14:paraId="462CCF60" w14:textId="77777777" w:rsidR="008616F3" w:rsidRDefault="008616F3" w:rsidP="008616F3">
                            <w:r w:rsidRPr="00397FA6">
                              <w:rPr>
                                <w:b/>
                              </w:rPr>
                              <w:t>Aufgaben</w:t>
                            </w:r>
                            <w:r>
                              <w:tab/>
                              <w:t xml:space="preserve">           </w:t>
                            </w:r>
                            <w:r w:rsidRPr="008616F3">
                              <w:t>IT-Sicherheitsaudit und Penetrationstest verschiedener</w:t>
                            </w:r>
                          </w:p>
                          <w:p w14:paraId="1FC55C55" w14:textId="77777777" w:rsidR="008616F3" w:rsidRDefault="008616F3" w:rsidP="008616F3">
                            <w:pPr>
                              <w:ind w:firstLine="1985"/>
                            </w:pPr>
                            <w:r w:rsidRPr="008616F3">
                              <w:t xml:space="preserve"> Webapplikationen und Serversystemen; Unterstützung</w:t>
                            </w:r>
                          </w:p>
                          <w:p w14:paraId="22AFBD1D" w14:textId="08D5D2D3" w:rsidR="008616F3" w:rsidRPr="00323345" w:rsidRDefault="008616F3" w:rsidP="008616F3">
                            <w:pPr>
                              <w:ind w:firstLine="1985"/>
                            </w:pPr>
                            <w:r w:rsidRPr="008616F3">
                              <w:t xml:space="preserve"> des </w:t>
                            </w:r>
                            <w:proofErr w:type="spellStart"/>
                            <w:r w:rsidRPr="008616F3">
                              <w:t>Governance</w:t>
                            </w:r>
                            <w:proofErr w:type="spellEnd"/>
                            <w:r w:rsidRPr="008616F3">
                              <w:t>-Teams bei der Risikobewertung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A380D" id="Textfeld 20" o:spid="_x0000_s1036" type="#_x0000_t202" style="position:absolute;margin-left:119pt;margin-top:22.6pt;width:377.6pt;height:665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" filled="f" stroked="f">
                <v:textbox style="mso-next-textbox:#Textfeld 221">
                  <w:txbxContent>
                    <w:p w14:paraId="363E516B" w14:textId="2FF24E90" w:rsidR="00D52717" w:rsidRPr="002E2AA4" w:rsidRDefault="00D52717" w:rsidP="00A66CB3">
                      <w:pPr>
                        <w:rPr>
                          <w:lang w:val="en-US"/>
                        </w:rPr>
                      </w:pPr>
                      <w:proofErr w:type="spellStart"/>
                      <w:r w:rsidRPr="002E2AA4">
                        <w:rPr>
                          <w:b/>
                          <w:lang w:val="en-US"/>
                        </w:rPr>
                        <w:t>Zeitpunkt</w:t>
                      </w:r>
                      <w:proofErr w:type="spellEnd"/>
                      <w:r w:rsidRPr="002E2AA4">
                        <w:rPr>
                          <w:b/>
                          <w:lang w:val="en-US"/>
                        </w:rPr>
                        <w:tab/>
                        <w:t xml:space="preserve">          </w:t>
                      </w:r>
                      <w:r w:rsidR="00B05FE4" w:rsidRPr="002E2AA4">
                        <w:rPr>
                          <w:lang w:val="en-US"/>
                        </w:rPr>
                        <w:t xml:space="preserve">8/2017 - </w:t>
                      </w:r>
                      <w:proofErr w:type="spellStart"/>
                      <w:r w:rsidR="00B05FE4" w:rsidRPr="002E2AA4">
                        <w:rPr>
                          <w:lang w:val="en-US"/>
                        </w:rPr>
                        <w:t>laufend</w:t>
                      </w:r>
                      <w:proofErr w:type="spellEnd"/>
                    </w:p>
                    <w:p w14:paraId="0FC642E7" w14:textId="05987A4A" w:rsidR="00D52717" w:rsidRPr="002E2AA4" w:rsidRDefault="00D52717" w:rsidP="00F13F61">
                      <w:pPr>
                        <w:rPr>
                          <w:b/>
                          <w:lang w:val="en-US"/>
                        </w:rPr>
                      </w:pPr>
                      <w:r w:rsidRPr="002E2AA4">
                        <w:rPr>
                          <w:b/>
                          <w:lang w:val="en-US"/>
                        </w:rPr>
                        <w:t>Firma/ORT</w:t>
                      </w:r>
                      <w:r w:rsidRPr="002E2AA4">
                        <w:rPr>
                          <w:b/>
                          <w:lang w:val="en-US"/>
                        </w:rPr>
                        <w:tab/>
                        <w:t xml:space="preserve">          </w:t>
                      </w:r>
                      <w:proofErr w:type="spellStart"/>
                      <w:r w:rsidR="00B05FE4" w:rsidRPr="002E2AA4">
                        <w:rPr>
                          <w:lang w:val="en-US"/>
                        </w:rPr>
                        <w:t>Gronau</w:t>
                      </w:r>
                      <w:proofErr w:type="spellEnd"/>
                      <w:r w:rsidR="00B05FE4" w:rsidRPr="002E2AA4">
                        <w:rPr>
                          <w:lang w:val="en-US"/>
                        </w:rPr>
                        <w:t xml:space="preserve"> IT Cloud Computing GmbH in Berlin</w:t>
                      </w:r>
                    </w:p>
                    <w:p w14:paraId="75890445" w14:textId="77777777" w:rsidR="00B05FE4" w:rsidRDefault="00D52717" w:rsidP="00B05FE4">
                      <w:pPr>
                        <w:rPr>
                          <w:lang w:val="en-US"/>
                        </w:rPr>
                      </w:pPr>
                      <w:proofErr w:type="spellStart"/>
                      <w:r w:rsidRPr="00416418">
                        <w:rPr>
                          <w:b/>
                          <w:lang w:val="en-US"/>
                        </w:rPr>
                        <w:t>Tätigkeit</w:t>
                      </w:r>
                      <w:proofErr w:type="spellEnd"/>
                      <w:r w:rsidRPr="00416418">
                        <w:rPr>
                          <w:b/>
                          <w:lang w:val="en-US"/>
                        </w:rPr>
                        <w:tab/>
                        <w:t xml:space="preserve">          </w:t>
                      </w:r>
                      <w:r w:rsidR="00B05FE4" w:rsidRPr="00B05FE4">
                        <w:rPr>
                          <w:lang w:val="en-US"/>
                        </w:rPr>
                        <w:t xml:space="preserve">Cyber Security Advisor, Senior Security Expert, </w:t>
                      </w:r>
                    </w:p>
                    <w:p w14:paraId="6752981B" w14:textId="2475B2EB" w:rsidR="00B05FE4" w:rsidRPr="00B05FE4" w:rsidRDefault="00B05FE4" w:rsidP="00A56D0D">
                      <w:pPr>
                        <w:ind w:left="2127" w:hanging="142"/>
                      </w:pPr>
                      <w:proofErr w:type="spellStart"/>
                      <w:r w:rsidRPr="00B05FE4">
                        <w:t>Ethical</w:t>
                      </w:r>
                      <w:proofErr w:type="spellEnd"/>
                      <w:r w:rsidRPr="00B05FE4">
                        <w:t xml:space="preserve"> Hacker</w:t>
                      </w:r>
                    </w:p>
                    <w:p w14:paraId="1C4C3907" w14:textId="02015504" w:rsidR="00B05FE4" w:rsidRDefault="00D52717" w:rsidP="00A56D0D">
                      <w:pPr>
                        <w:ind w:left="1985" w:hanging="1985"/>
                      </w:pPr>
                      <w:r w:rsidRPr="00F13F61">
                        <w:rPr>
                          <w:b/>
                        </w:rPr>
                        <w:t>Kurzbeschreibung</w:t>
                      </w:r>
                      <w:r>
                        <w:rPr>
                          <w:b/>
                        </w:rPr>
                        <w:t xml:space="preserve">   </w:t>
                      </w:r>
                      <w:r w:rsidR="00A56D0D">
                        <w:rPr>
                          <w:b/>
                        </w:rPr>
                        <w:tab/>
                      </w:r>
                      <w:r w:rsidR="00B05FE4" w:rsidRPr="00B05FE4">
                        <w:t xml:space="preserve">Beratungsunternehmen, EDV-Dienstleistungen, </w:t>
                      </w:r>
                    </w:p>
                    <w:p w14:paraId="1A5B677C" w14:textId="33347E50" w:rsidR="00D52717" w:rsidRPr="005753E5" w:rsidRDefault="00B05FE4" w:rsidP="00B05FE4">
                      <w:pPr>
                        <w:ind w:firstLine="1985"/>
                        <w:rPr>
                          <w:b/>
                          <w:lang w:val="en-US"/>
                        </w:rPr>
                      </w:pPr>
                      <w:proofErr w:type="spellStart"/>
                      <w:r w:rsidRPr="005753E5">
                        <w:rPr>
                          <w:lang w:val="en-US"/>
                        </w:rPr>
                        <w:t>Informations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5753E5">
                        <w:rPr>
                          <w:lang w:val="en-US"/>
                        </w:rPr>
                        <w:t>Technologie</w:t>
                      </w:r>
                      <w:proofErr w:type="spellEnd"/>
                    </w:p>
                    <w:p w14:paraId="543A0E2A" w14:textId="77777777" w:rsidR="00B05FE4" w:rsidRPr="005753E5" w:rsidRDefault="00D52717" w:rsidP="0013194C">
                      <w:pPr>
                        <w:rPr>
                          <w:lang w:val="en-US"/>
                        </w:rPr>
                      </w:pPr>
                      <w:proofErr w:type="spellStart"/>
                      <w:r w:rsidRPr="005753E5">
                        <w:rPr>
                          <w:b/>
                          <w:lang w:val="en-US"/>
                        </w:rPr>
                        <w:t>Fähigkeiten</w:t>
                      </w:r>
                      <w:proofErr w:type="spellEnd"/>
                      <w:r w:rsidRPr="005753E5">
                        <w:rPr>
                          <w:b/>
                          <w:lang w:val="en-US"/>
                        </w:rPr>
                        <w:tab/>
                      </w:r>
                      <w:r w:rsidRPr="005753E5">
                        <w:rPr>
                          <w:lang w:val="en-US"/>
                        </w:rPr>
                        <w:t xml:space="preserve"> </w:t>
                      </w:r>
                      <w:r w:rsidR="00B05FE4" w:rsidRPr="005753E5">
                        <w:rPr>
                          <w:lang w:val="en-US"/>
                        </w:rPr>
                        <w:t xml:space="preserve">         Active Directory, </w:t>
                      </w:r>
                      <w:proofErr w:type="spellStart"/>
                      <w:r w:rsidR="00B05FE4" w:rsidRPr="005753E5">
                        <w:rPr>
                          <w:lang w:val="en-US"/>
                        </w:rPr>
                        <w:t>Acunetix</w:t>
                      </w:r>
                      <w:proofErr w:type="spellEnd"/>
                      <w:r w:rsidR="00B05FE4" w:rsidRPr="005753E5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="00B05FE4" w:rsidRPr="005753E5">
                        <w:rPr>
                          <w:lang w:val="en-US"/>
                        </w:rPr>
                        <w:t>Amap</w:t>
                      </w:r>
                      <w:proofErr w:type="spellEnd"/>
                      <w:r w:rsidR="00B05FE4" w:rsidRPr="005753E5">
                        <w:rPr>
                          <w:lang w:val="en-US"/>
                        </w:rPr>
                        <w:t xml:space="preserve">, Apache, </w:t>
                      </w:r>
                      <w:proofErr w:type="spellStart"/>
                      <w:r w:rsidR="00B05FE4" w:rsidRPr="005753E5">
                        <w:rPr>
                          <w:lang w:val="en-US"/>
                        </w:rPr>
                        <w:t>Arachni</w:t>
                      </w:r>
                      <w:proofErr w:type="spellEnd"/>
                      <w:r w:rsidR="00B05FE4" w:rsidRPr="005753E5">
                        <w:rPr>
                          <w:lang w:val="en-US"/>
                        </w:rPr>
                        <w:t xml:space="preserve">, </w:t>
                      </w:r>
                    </w:p>
                    <w:p w14:paraId="11E50D0C" w14:textId="77777777" w:rsidR="00B05FE4" w:rsidRPr="005753E5" w:rsidRDefault="00B05FE4" w:rsidP="00B05FE4">
                      <w:pPr>
                        <w:ind w:firstLine="1985"/>
                        <w:rPr>
                          <w:lang w:val="en-US"/>
                        </w:rPr>
                      </w:pPr>
                      <w:proofErr w:type="spellStart"/>
                      <w:r w:rsidRPr="005753E5">
                        <w:rPr>
                          <w:lang w:val="en-US"/>
                        </w:rPr>
                        <w:t>Atlassian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 Confluence, </w:t>
                      </w:r>
                      <w:proofErr w:type="spellStart"/>
                      <w:r w:rsidRPr="005753E5">
                        <w:rPr>
                          <w:lang w:val="en-US"/>
                        </w:rPr>
                        <w:t>Atlassian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 JIRA, </w:t>
                      </w:r>
                      <w:proofErr w:type="spellStart"/>
                      <w:r w:rsidRPr="005753E5">
                        <w:rPr>
                          <w:lang w:val="en-US"/>
                        </w:rPr>
                        <w:t>BeEF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, </w:t>
                      </w:r>
                    </w:p>
                    <w:p w14:paraId="7B121BBA" w14:textId="77777777" w:rsidR="00B05FE4" w:rsidRDefault="00B05FE4" w:rsidP="00B05FE4">
                      <w:pPr>
                        <w:ind w:firstLine="1985"/>
                        <w:rPr>
                          <w:lang w:val="en-US"/>
                        </w:rPr>
                      </w:pPr>
                      <w:proofErr w:type="spellStart"/>
                      <w:r w:rsidRPr="00B05FE4">
                        <w:rPr>
                          <w:lang w:val="en-US"/>
                        </w:rPr>
                        <w:t>Blackboxtest</w:t>
                      </w:r>
                      <w:proofErr w:type="spellEnd"/>
                      <w:r w:rsidRPr="00B05FE4">
                        <w:rPr>
                          <w:lang w:val="en-US"/>
                        </w:rPr>
                        <w:t xml:space="preserve">, Burp, CISSP, Cyber Security Advisor, </w:t>
                      </w:r>
                    </w:p>
                    <w:p w14:paraId="04295BBD" w14:textId="00BEB7C5" w:rsidR="00B05FE4" w:rsidRPr="00B05FE4" w:rsidRDefault="00B05FE4" w:rsidP="00B05FE4">
                      <w:pPr>
                        <w:ind w:firstLine="1985"/>
                      </w:pPr>
                      <w:r w:rsidRPr="00B05FE4">
                        <w:t xml:space="preserve">DHCP, </w:t>
                      </w:r>
                      <w:proofErr w:type="spellStart"/>
                      <w:r w:rsidRPr="00B05FE4">
                        <w:t>Dig</w:t>
                      </w:r>
                      <w:proofErr w:type="spellEnd"/>
                      <w:r w:rsidRPr="00B05FE4">
                        <w:t xml:space="preserve">, DNS, </w:t>
                      </w:r>
                      <w:proofErr w:type="spellStart"/>
                      <w:r w:rsidRPr="00B05FE4">
                        <w:t>Dnsmap</w:t>
                      </w:r>
                      <w:proofErr w:type="spellEnd"/>
                      <w:r w:rsidRPr="00B05FE4">
                        <w:t xml:space="preserve">, Englisch, Ethernet, </w:t>
                      </w:r>
                    </w:p>
                    <w:p w14:paraId="2F9CA429" w14:textId="77777777" w:rsidR="00B05FE4" w:rsidRPr="005753E5" w:rsidRDefault="00B05FE4" w:rsidP="00B05FE4">
                      <w:pPr>
                        <w:ind w:firstLine="1985"/>
                        <w:rPr>
                          <w:lang w:val="en-US"/>
                        </w:rPr>
                      </w:pPr>
                      <w:r w:rsidRPr="005753E5">
                        <w:rPr>
                          <w:lang w:val="en-US"/>
                        </w:rPr>
                        <w:t xml:space="preserve">Ethical Hacking, Faraday, Firewall, Gateway, </w:t>
                      </w:r>
                      <w:proofErr w:type="spellStart"/>
                      <w:r w:rsidRPr="005753E5">
                        <w:rPr>
                          <w:lang w:val="en-US"/>
                        </w:rPr>
                        <w:t>Git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>,</w:t>
                      </w:r>
                    </w:p>
                    <w:p w14:paraId="7E63FFA6" w14:textId="77777777" w:rsidR="00B05FE4" w:rsidRPr="005753E5" w:rsidRDefault="00B05FE4" w:rsidP="00B05FE4">
                      <w:pPr>
                        <w:ind w:firstLine="1985"/>
                        <w:rPr>
                          <w:lang w:val="en-US"/>
                        </w:rPr>
                      </w:pPr>
                      <w:proofErr w:type="spellStart"/>
                      <w:r w:rsidRPr="005753E5">
                        <w:rPr>
                          <w:lang w:val="en-US"/>
                        </w:rPr>
                        <w:t>Github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5753E5">
                        <w:rPr>
                          <w:lang w:val="en-US"/>
                        </w:rPr>
                        <w:t>GitLab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, HP, hping3, IIS, Internet, Intranet, </w:t>
                      </w:r>
                    </w:p>
                    <w:p w14:paraId="0FA37E14" w14:textId="5D5376C5" w:rsidR="00B05FE4" w:rsidRPr="00B05FE4" w:rsidRDefault="00B05FE4" w:rsidP="00B05FE4">
                      <w:pPr>
                        <w:ind w:firstLine="1985"/>
                        <w:rPr>
                          <w:lang w:val="en-US"/>
                        </w:rPr>
                      </w:pPr>
                      <w:r w:rsidRPr="00B05FE4">
                        <w:rPr>
                          <w:lang w:val="en-US"/>
                        </w:rPr>
                        <w:t>ISO 27001, ISO/OSI, Java, JavaScript, LAN, LDAP,</w:t>
                      </w:r>
                    </w:p>
                    <w:p w14:paraId="31BC5667" w14:textId="77777777" w:rsidR="00B05FE4" w:rsidRPr="00B05FE4" w:rsidRDefault="00B05FE4" w:rsidP="00B05FE4">
                      <w:pPr>
                        <w:ind w:firstLine="1985"/>
                        <w:rPr>
                          <w:lang w:val="en-US"/>
                        </w:rPr>
                      </w:pPr>
                      <w:r w:rsidRPr="00B05FE4">
                        <w:rPr>
                          <w:lang w:val="en-US"/>
                        </w:rPr>
                        <w:t xml:space="preserve">Linux, Macintosh OSX, </w:t>
                      </w:r>
                      <w:proofErr w:type="spellStart"/>
                      <w:r w:rsidRPr="00B05FE4">
                        <w:rPr>
                          <w:lang w:val="en-US"/>
                        </w:rPr>
                        <w:t>Metasploit</w:t>
                      </w:r>
                      <w:proofErr w:type="spellEnd"/>
                      <w:r w:rsidRPr="00B05FE4">
                        <w:rPr>
                          <w:lang w:val="en-US"/>
                        </w:rPr>
                        <w:t xml:space="preserve">, Nessus, </w:t>
                      </w:r>
                      <w:proofErr w:type="spellStart"/>
                      <w:r w:rsidRPr="00B05FE4">
                        <w:rPr>
                          <w:lang w:val="en-US"/>
                        </w:rPr>
                        <w:t>Netcat</w:t>
                      </w:r>
                      <w:proofErr w:type="spellEnd"/>
                      <w:r w:rsidRPr="00B05FE4">
                        <w:rPr>
                          <w:lang w:val="en-US"/>
                        </w:rPr>
                        <w:t>,</w:t>
                      </w:r>
                    </w:p>
                    <w:p w14:paraId="2A173C7A" w14:textId="77777777" w:rsidR="00B05FE4" w:rsidRDefault="00B05FE4" w:rsidP="00B05FE4">
                      <w:pPr>
                        <w:ind w:firstLine="1985"/>
                        <w:rPr>
                          <w:lang w:val="en-US"/>
                        </w:rPr>
                      </w:pPr>
                      <w:proofErr w:type="spellStart"/>
                      <w:r w:rsidRPr="00B05FE4">
                        <w:rPr>
                          <w:lang w:val="en-US"/>
                        </w:rPr>
                        <w:t>Nikto</w:t>
                      </w:r>
                      <w:proofErr w:type="spellEnd"/>
                      <w:r w:rsidRPr="00B05FE4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B05FE4">
                        <w:rPr>
                          <w:lang w:val="en-US"/>
                        </w:rPr>
                        <w:t>Nmap</w:t>
                      </w:r>
                      <w:proofErr w:type="spellEnd"/>
                      <w:r w:rsidRPr="00B05FE4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B05FE4">
                        <w:rPr>
                          <w:lang w:val="en-US"/>
                        </w:rPr>
                        <w:t>Openvas</w:t>
                      </w:r>
                      <w:proofErr w:type="spellEnd"/>
                      <w:r w:rsidRPr="00B05FE4">
                        <w:rPr>
                          <w:lang w:val="en-US"/>
                        </w:rPr>
                        <w:t>, OSCP, Penetrations Tests, Perl,</w:t>
                      </w:r>
                    </w:p>
                    <w:p w14:paraId="3D3A956D" w14:textId="77777777" w:rsidR="00B05FE4" w:rsidRDefault="00B05FE4" w:rsidP="00B05FE4">
                      <w:pPr>
                        <w:ind w:firstLine="1985"/>
                        <w:rPr>
                          <w:lang w:val="en-US"/>
                        </w:rPr>
                      </w:pPr>
                      <w:r w:rsidRPr="00B05FE4">
                        <w:rPr>
                          <w:lang w:val="en-US"/>
                        </w:rPr>
                        <w:t xml:space="preserve">Puppet, Python, </w:t>
                      </w:r>
                      <w:r>
                        <w:rPr>
                          <w:lang w:val="en-US"/>
                        </w:rPr>
                        <w:t xml:space="preserve">Senior Security Expert, </w:t>
                      </w:r>
                      <w:proofErr w:type="spellStart"/>
                      <w:r>
                        <w:rPr>
                          <w:lang w:val="en-US"/>
                        </w:rPr>
                        <w:t>Shodan</w:t>
                      </w:r>
                      <w:proofErr w:type="spellEnd"/>
                      <w:r>
                        <w:rPr>
                          <w:lang w:val="en-US"/>
                        </w:rPr>
                        <w:t>,</w:t>
                      </w:r>
                    </w:p>
                    <w:p w14:paraId="25E4203A" w14:textId="77777777" w:rsidR="00B05FE4" w:rsidRDefault="00B05FE4" w:rsidP="00B05FE4">
                      <w:pPr>
                        <w:ind w:firstLine="1985"/>
                        <w:rPr>
                          <w:lang w:val="en-US"/>
                        </w:rPr>
                      </w:pPr>
                      <w:proofErr w:type="spellStart"/>
                      <w:r w:rsidRPr="00B05FE4">
                        <w:rPr>
                          <w:lang w:val="en-US"/>
                        </w:rPr>
                        <w:t>Sqlmap</w:t>
                      </w:r>
                      <w:proofErr w:type="spellEnd"/>
                      <w:r w:rsidRPr="00B05FE4">
                        <w:rPr>
                          <w:lang w:val="en-US"/>
                        </w:rPr>
                        <w:t xml:space="preserve">, SSL, </w:t>
                      </w:r>
                      <w:proofErr w:type="spellStart"/>
                      <w:r w:rsidRPr="00B05FE4">
                        <w:rPr>
                          <w:lang w:val="en-US"/>
                        </w:rPr>
                        <w:t>SSLcheck</w:t>
                      </w:r>
                      <w:proofErr w:type="spellEnd"/>
                      <w:r w:rsidRPr="00B05FE4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B05FE4">
                        <w:rPr>
                          <w:lang w:val="en-US"/>
                        </w:rPr>
                        <w:t>sslyze</w:t>
                      </w:r>
                      <w:proofErr w:type="spellEnd"/>
                      <w:r w:rsidRPr="00B05FE4">
                        <w:rPr>
                          <w:lang w:val="en-US"/>
                        </w:rPr>
                        <w:t>, TCP/IP, TLS, VMware</w:t>
                      </w:r>
                    </w:p>
                    <w:p w14:paraId="7DAB5EDB" w14:textId="77777777" w:rsidR="00B05FE4" w:rsidRDefault="00B05FE4" w:rsidP="00B05FE4">
                      <w:pPr>
                        <w:ind w:firstLine="1985"/>
                        <w:rPr>
                          <w:lang w:val="en-US"/>
                        </w:rPr>
                      </w:pPr>
                      <w:r w:rsidRPr="00B05FE4">
                        <w:rPr>
                          <w:lang w:val="en-US"/>
                        </w:rPr>
                        <w:t xml:space="preserve">ESX, W3af, Windows, WLAN, Zap, IBM, IBM Server, </w:t>
                      </w:r>
                    </w:p>
                    <w:p w14:paraId="3F9DC043" w14:textId="3262F9A3" w:rsidR="00D52717" w:rsidRPr="00B05FE4" w:rsidRDefault="00B05FE4" w:rsidP="00B05FE4">
                      <w:pPr>
                        <w:ind w:firstLine="1985"/>
                        <w:rPr>
                          <w:lang w:val="en-US"/>
                        </w:rPr>
                      </w:pPr>
                      <w:r w:rsidRPr="00B05FE4">
                        <w:rPr>
                          <w:lang w:val="en-US"/>
                        </w:rPr>
                        <w:t>HP Server, Microsoft Threat Modeling Tool</w:t>
                      </w:r>
                    </w:p>
                    <w:p w14:paraId="22635FDA" w14:textId="5960F214" w:rsidR="001E15C0" w:rsidRPr="001E15C0" w:rsidRDefault="00D52717" w:rsidP="001E15C0">
                      <w:pPr>
                        <w:rPr>
                          <w:lang w:val="en-US"/>
                        </w:rPr>
                      </w:pPr>
                      <w:proofErr w:type="spellStart"/>
                      <w:r w:rsidRPr="001E15C0">
                        <w:rPr>
                          <w:b/>
                          <w:lang w:val="en-US"/>
                        </w:rPr>
                        <w:t>Aufgaben</w:t>
                      </w:r>
                      <w:proofErr w:type="spellEnd"/>
                      <w:r w:rsidRPr="001E15C0">
                        <w:rPr>
                          <w:b/>
                          <w:lang w:val="en-US"/>
                        </w:rPr>
                        <w:tab/>
                        <w:t xml:space="preserve">          </w:t>
                      </w:r>
                      <w:proofErr w:type="spellStart"/>
                      <w:r w:rsidR="001E15C0" w:rsidRPr="001E15C0">
                        <w:rPr>
                          <w:lang w:val="en-US"/>
                        </w:rPr>
                        <w:t>Gronau</w:t>
                      </w:r>
                      <w:proofErr w:type="spellEnd"/>
                      <w:r w:rsidR="001E15C0" w:rsidRPr="001E15C0">
                        <w:rPr>
                          <w:lang w:val="en-US"/>
                        </w:rPr>
                        <w:t xml:space="preserve"> IT Cloud Computing GmbH in Berlin</w:t>
                      </w:r>
                    </w:p>
                    <w:p w14:paraId="789316DE" w14:textId="77777777" w:rsidR="001E15C0" w:rsidRPr="001E15C0" w:rsidRDefault="001E15C0" w:rsidP="001E15C0">
                      <w:pPr>
                        <w:ind w:firstLine="1985"/>
                        <w:rPr>
                          <w:lang w:val="en-US"/>
                        </w:rPr>
                      </w:pPr>
                      <w:r w:rsidRPr="001E15C0">
                        <w:rPr>
                          <w:lang w:val="en-US"/>
                        </w:rPr>
                        <w:t>Cyber Security Advisor</w:t>
                      </w:r>
                    </w:p>
                    <w:p w14:paraId="3DE13FDB" w14:textId="77777777" w:rsidR="001E15C0" w:rsidRPr="001E15C0" w:rsidRDefault="001E15C0" w:rsidP="001E15C0">
                      <w:pPr>
                        <w:ind w:firstLine="1985"/>
                        <w:rPr>
                          <w:lang w:val="en-US"/>
                        </w:rPr>
                      </w:pPr>
                      <w:r w:rsidRPr="001E15C0">
                        <w:rPr>
                          <w:lang w:val="en-US"/>
                        </w:rPr>
                        <w:t>Senior Security Expert</w:t>
                      </w:r>
                    </w:p>
                    <w:p w14:paraId="055B7C1E" w14:textId="77777777" w:rsidR="001E15C0" w:rsidRPr="005753E5" w:rsidRDefault="001E15C0" w:rsidP="001E15C0">
                      <w:pPr>
                        <w:ind w:firstLine="1985"/>
                        <w:rPr>
                          <w:lang w:val="en-US"/>
                        </w:rPr>
                      </w:pPr>
                      <w:r w:rsidRPr="005753E5">
                        <w:rPr>
                          <w:lang w:val="en-US"/>
                        </w:rPr>
                        <w:t>Ethical Hacking</w:t>
                      </w:r>
                    </w:p>
                    <w:p w14:paraId="21B55049" w14:textId="77777777" w:rsidR="001E15C0" w:rsidRPr="005753E5" w:rsidRDefault="001E15C0" w:rsidP="001E15C0">
                      <w:pPr>
                        <w:ind w:firstLine="1985"/>
                        <w:rPr>
                          <w:lang w:val="en-US"/>
                        </w:rPr>
                      </w:pPr>
                      <w:r w:rsidRPr="005753E5">
                        <w:rPr>
                          <w:lang w:val="en-US"/>
                        </w:rPr>
                        <w:t>Pen Tester</w:t>
                      </w:r>
                    </w:p>
                    <w:p w14:paraId="43D5BBA3" w14:textId="77777777" w:rsidR="001E15C0" w:rsidRPr="005753E5" w:rsidRDefault="001E15C0" w:rsidP="001E15C0">
                      <w:pPr>
                        <w:ind w:firstLine="1985"/>
                        <w:rPr>
                          <w:lang w:val="en-US"/>
                        </w:rPr>
                      </w:pPr>
                      <w:proofErr w:type="spellStart"/>
                      <w:r w:rsidRPr="005753E5">
                        <w:rPr>
                          <w:lang w:val="en-US"/>
                        </w:rPr>
                        <w:t>Verzeichnisdienste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5753E5">
                        <w:rPr>
                          <w:lang w:val="en-US"/>
                        </w:rPr>
                        <w:t>wie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5753E5">
                        <w:rPr>
                          <w:lang w:val="en-US"/>
                        </w:rPr>
                        <w:t>OpenLDAP</w:t>
                      </w:r>
                      <w:proofErr w:type="spellEnd"/>
                    </w:p>
                    <w:p w14:paraId="798C421D" w14:textId="77777777" w:rsidR="001E15C0" w:rsidRPr="001E15C0" w:rsidRDefault="001E15C0" w:rsidP="001E15C0">
                      <w:pPr>
                        <w:ind w:firstLine="1985"/>
                        <w:rPr>
                          <w:lang w:val="en-US"/>
                        </w:rPr>
                      </w:pPr>
                      <w:r w:rsidRPr="001E15C0">
                        <w:rPr>
                          <w:lang w:val="en-US"/>
                        </w:rPr>
                        <w:t>Automation</w:t>
                      </w:r>
                    </w:p>
                    <w:p w14:paraId="14D153F0" w14:textId="77777777" w:rsidR="001E15C0" w:rsidRPr="001E15C0" w:rsidRDefault="001E15C0" w:rsidP="001E15C0">
                      <w:pPr>
                        <w:ind w:firstLine="1985"/>
                        <w:rPr>
                          <w:lang w:val="en-US"/>
                        </w:rPr>
                      </w:pPr>
                      <w:r w:rsidRPr="001E15C0">
                        <w:rPr>
                          <w:lang w:val="en-US"/>
                        </w:rPr>
                        <w:t>IT Security Consulting</w:t>
                      </w:r>
                    </w:p>
                    <w:p w14:paraId="3D8DEC57" w14:textId="77777777" w:rsidR="001E15C0" w:rsidRPr="001E15C0" w:rsidRDefault="001E15C0" w:rsidP="001E15C0">
                      <w:pPr>
                        <w:ind w:firstLine="1985"/>
                        <w:rPr>
                          <w:lang w:val="en-US"/>
                        </w:rPr>
                      </w:pPr>
                      <w:r w:rsidRPr="001E15C0">
                        <w:rPr>
                          <w:lang w:val="en-US"/>
                        </w:rPr>
                        <w:t>Puppet</w:t>
                      </w:r>
                    </w:p>
                    <w:p w14:paraId="7733D8D5" w14:textId="77777777" w:rsidR="001E15C0" w:rsidRDefault="001E15C0" w:rsidP="001E15C0">
                      <w:pPr>
                        <w:ind w:firstLine="1985"/>
                        <w:rPr>
                          <w:lang w:val="en-US"/>
                        </w:rPr>
                      </w:pPr>
                      <w:r w:rsidRPr="001E15C0">
                        <w:rPr>
                          <w:lang w:val="en-US"/>
                        </w:rPr>
                        <w:t xml:space="preserve">CISSP (Certified Information System Security </w:t>
                      </w:r>
                    </w:p>
                    <w:p w14:paraId="08B08A65" w14:textId="1B124EFA" w:rsidR="001E15C0" w:rsidRPr="001E15C0" w:rsidRDefault="001E15C0" w:rsidP="001E15C0">
                      <w:pPr>
                        <w:ind w:firstLine="1985"/>
                        <w:rPr>
                          <w:lang w:val="en-US"/>
                        </w:rPr>
                      </w:pPr>
                      <w:r w:rsidRPr="001E15C0">
                        <w:rPr>
                          <w:lang w:val="en-US"/>
                        </w:rPr>
                        <w:t>Professional)</w:t>
                      </w:r>
                    </w:p>
                    <w:p w14:paraId="77B9EE6C" w14:textId="77777777" w:rsidR="001E15C0" w:rsidRPr="001E15C0" w:rsidRDefault="001E15C0" w:rsidP="001E15C0">
                      <w:pPr>
                        <w:ind w:firstLine="1985"/>
                        <w:rPr>
                          <w:lang w:val="en-US"/>
                        </w:rPr>
                      </w:pPr>
                      <w:r w:rsidRPr="001E15C0">
                        <w:rPr>
                          <w:lang w:val="en-US"/>
                        </w:rPr>
                        <w:t>OSC (Offensive Security Certified Professional)</w:t>
                      </w:r>
                    </w:p>
                    <w:p w14:paraId="286CA05E" w14:textId="77777777" w:rsidR="001E15C0" w:rsidRDefault="001E15C0" w:rsidP="001E15C0">
                      <w:pPr>
                        <w:ind w:firstLine="1985"/>
                      </w:pPr>
                      <w:proofErr w:type="spellStart"/>
                      <w:r w:rsidRPr="001E15C0">
                        <w:t>Threat</w:t>
                      </w:r>
                      <w:proofErr w:type="spellEnd"/>
                      <w:r w:rsidRPr="001E15C0">
                        <w:t xml:space="preserve"> Modeling nach STRIDE (Spoofing: Vortäuschen</w:t>
                      </w:r>
                    </w:p>
                    <w:p w14:paraId="36C133DF" w14:textId="77777777" w:rsidR="001E15C0" w:rsidRDefault="001E15C0" w:rsidP="001E15C0">
                      <w:pPr>
                        <w:ind w:firstLine="1985"/>
                      </w:pPr>
                      <w:r w:rsidRPr="001E15C0">
                        <w:t xml:space="preserve">einer falschen Identität; </w:t>
                      </w:r>
                      <w:proofErr w:type="spellStart"/>
                      <w:r w:rsidRPr="001E15C0">
                        <w:t>Tampering</w:t>
                      </w:r>
                      <w:proofErr w:type="spellEnd"/>
                      <w:r w:rsidRPr="001E15C0">
                        <w:t xml:space="preserve">: Verändern von </w:t>
                      </w:r>
                    </w:p>
                    <w:p w14:paraId="02A66753" w14:textId="77777777" w:rsidR="001E15C0" w:rsidRDefault="001E15C0" w:rsidP="001E15C0">
                      <w:pPr>
                        <w:ind w:firstLine="1985"/>
                      </w:pPr>
                      <w:r w:rsidRPr="001E15C0">
                        <w:t xml:space="preserve">Daten; Repudiation: Abstreiten von Aktionen; </w:t>
                      </w:r>
                    </w:p>
                    <w:p w14:paraId="76A342BA" w14:textId="77777777" w:rsidR="001E15C0" w:rsidRDefault="001E15C0" w:rsidP="001E15C0">
                      <w:pPr>
                        <w:ind w:firstLine="1985"/>
                      </w:pPr>
                      <w:r w:rsidRPr="001E15C0">
                        <w:t xml:space="preserve">Information </w:t>
                      </w:r>
                      <w:proofErr w:type="spellStart"/>
                      <w:r w:rsidRPr="001E15C0">
                        <w:t>disclosure</w:t>
                      </w:r>
                      <w:proofErr w:type="spellEnd"/>
                      <w:r w:rsidRPr="001E15C0">
                        <w:t>: Preisgabe von Informationen;</w:t>
                      </w:r>
                    </w:p>
                    <w:p w14:paraId="377A7CE8" w14:textId="77777777" w:rsidR="001E15C0" w:rsidRPr="005753E5" w:rsidRDefault="001E15C0" w:rsidP="001E15C0">
                      <w:pPr>
                        <w:ind w:firstLine="1985"/>
                        <w:rPr>
                          <w:lang w:val="en-US"/>
                        </w:rPr>
                      </w:pPr>
                      <w:r w:rsidRPr="005753E5">
                        <w:rPr>
                          <w:lang w:val="en-US"/>
                        </w:rPr>
                        <w:t xml:space="preserve">Denial of service: </w:t>
                      </w:r>
                      <w:proofErr w:type="spellStart"/>
                      <w:r w:rsidRPr="005753E5">
                        <w:rPr>
                          <w:lang w:val="en-US"/>
                        </w:rPr>
                        <w:t>Störung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5753E5">
                        <w:rPr>
                          <w:lang w:val="en-US"/>
                        </w:rPr>
                        <w:t>eines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5753E5">
                        <w:rPr>
                          <w:lang w:val="en-US"/>
                        </w:rPr>
                        <w:t>Dienstes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; Elevation of </w:t>
                      </w:r>
                    </w:p>
                    <w:p w14:paraId="48435344" w14:textId="7116937D" w:rsidR="00D52717" w:rsidRPr="001E15C0" w:rsidRDefault="001E15C0" w:rsidP="001E15C0">
                      <w:pPr>
                        <w:ind w:firstLine="1985"/>
                      </w:pPr>
                      <w:proofErr w:type="spellStart"/>
                      <w:r w:rsidRPr="001E15C0">
                        <w:t>privileges</w:t>
                      </w:r>
                      <w:proofErr w:type="spellEnd"/>
                      <w:r w:rsidRPr="001E15C0">
                        <w:t>: unbefugtes Erlangen von Rechten)</w:t>
                      </w:r>
                    </w:p>
                    <w:p w14:paraId="3BD4B688" w14:textId="77777777" w:rsidR="00D52717" w:rsidRDefault="00D52717" w:rsidP="0013194C">
                      <w:pPr>
                        <w:rPr>
                          <w:b/>
                        </w:rPr>
                      </w:pPr>
                    </w:p>
                    <w:p w14:paraId="0A47FF3E" w14:textId="77777777" w:rsidR="00D52717" w:rsidRDefault="00D52717" w:rsidP="0013194C">
                      <w:pPr>
                        <w:rPr>
                          <w:b/>
                        </w:rPr>
                      </w:pPr>
                    </w:p>
                    <w:p w14:paraId="6A5ED03A" w14:textId="77777777" w:rsidR="00466C23" w:rsidRDefault="00466C23" w:rsidP="00A8074D">
                      <w:pPr>
                        <w:rPr>
                          <w:b/>
                        </w:rPr>
                      </w:pPr>
                    </w:p>
                    <w:p w14:paraId="4C9E2579" w14:textId="5C521A87" w:rsidR="00D52717" w:rsidRPr="00E37C43" w:rsidRDefault="00D52717" w:rsidP="00A8074D">
                      <w:r w:rsidRPr="00E37C43">
                        <w:rPr>
                          <w:b/>
                        </w:rPr>
                        <w:t>Zeitpunkt</w:t>
                      </w:r>
                      <w:r w:rsidRPr="00F13F61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         </w:t>
                      </w:r>
                      <w:r w:rsidR="00A62399" w:rsidRPr="00A62399">
                        <w:t>1/2017 - 12/2017</w:t>
                      </w:r>
                    </w:p>
                    <w:p w14:paraId="6A10762A" w14:textId="6C7BC7CD" w:rsidR="00D52717" w:rsidRDefault="00D52717" w:rsidP="00A8074D">
                      <w:r w:rsidRPr="00F13F61">
                        <w:rPr>
                          <w:b/>
                        </w:rPr>
                        <w:t>Firma/ORT</w:t>
                      </w:r>
                      <w:r w:rsidRPr="00F13F61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         </w:t>
                      </w:r>
                      <w:r w:rsidR="00D06D52" w:rsidRPr="00D06D52">
                        <w:t>ITERGO/ERGO AG in Düsseldorf</w:t>
                      </w:r>
                    </w:p>
                    <w:p w14:paraId="5BE0B2E0" w14:textId="77777777" w:rsidR="00D06D52" w:rsidRDefault="00D52717" w:rsidP="00A8074D">
                      <w:pPr>
                        <w:rPr>
                          <w:lang w:val="en-US"/>
                        </w:rPr>
                      </w:pPr>
                      <w:proofErr w:type="spellStart"/>
                      <w:r w:rsidRPr="00B109C7">
                        <w:rPr>
                          <w:b/>
                          <w:lang w:val="en-US"/>
                        </w:rPr>
                        <w:t>Tätigkeit</w:t>
                      </w:r>
                      <w:proofErr w:type="spellEnd"/>
                      <w:r w:rsidRPr="00B109C7">
                        <w:rPr>
                          <w:b/>
                          <w:lang w:val="en-US"/>
                        </w:rPr>
                        <w:tab/>
                        <w:t xml:space="preserve">          </w:t>
                      </w:r>
                      <w:r w:rsidR="00D06D52" w:rsidRPr="00D06D52">
                        <w:rPr>
                          <w:lang w:val="en-US"/>
                        </w:rPr>
                        <w:t>Senior IT-Security Consultant, Pen Tester, Ethical</w:t>
                      </w:r>
                    </w:p>
                    <w:p w14:paraId="1492069F" w14:textId="385E1A77" w:rsidR="00D52717" w:rsidRPr="00D06D52" w:rsidRDefault="00D06D52" w:rsidP="00D06D52">
                      <w:pPr>
                        <w:ind w:firstLine="1985"/>
                      </w:pPr>
                      <w:r w:rsidRPr="00D06D52">
                        <w:t>Hacker, Sicherheitsaudits</w:t>
                      </w:r>
                    </w:p>
                    <w:p w14:paraId="5456E15D" w14:textId="170387C1" w:rsidR="00D52717" w:rsidRPr="00D06D52" w:rsidRDefault="00D52717" w:rsidP="00A8074D">
                      <w:pPr>
                        <w:rPr>
                          <w:b/>
                        </w:rPr>
                      </w:pPr>
                      <w:r w:rsidRPr="00D06D52">
                        <w:rPr>
                          <w:b/>
                        </w:rPr>
                        <w:t xml:space="preserve">Kurzbeschreibung    </w:t>
                      </w:r>
                      <w:r w:rsidR="00D06D52" w:rsidRPr="00D06D52">
                        <w:t>Dienstleistung, Versicherungen</w:t>
                      </w:r>
                    </w:p>
                    <w:p w14:paraId="191587A1" w14:textId="77777777" w:rsidR="00D06D52" w:rsidRPr="005753E5" w:rsidRDefault="00D52717" w:rsidP="00D06D52">
                      <w:r w:rsidRPr="005753E5">
                        <w:rPr>
                          <w:b/>
                        </w:rPr>
                        <w:t>Fähigkeiten</w:t>
                      </w:r>
                      <w:r w:rsidRPr="005753E5">
                        <w:rPr>
                          <w:b/>
                        </w:rPr>
                        <w:tab/>
                        <w:t xml:space="preserve">          </w:t>
                      </w:r>
                      <w:proofErr w:type="spellStart"/>
                      <w:r w:rsidR="00D06D52" w:rsidRPr="005753E5">
                        <w:t>Active</w:t>
                      </w:r>
                      <w:proofErr w:type="spellEnd"/>
                      <w:r w:rsidR="00D06D52" w:rsidRPr="005753E5">
                        <w:t xml:space="preserve"> Directory, </w:t>
                      </w:r>
                      <w:proofErr w:type="spellStart"/>
                      <w:r w:rsidR="00D06D52" w:rsidRPr="005753E5">
                        <w:t>Acunetix</w:t>
                      </w:r>
                      <w:proofErr w:type="spellEnd"/>
                      <w:r w:rsidR="00D06D52" w:rsidRPr="005753E5">
                        <w:t xml:space="preserve">, </w:t>
                      </w:r>
                      <w:proofErr w:type="spellStart"/>
                      <w:r w:rsidR="00D06D52" w:rsidRPr="005753E5">
                        <w:t>Ansible</w:t>
                      </w:r>
                      <w:proofErr w:type="spellEnd"/>
                      <w:r w:rsidR="00D06D52" w:rsidRPr="005753E5">
                        <w:t>, Apache,</w:t>
                      </w:r>
                    </w:p>
                    <w:p w14:paraId="4184583A" w14:textId="77777777" w:rsidR="00D06D52" w:rsidRPr="005753E5" w:rsidRDefault="00D06D52" w:rsidP="00D06D52">
                      <w:pPr>
                        <w:ind w:firstLine="1985"/>
                        <w:rPr>
                          <w:lang w:val="en-US"/>
                        </w:rPr>
                      </w:pPr>
                      <w:proofErr w:type="spellStart"/>
                      <w:r w:rsidRPr="005753E5">
                        <w:rPr>
                          <w:lang w:val="en-US"/>
                        </w:rPr>
                        <w:t>Applikation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5753E5">
                        <w:rPr>
                          <w:lang w:val="en-US"/>
                        </w:rPr>
                        <w:t>Atlassian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 Confluence, </w:t>
                      </w:r>
                      <w:proofErr w:type="spellStart"/>
                      <w:r w:rsidRPr="005753E5">
                        <w:rPr>
                          <w:lang w:val="en-US"/>
                        </w:rPr>
                        <w:t>Atlassian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 JIRA,</w:t>
                      </w:r>
                    </w:p>
                    <w:p w14:paraId="12048BB8" w14:textId="77777777" w:rsidR="00D06D52" w:rsidRPr="00D06D52" w:rsidRDefault="00D06D52" w:rsidP="00D06D52">
                      <w:pPr>
                        <w:ind w:firstLine="1985"/>
                        <w:rPr>
                          <w:lang w:val="en-US"/>
                        </w:rPr>
                      </w:pPr>
                      <w:proofErr w:type="spellStart"/>
                      <w:r w:rsidRPr="00D06D52">
                        <w:rPr>
                          <w:lang w:val="en-US"/>
                        </w:rPr>
                        <w:t>Blackboxtest</w:t>
                      </w:r>
                      <w:proofErr w:type="spellEnd"/>
                      <w:r w:rsidRPr="00D06D52">
                        <w:rPr>
                          <w:lang w:val="en-US"/>
                        </w:rPr>
                        <w:t>, Burp, C, C#, CISSP, Ethernet, Ethical</w:t>
                      </w:r>
                    </w:p>
                    <w:p w14:paraId="0A3ED5A5" w14:textId="77777777" w:rsidR="00D06D52" w:rsidRPr="00D06D52" w:rsidRDefault="00D06D52" w:rsidP="00D06D52">
                      <w:pPr>
                        <w:ind w:firstLine="1985"/>
                        <w:rPr>
                          <w:lang w:val="en-US"/>
                        </w:rPr>
                      </w:pPr>
                      <w:r w:rsidRPr="00D06D52">
                        <w:rPr>
                          <w:lang w:val="en-US"/>
                        </w:rPr>
                        <w:t>Hacking, Faraday, Firewall, Fuzzing, Gateway, HP,</w:t>
                      </w:r>
                    </w:p>
                    <w:p w14:paraId="0D4007BA" w14:textId="77777777" w:rsidR="00D06D52" w:rsidRPr="00D06D52" w:rsidRDefault="00D06D52" w:rsidP="00D06D52">
                      <w:pPr>
                        <w:ind w:firstLine="1985"/>
                        <w:rPr>
                          <w:lang w:val="en-US"/>
                        </w:rPr>
                      </w:pPr>
                      <w:r w:rsidRPr="00D06D52">
                        <w:rPr>
                          <w:lang w:val="en-US"/>
                        </w:rPr>
                        <w:t>HP Server, HW-</w:t>
                      </w:r>
                      <w:proofErr w:type="spellStart"/>
                      <w:r w:rsidRPr="00D06D52">
                        <w:rPr>
                          <w:lang w:val="en-US"/>
                        </w:rPr>
                        <w:t>Architektur</w:t>
                      </w:r>
                      <w:proofErr w:type="spellEnd"/>
                      <w:r w:rsidRPr="00D06D52">
                        <w:rPr>
                          <w:lang w:val="en-US"/>
                        </w:rPr>
                        <w:t xml:space="preserve">, IIS, </w:t>
                      </w:r>
                      <w:proofErr w:type="spellStart"/>
                      <w:r w:rsidRPr="00D06D52">
                        <w:rPr>
                          <w:lang w:val="en-US"/>
                        </w:rPr>
                        <w:t>Intellij</w:t>
                      </w:r>
                      <w:proofErr w:type="spellEnd"/>
                      <w:r w:rsidRPr="00D06D52">
                        <w:rPr>
                          <w:lang w:val="en-US"/>
                        </w:rPr>
                        <w:t xml:space="preserve"> IDEA, Internet,</w:t>
                      </w:r>
                    </w:p>
                    <w:p w14:paraId="52723F09" w14:textId="77777777" w:rsidR="00D06D52" w:rsidRDefault="00D06D52" w:rsidP="00D06D52">
                      <w:pPr>
                        <w:ind w:firstLine="1985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</w:t>
                      </w:r>
                      <w:r w:rsidRPr="00D06D52">
                        <w:rPr>
                          <w:lang w:val="en-US"/>
                        </w:rPr>
                        <w:t xml:space="preserve">ntranet, ISO 27001, ISO/OSI, </w:t>
                      </w:r>
                      <w:proofErr w:type="spellStart"/>
                      <w:r w:rsidRPr="00D06D52">
                        <w:rPr>
                          <w:lang w:val="en-US"/>
                        </w:rPr>
                        <w:t>LaTex</w:t>
                      </w:r>
                      <w:proofErr w:type="spellEnd"/>
                      <w:r w:rsidRPr="00D06D52">
                        <w:rPr>
                          <w:lang w:val="en-US"/>
                        </w:rPr>
                        <w:t>, Lenovo, Linux,</w:t>
                      </w:r>
                    </w:p>
                    <w:p w14:paraId="4F20055B" w14:textId="77777777" w:rsidR="00D06D52" w:rsidRDefault="00D06D52" w:rsidP="00D06D52">
                      <w:pPr>
                        <w:ind w:firstLine="1985"/>
                        <w:rPr>
                          <w:lang w:val="en-US"/>
                        </w:rPr>
                      </w:pPr>
                      <w:proofErr w:type="spellStart"/>
                      <w:r w:rsidRPr="00D06D52">
                        <w:rPr>
                          <w:lang w:val="en-US"/>
                        </w:rPr>
                        <w:t>Metasploit</w:t>
                      </w:r>
                      <w:proofErr w:type="spellEnd"/>
                      <w:r w:rsidRPr="00D06D52">
                        <w:rPr>
                          <w:lang w:val="en-US"/>
                        </w:rPr>
                        <w:t>, MS-Vi</w:t>
                      </w:r>
                      <w:r>
                        <w:rPr>
                          <w:lang w:val="en-US"/>
                        </w:rPr>
                        <w:t xml:space="preserve">sual Studio, </w:t>
                      </w:r>
                      <w:proofErr w:type="spellStart"/>
                      <w:r>
                        <w:rPr>
                          <w:lang w:val="en-US"/>
                        </w:rPr>
                        <w:t>mySQL</w:t>
                      </w:r>
                      <w:proofErr w:type="spellEnd"/>
                      <w:r>
                        <w:rPr>
                          <w:lang w:val="en-US"/>
                        </w:rPr>
                        <w:t>, Nessus, NFS,</w:t>
                      </w:r>
                    </w:p>
                    <w:p w14:paraId="1FC41E15" w14:textId="77777777" w:rsidR="00D06D52" w:rsidRDefault="00D06D52" w:rsidP="00D06D52">
                      <w:pPr>
                        <w:ind w:firstLine="1985"/>
                        <w:rPr>
                          <w:lang w:val="en-US"/>
                        </w:rPr>
                      </w:pPr>
                      <w:proofErr w:type="spellStart"/>
                      <w:r w:rsidRPr="00D06D52">
                        <w:rPr>
                          <w:lang w:val="en-US"/>
                        </w:rPr>
                        <w:t>Nikto</w:t>
                      </w:r>
                      <w:proofErr w:type="spellEnd"/>
                      <w:r w:rsidRPr="00D06D52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D06D52">
                        <w:rPr>
                          <w:lang w:val="en-US"/>
                        </w:rPr>
                        <w:t>Nmap</w:t>
                      </w:r>
                      <w:proofErr w:type="spellEnd"/>
                      <w:r w:rsidRPr="00D06D52">
                        <w:rPr>
                          <w:lang w:val="en-US"/>
                        </w:rPr>
                        <w:t xml:space="preserve">, OpenSSL, </w:t>
                      </w:r>
                      <w:proofErr w:type="spellStart"/>
                      <w:r w:rsidRPr="00D06D52">
                        <w:rPr>
                          <w:lang w:val="en-US"/>
                        </w:rPr>
                        <w:t>Openvas</w:t>
                      </w:r>
                      <w:proofErr w:type="spellEnd"/>
                      <w:r w:rsidRPr="00D06D52">
                        <w:rPr>
                          <w:lang w:val="en-US"/>
                        </w:rPr>
                        <w:t>, Oracle, OSCP,</w:t>
                      </w:r>
                    </w:p>
                    <w:p w14:paraId="26F7FB2B" w14:textId="77777777" w:rsidR="00D06D52" w:rsidRPr="00D06D52" w:rsidRDefault="00D06D52" w:rsidP="00D06D52">
                      <w:pPr>
                        <w:ind w:firstLine="1985"/>
                      </w:pPr>
                      <w:r w:rsidRPr="00D06D52">
                        <w:t xml:space="preserve">Puppet, Python, Sicherheit, SSL, </w:t>
                      </w:r>
                      <w:proofErr w:type="spellStart"/>
                      <w:r w:rsidRPr="00D06D52">
                        <w:t>SSLcheck</w:t>
                      </w:r>
                      <w:proofErr w:type="spellEnd"/>
                      <w:r w:rsidRPr="00D06D52">
                        <w:t xml:space="preserve">, </w:t>
                      </w:r>
                      <w:proofErr w:type="spellStart"/>
                      <w:r w:rsidRPr="00D06D52">
                        <w:t>sslyze</w:t>
                      </w:r>
                      <w:proofErr w:type="spellEnd"/>
                      <w:r w:rsidRPr="00D06D52">
                        <w:t>,</w:t>
                      </w:r>
                    </w:p>
                    <w:p w14:paraId="3243A7A5" w14:textId="77777777" w:rsidR="00D06D52" w:rsidRPr="00D06D52" w:rsidRDefault="00D06D52" w:rsidP="00D06D52">
                      <w:pPr>
                        <w:ind w:firstLine="1985"/>
                      </w:pPr>
                      <w:r w:rsidRPr="00D06D52">
                        <w:t xml:space="preserve">TCP/IP, TLS, VB.NET, VMware ESX, </w:t>
                      </w:r>
                      <w:proofErr w:type="spellStart"/>
                      <w:r w:rsidRPr="00D06D52">
                        <w:t>Whiteboxtest</w:t>
                      </w:r>
                      <w:proofErr w:type="spellEnd"/>
                      <w:r w:rsidRPr="00D06D52">
                        <w:t>,</w:t>
                      </w:r>
                    </w:p>
                    <w:p w14:paraId="7165ECF2" w14:textId="0EE9A660" w:rsidR="00D52717" w:rsidRPr="000B455B" w:rsidRDefault="00D06D52" w:rsidP="00D06D52">
                      <w:pPr>
                        <w:ind w:firstLine="1985"/>
                      </w:pPr>
                      <w:proofErr w:type="spellStart"/>
                      <w:r w:rsidRPr="000B455B">
                        <w:t>XML</w:t>
                      </w:r>
                      <w:r w:rsidR="00D52717" w:rsidRPr="000B455B">
                        <w:t>Kibana</w:t>
                      </w:r>
                      <w:proofErr w:type="spellEnd"/>
                      <w:r w:rsidR="00D52717" w:rsidRPr="000B455B">
                        <w:t xml:space="preserve">, </w:t>
                      </w:r>
                      <w:proofErr w:type="spellStart"/>
                      <w:r w:rsidR="00D52717" w:rsidRPr="000B455B">
                        <w:t>Kubernetes</w:t>
                      </w:r>
                      <w:proofErr w:type="spellEnd"/>
                      <w:r w:rsidR="00D52717" w:rsidRPr="000B455B">
                        <w:t xml:space="preserve">, </w:t>
                      </w:r>
                      <w:proofErr w:type="spellStart"/>
                      <w:r w:rsidR="00D52717" w:rsidRPr="000B455B">
                        <w:t>Logstash</w:t>
                      </w:r>
                      <w:proofErr w:type="spellEnd"/>
                      <w:r w:rsidR="00D52717" w:rsidRPr="000B455B">
                        <w:t xml:space="preserve">, </w:t>
                      </w:r>
                      <w:proofErr w:type="spellStart"/>
                      <w:r w:rsidR="00D52717" w:rsidRPr="000B455B">
                        <w:t>OpenShift</w:t>
                      </w:r>
                      <w:proofErr w:type="spellEnd"/>
                    </w:p>
                    <w:p w14:paraId="426489C1" w14:textId="77777777" w:rsidR="000B455B" w:rsidRDefault="00D52717" w:rsidP="000B455B">
                      <w:r w:rsidRPr="00B109C7">
                        <w:rPr>
                          <w:b/>
                        </w:rPr>
                        <w:t>Aufgaben</w:t>
                      </w:r>
                      <w:r w:rsidRPr="00B109C7">
                        <w:rPr>
                          <w:b/>
                        </w:rPr>
                        <w:tab/>
                        <w:t xml:space="preserve">          </w:t>
                      </w:r>
                      <w:r w:rsidR="000B455B">
                        <w:t>Evaluierung verschiedener SAST-Tools im Bereich</w:t>
                      </w:r>
                    </w:p>
                    <w:p w14:paraId="40091A19" w14:textId="77777777" w:rsidR="000B455B" w:rsidRDefault="000B455B" w:rsidP="000B455B">
                      <w:pPr>
                        <w:ind w:firstLine="1985"/>
                      </w:pPr>
                      <w:r>
                        <w:t>Sichere Softwareentwicklung und Testeinbindung</w:t>
                      </w:r>
                    </w:p>
                    <w:p w14:paraId="364A899D" w14:textId="77777777" w:rsidR="000B455B" w:rsidRDefault="000B455B" w:rsidP="000B455B">
                      <w:pPr>
                        <w:ind w:firstLine="1985"/>
                      </w:pPr>
                      <w:r>
                        <w:t xml:space="preserve">in unterschiedliche </w:t>
                      </w:r>
                      <w:proofErr w:type="spellStart"/>
                      <w:r>
                        <w:t>Build</w:t>
                      </w:r>
                      <w:proofErr w:type="spellEnd"/>
                      <w:r>
                        <w:t xml:space="preserve">-Systeme anhand von </w:t>
                      </w:r>
                    </w:p>
                    <w:p w14:paraId="3DBA03C1" w14:textId="77777777" w:rsidR="000B455B" w:rsidRDefault="000B455B" w:rsidP="000B455B">
                      <w:pPr>
                        <w:ind w:firstLine="1985"/>
                      </w:pPr>
                      <w:r>
                        <w:t xml:space="preserve">aktuellen Projekten; IT-Sicherheitsaudit und </w:t>
                      </w:r>
                    </w:p>
                    <w:p w14:paraId="31BA7286" w14:textId="77777777" w:rsidR="000B455B" w:rsidRDefault="000B455B" w:rsidP="000B455B">
                      <w:pPr>
                        <w:ind w:firstLine="1985"/>
                      </w:pPr>
                      <w:r>
                        <w:t xml:space="preserve">Penetrationstest mehrerer interner und externer </w:t>
                      </w:r>
                    </w:p>
                    <w:p w14:paraId="195A7398" w14:textId="77777777" w:rsidR="000B455B" w:rsidRDefault="000B455B" w:rsidP="000B455B">
                      <w:pPr>
                        <w:ind w:firstLine="1985"/>
                      </w:pPr>
                      <w:r>
                        <w:t>Applikationen und Server; Unterstützung des</w:t>
                      </w:r>
                    </w:p>
                    <w:p w14:paraId="63FEB0D3" w14:textId="77777777" w:rsidR="000B455B" w:rsidRDefault="000B455B" w:rsidP="000B455B">
                      <w:pPr>
                        <w:ind w:firstLine="1985"/>
                      </w:pPr>
                      <w:r>
                        <w:t>Security Operation Centers bei der Interpretation</w:t>
                      </w:r>
                    </w:p>
                    <w:p w14:paraId="7D4572B3" w14:textId="77777777" w:rsidR="000B455B" w:rsidRDefault="000B455B" w:rsidP="000B455B">
                      <w:pPr>
                        <w:ind w:firstLine="1985"/>
                      </w:pPr>
                      <w:r>
                        <w:t xml:space="preserve">von </w:t>
                      </w:r>
                      <w:proofErr w:type="spellStart"/>
                      <w:r>
                        <w:t>Logdaten</w:t>
                      </w:r>
                      <w:proofErr w:type="spellEnd"/>
                      <w:r>
                        <w:t xml:space="preserve"> und Durchführung von forensischen</w:t>
                      </w:r>
                    </w:p>
                    <w:p w14:paraId="02426488" w14:textId="77777777" w:rsidR="000B455B" w:rsidRDefault="000B455B" w:rsidP="000B455B">
                      <w:pPr>
                        <w:ind w:firstLine="1985"/>
                      </w:pPr>
                      <w:r>
                        <w:t>Untersuchungen</w:t>
                      </w:r>
                    </w:p>
                    <w:p w14:paraId="35FD467E" w14:textId="481768BB" w:rsidR="00D52717" w:rsidRDefault="000B455B" w:rsidP="000B455B">
                      <w:pPr>
                        <w:ind w:firstLine="1985"/>
                      </w:pPr>
                      <w:r>
                        <w:t xml:space="preserve">Verzeichnisdienste wie </w:t>
                      </w:r>
                      <w:proofErr w:type="spellStart"/>
                      <w:r>
                        <w:t>OpenLDAP</w:t>
                      </w:r>
                      <w:proofErr w:type="spellEnd"/>
                    </w:p>
                    <w:p w14:paraId="46B2154D" w14:textId="77777777" w:rsidR="00D52717" w:rsidRDefault="00D52717" w:rsidP="00A8074D">
                      <w:pPr>
                        <w:ind w:firstLine="1985"/>
                      </w:pPr>
                    </w:p>
                    <w:p w14:paraId="25C9D211" w14:textId="77777777" w:rsidR="00D52717" w:rsidRDefault="00D52717" w:rsidP="00A8074D">
                      <w:pPr>
                        <w:rPr>
                          <w:b/>
                        </w:rPr>
                      </w:pPr>
                    </w:p>
                    <w:p w14:paraId="2E619C3D" w14:textId="77777777" w:rsidR="00466C23" w:rsidRDefault="00466C23" w:rsidP="00A8074D">
                      <w:pPr>
                        <w:rPr>
                          <w:b/>
                        </w:rPr>
                      </w:pPr>
                    </w:p>
                    <w:p w14:paraId="381610D9" w14:textId="28D4558F" w:rsidR="00D52717" w:rsidRPr="00E37C43" w:rsidRDefault="00D52717" w:rsidP="00A8074D">
                      <w:r w:rsidRPr="00E37C43">
                        <w:rPr>
                          <w:b/>
                        </w:rPr>
                        <w:t>Zeitpunkt</w:t>
                      </w:r>
                      <w:r w:rsidRPr="00F13F61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         </w:t>
                      </w:r>
                      <w:r w:rsidR="00BD2B38" w:rsidRPr="00BD2B38">
                        <w:t>10/2016 - 12/2016</w:t>
                      </w:r>
                    </w:p>
                    <w:p w14:paraId="419121DC" w14:textId="48B78243" w:rsidR="00D52717" w:rsidRDefault="00D52717" w:rsidP="00A8074D">
                      <w:r w:rsidRPr="00F13F61">
                        <w:rPr>
                          <w:b/>
                        </w:rPr>
                        <w:t>Firma/ORT</w:t>
                      </w:r>
                      <w:r w:rsidRPr="00F13F61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         </w:t>
                      </w:r>
                      <w:r w:rsidR="00BD2B38" w:rsidRPr="00BD2B38">
                        <w:t>Deutsche Telekom AG in Mannheim</w:t>
                      </w:r>
                    </w:p>
                    <w:p w14:paraId="0CF0DBB5" w14:textId="77777777" w:rsidR="00BD2B38" w:rsidRDefault="00D52717" w:rsidP="00BD2B38">
                      <w:pPr>
                        <w:rPr>
                          <w:lang w:val="en-US"/>
                        </w:rPr>
                      </w:pPr>
                      <w:proofErr w:type="spellStart"/>
                      <w:r w:rsidRPr="00B109C7">
                        <w:rPr>
                          <w:b/>
                          <w:lang w:val="en-US"/>
                        </w:rPr>
                        <w:t>Tätigkeit</w:t>
                      </w:r>
                      <w:proofErr w:type="spellEnd"/>
                      <w:r w:rsidRPr="00B109C7">
                        <w:rPr>
                          <w:b/>
                          <w:lang w:val="en-US"/>
                        </w:rPr>
                        <w:tab/>
                        <w:t xml:space="preserve">          </w:t>
                      </w:r>
                      <w:r w:rsidR="00BD2B38" w:rsidRPr="00BD2B38">
                        <w:rPr>
                          <w:lang w:val="en-US"/>
                        </w:rPr>
                        <w:t>Senior IT-Security Consultant, Pen Tester, Ethical</w:t>
                      </w:r>
                    </w:p>
                    <w:p w14:paraId="0592729F" w14:textId="55ADFA3B" w:rsidR="00D52717" w:rsidRPr="005753E5" w:rsidRDefault="00BD2B38" w:rsidP="00BD2B38">
                      <w:pPr>
                        <w:ind w:firstLine="1985"/>
                      </w:pPr>
                      <w:r w:rsidRPr="005753E5">
                        <w:t>Hacker, Sicherheitsaudits</w:t>
                      </w:r>
                    </w:p>
                    <w:p w14:paraId="5E43F26F" w14:textId="3CD68F45" w:rsidR="00D52717" w:rsidRPr="005753E5" w:rsidRDefault="00D52717" w:rsidP="00A8074D">
                      <w:r w:rsidRPr="005753E5">
                        <w:rPr>
                          <w:b/>
                        </w:rPr>
                        <w:t xml:space="preserve">Kurzbeschreibung    </w:t>
                      </w:r>
                      <w:r w:rsidR="00BD2B38" w:rsidRPr="005753E5">
                        <w:t>Telekommunikation</w:t>
                      </w:r>
                    </w:p>
                    <w:p w14:paraId="2447B546" w14:textId="77777777" w:rsidR="00BD2B38" w:rsidRPr="005753E5" w:rsidRDefault="00D52717" w:rsidP="00BD2B38">
                      <w:r w:rsidRPr="005753E5">
                        <w:rPr>
                          <w:b/>
                        </w:rPr>
                        <w:t>Fähigkeiten</w:t>
                      </w:r>
                      <w:r w:rsidRPr="005753E5">
                        <w:rPr>
                          <w:b/>
                        </w:rPr>
                        <w:tab/>
                      </w:r>
                      <w:r w:rsidRPr="005753E5">
                        <w:t xml:space="preserve">          </w:t>
                      </w:r>
                      <w:r w:rsidR="00BD2B38" w:rsidRPr="005753E5">
                        <w:t xml:space="preserve">Assembler, </w:t>
                      </w:r>
                      <w:proofErr w:type="spellStart"/>
                      <w:r w:rsidR="00BD2B38" w:rsidRPr="005753E5">
                        <w:t>Blackboxtest</w:t>
                      </w:r>
                      <w:proofErr w:type="spellEnd"/>
                      <w:r w:rsidR="00BD2B38" w:rsidRPr="005753E5">
                        <w:t xml:space="preserve">, CISSP, Ethernet, </w:t>
                      </w:r>
                      <w:proofErr w:type="spellStart"/>
                      <w:r w:rsidR="00BD2B38" w:rsidRPr="005753E5">
                        <w:t>Ethical</w:t>
                      </w:r>
                      <w:proofErr w:type="spellEnd"/>
                    </w:p>
                    <w:p w14:paraId="3A6802D2" w14:textId="77777777" w:rsidR="00BD2B38" w:rsidRDefault="00BD2B38" w:rsidP="00BD2B38">
                      <w:pPr>
                        <w:ind w:firstLine="1985"/>
                        <w:rPr>
                          <w:lang w:val="en-US"/>
                        </w:rPr>
                      </w:pPr>
                      <w:r w:rsidRPr="00BD2B38">
                        <w:rPr>
                          <w:lang w:val="en-US"/>
                        </w:rPr>
                        <w:t xml:space="preserve">Hacking, Fuzzing, </w:t>
                      </w:r>
                      <w:proofErr w:type="spellStart"/>
                      <w:r w:rsidRPr="00BD2B38">
                        <w:rPr>
                          <w:lang w:val="en-US"/>
                        </w:rPr>
                        <w:t>LaTex</w:t>
                      </w:r>
                      <w:proofErr w:type="spellEnd"/>
                      <w:r w:rsidRPr="00BD2B38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BD2B38">
                        <w:rPr>
                          <w:lang w:val="en-US"/>
                        </w:rPr>
                        <w:t>Metasploit</w:t>
                      </w:r>
                      <w:proofErr w:type="spellEnd"/>
                      <w:r w:rsidRPr="00BD2B38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BD2B38">
                        <w:rPr>
                          <w:lang w:val="en-US"/>
                        </w:rPr>
                        <w:t>Netcat</w:t>
                      </w:r>
                      <w:proofErr w:type="spellEnd"/>
                      <w:r w:rsidRPr="00BD2B38">
                        <w:rPr>
                          <w:lang w:val="en-US"/>
                        </w:rPr>
                        <w:t xml:space="preserve">, </w:t>
                      </w:r>
                    </w:p>
                    <w:p w14:paraId="2F225AB1" w14:textId="77777777" w:rsidR="00BD2B38" w:rsidRDefault="00BD2B38" w:rsidP="00BD2B38">
                      <w:pPr>
                        <w:ind w:firstLine="1985"/>
                        <w:rPr>
                          <w:lang w:val="en-US"/>
                        </w:rPr>
                      </w:pPr>
                      <w:r w:rsidRPr="00BD2B38">
                        <w:rPr>
                          <w:lang w:val="en-US"/>
                        </w:rPr>
                        <w:t xml:space="preserve">Networking, </w:t>
                      </w:r>
                      <w:proofErr w:type="spellStart"/>
                      <w:r w:rsidRPr="00BD2B38">
                        <w:rPr>
                          <w:lang w:val="en-US"/>
                        </w:rPr>
                        <w:t>Netze</w:t>
                      </w:r>
                      <w:proofErr w:type="spellEnd"/>
                      <w:r w:rsidRPr="00BD2B38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BD2B38">
                        <w:rPr>
                          <w:lang w:val="en-US"/>
                        </w:rPr>
                        <w:t>Nmap</w:t>
                      </w:r>
                      <w:proofErr w:type="spellEnd"/>
                      <w:r w:rsidRPr="00BD2B38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BD2B38">
                        <w:rPr>
                          <w:lang w:val="en-US"/>
                        </w:rPr>
                        <w:t>Openvas</w:t>
                      </w:r>
                      <w:proofErr w:type="spellEnd"/>
                      <w:r w:rsidRPr="00BD2B38">
                        <w:rPr>
                          <w:lang w:val="en-US"/>
                        </w:rPr>
                        <w:t xml:space="preserve">, OSCP, Python, </w:t>
                      </w:r>
                    </w:p>
                    <w:p w14:paraId="51D1C5DE" w14:textId="77777777" w:rsidR="00BD2B38" w:rsidRPr="005753E5" w:rsidRDefault="00BD2B38" w:rsidP="00BD2B38">
                      <w:pPr>
                        <w:ind w:firstLine="1985"/>
                      </w:pPr>
                      <w:r w:rsidRPr="005753E5">
                        <w:t xml:space="preserve">Schwachstellenanalyse, Senior Security Expert, </w:t>
                      </w:r>
                    </w:p>
                    <w:p w14:paraId="696DCC1B" w14:textId="77777777" w:rsidR="00BD2B38" w:rsidRPr="005753E5" w:rsidRDefault="00BD2B38" w:rsidP="00BD2B38">
                      <w:pPr>
                        <w:ind w:firstLine="1985"/>
                      </w:pPr>
                      <w:r w:rsidRPr="005753E5">
                        <w:t xml:space="preserve">Shell-Scripts, Sicherheit, SSL, </w:t>
                      </w:r>
                      <w:proofErr w:type="spellStart"/>
                      <w:r w:rsidRPr="005753E5">
                        <w:t>SSLcheck</w:t>
                      </w:r>
                      <w:proofErr w:type="spellEnd"/>
                      <w:r w:rsidRPr="005753E5">
                        <w:t xml:space="preserve">, </w:t>
                      </w:r>
                      <w:proofErr w:type="spellStart"/>
                      <w:r w:rsidRPr="005753E5">
                        <w:t>sslyze</w:t>
                      </w:r>
                      <w:proofErr w:type="spellEnd"/>
                      <w:r w:rsidRPr="005753E5">
                        <w:t xml:space="preserve">, </w:t>
                      </w:r>
                    </w:p>
                    <w:p w14:paraId="281070B3" w14:textId="34715E9E" w:rsidR="00D52717" w:rsidRPr="00543126" w:rsidRDefault="00BD2B38" w:rsidP="00543126">
                      <w:pPr>
                        <w:ind w:firstLine="1985"/>
                        <w:rPr>
                          <w:lang w:val="en-US"/>
                        </w:rPr>
                      </w:pPr>
                      <w:r w:rsidRPr="00BD2B38">
                        <w:rPr>
                          <w:lang w:val="en-US"/>
                        </w:rPr>
                        <w:t>TCL/</w:t>
                      </w:r>
                      <w:proofErr w:type="spellStart"/>
                      <w:r w:rsidRPr="00BD2B38">
                        <w:rPr>
                          <w:lang w:val="en-US"/>
                        </w:rPr>
                        <w:t>Tk</w:t>
                      </w:r>
                      <w:proofErr w:type="spellEnd"/>
                      <w:r w:rsidRPr="00BD2B38">
                        <w:rPr>
                          <w:lang w:val="en-US"/>
                        </w:rPr>
                        <w:t xml:space="preserve">, TCP/IP, Telnet, TLS, Windows, </w:t>
                      </w:r>
                      <w:r w:rsidRPr="00543126">
                        <w:rPr>
                          <w:lang w:val="en-US"/>
                        </w:rPr>
                        <w:t>X.400</w:t>
                      </w:r>
                    </w:p>
                    <w:p w14:paraId="4FBB2C2F" w14:textId="0B6A7084" w:rsidR="002F6C26" w:rsidRDefault="00D52717" w:rsidP="00840BC0">
                      <w:pPr>
                        <w:ind w:left="1985" w:hanging="1985"/>
                      </w:pPr>
                      <w:r w:rsidRPr="00AA5DFE">
                        <w:rPr>
                          <w:b/>
                        </w:rPr>
                        <w:t>Aufgaben</w:t>
                      </w:r>
                      <w:r>
                        <w:rPr>
                          <w:b/>
                        </w:rPr>
                        <w:t xml:space="preserve">                  </w:t>
                      </w:r>
                      <w:r w:rsidR="00840BC0">
                        <w:rPr>
                          <w:b/>
                        </w:rPr>
                        <w:tab/>
                      </w:r>
                      <w:r w:rsidR="002F6C26" w:rsidRPr="002F6C26">
                        <w:t xml:space="preserve">IT-Sicherheitsaudit und Penetrationstest der </w:t>
                      </w:r>
                    </w:p>
                    <w:p w14:paraId="042781F9" w14:textId="77777777" w:rsidR="002F6C26" w:rsidRDefault="002F6C26" w:rsidP="002F6C26">
                      <w:pPr>
                        <w:ind w:firstLine="1985"/>
                      </w:pPr>
                      <w:r w:rsidRPr="002F6C26">
                        <w:t>Backend-Systeme und Client-Anwendungen von</w:t>
                      </w:r>
                    </w:p>
                    <w:p w14:paraId="6B0D4FC2" w14:textId="07872E21" w:rsidR="00D52717" w:rsidRPr="002F6C26" w:rsidRDefault="002F6C26" w:rsidP="002F6C26">
                      <w:pPr>
                        <w:ind w:firstLine="1985"/>
                      </w:pPr>
                      <w:proofErr w:type="spellStart"/>
                      <w:r w:rsidRPr="002F6C26">
                        <w:t>BusinessMail</w:t>
                      </w:r>
                      <w:proofErr w:type="spellEnd"/>
                      <w:r w:rsidRPr="002F6C26">
                        <w:t xml:space="preserve"> X.400</w:t>
                      </w:r>
                    </w:p>
                    <w:p w14:paraId="1EC97A2B" w14:textId="77777777" w:rsidR="00D52717" w:rsidRPr="00220392" w:rsidRDefault="00D52717" w:rsidP="00BC6BF0">
                      <w:pPr>
                        <w:ind w:firstLine="1985"/>
                      </w:pPr>
                    </w:p>
                    <w:p w14:paraId="32607573" w14:textId="77777777" w:rsidR="00D52717" w:rsidRPr="00220392" w:rsidRDefault="00D52717" w:rsidP="00BC6BF0">
                      <w:pPr>
                        <w:ind w:firstLine="1985"/>
                      </w:pPr>
                    </w:p>
                    <w:p w14:paraId="60AFAC62" w14:textId="77777777" w:rsidR="00D52717" w:rsidRPr="00220392" w:rsidRDefault="00D52717" w:rsidP="00A8074D">
                      <w:pPr>
                        <w:ind w:firstLine="1985"/>
                      </w:pPr>
                    </w:p>
                    <w:p w14:paraId="6ECBD6C2" w14:textId="77777777" w:rsidR="00C43AB2" w:rsidRDefault="00C43AB2" w:rsidP="00A0451B">
                      <w:pPr>
                        <w:rPr>
                          <w:b/>
                        </w:rPr>
                      </w:pPr>
                    </w:p>
                    <w:p w14:paraId="71B3A161" w14:textId="77777777" w:rsidR="00466C23" w:rsidRDefault="00466C23" w:rsidP="00A0451B">
                      <w:pPr>
                        <w:rPr>
                          <w:b/>
                        </w:rPr>
                      </w:pPr>
                    </w:p>
                    <w:p w14:paraId="1343028C" w14:textId="77777777" w:rsidR="00466C23" w:rsidRDefault="00466C23" w:rsidP="00A0451B">
                      <w:pPr>
                        <w:rPr>
                          <w:b/>
                        </w:rPr>
                      </w:pPr>
                    </w:p>
                    <w:p w14:paraId="7C4799D4" w14:textId="77777777" w:rsidR="00543126" w:rsidRDefault="00543126" w:rsidP="00A0451B">
                      <w:pPr>
                        <w:rPr>
                          <w:b/>
                        </w:rPr>
                      </w:pPr>
                    </w:p>
                    <w:p w14:paraId="39868E9A" w14:textId="4729BED7" w:rsidR="00D52717" w:rsidRPr="00220392" w:rsidRDefault="00D52717" w:rsidP="00A0451B">
                      <w:r w:rsidRPr="00220392">
                        <w:rPr>
                          <w:b/>
                        </w:rPr>
                        <w:t>Zeitpunkt</w:t>
                      </w:r>
                      <w:r w:rsidRPr="00220392">
                        <w:rPr>
                          <w:b/>
                        </w:rPr>
                        <w:tab/>
                        <w:t xml:space="preserve">          </w:t>
                      </w:r>
                      <w:r w:rsidR="00C43AB2" w:rsidRPr="00C43AB2">
                        <w:t>8/2016 - 10/2016</w:t>
                      </w:r>
                    </w:p>
                    <w:p w14:paraId="0CC57587" w14:textId="4ECD27DA" w:rsidR="00466C23" w:rsidRPr="00466C23" w:rsidRDefault="00D52717" w:rsidP="00A0451B">
                      <w:r w:rsidRPr="00220392">
                        <w:rPr>
                          <w:b/>
                        </w:rPr>
                        <w:t>Firma/ORT</w:t>
                      </w:r>
                      <w:r w:rsidRPr="00220392">
                        <w:rPr>
                          <w:b/>
                        </w:rPr>
                        <w:tab/>
                        <w:t xml:space="preserve">          </w:t>
                      </w:r>
                      <w:r w:rsidR="00C43AB2" w:rsidRPr="00C43AB2">
                        <w:t>ERGO Group AG / International</w:t>
                      </w:r>
                    </w:p>
                    <w:p w14:paraId="0F4D6FE6" w14:textId="77777777" w:rsidR="006F4768" w:rsidRPr="005753E5" w:rsidRDefault="00D52717" w:rsidP="006F4768">
                      <w:pPr>
                        <w:rPr>
                          <w:lang w:val="en-US"/>
                        </w:rPr>
                      </w:pPr>
                      <w:proofErr w:type="spellStart"/>
                      <w:r w:rsidRPr="005753E5">
                        <w:rPr>
                          <w:b/>
                          <w:lang w:val="en-US"/>
                        </w:rPr>
                        <w:t>Tätigkeit</w:t>
                      </w:r>
                      <w:proofErr w:type="spellEnd"/>
                      <w:r w:rsidRPr="005753E5">
                        <w:rPr>
                          <w:b/>
                          <w:lang w:val="en-US"/>
                        </w:rPr>
                        <w:tab/>
                        <w:t xml:space="preserve">          </w:t>
                      </w:r>
                      <w:r w:rsidR="006F4768" w:rsidRPr="005753E5">
                        <w:rPr>
                          <w:lang w:val="en-US"/>
                        </w:rPr>
                        <w:t xml:space="preserve">Senior IT-Security Consultant, Pen Tester, Ethical </w:t>
                      </w:r>
                    </w:p>
                    <w:p w14:paraId="7D123666" w14:textId="77777777" w:rsidR="006F4768" w:rsidRDefault="006F4768" w:rsidP="006F4768">
                      <w:pPr>
                        <w:ind w:firstLine="1985"/>
                      </w:pPr>
                      <w:r w:rsidRPr="006F4768">
                        <w:t>Hacker, Sicherheitsaudits</w:t>
                      </w:r>
                    </w:p>
                    <w:p w14:paraId="5D8F50EF" w14:textId="77777777" w:rsidR="006F4768" w:rsidRDefault="00D52717" w:rsidP="006F4768">
                      <w:r w:rsidRPr="00A0451B">
                        <w:rPr>
                          <w:b/>
                        </w:rPr>
                        <w:t xml:space="preserve">Kurzbeschreibung    </w:t>
                      </w:r>
                      <w:r w:rsidR="006F4768" w:rsidRPr="006F4768">
                        <w:t>Versicherungen</w:t>
                      </w:r>
                    </w:p>
                    <w:p w14:paraId="19B5CCDF" w14:textId="77777777" w:rsidR="006F4768" w:rsidRDefault="00D52717" w:rsidP="006F4768">
                      <w:r w:rsidRPr="006F4768">
                        <w:rPr>
                          <w:b/>
                        </w:rPr>
                        <w:t>Fähigkeiten</w:t>
                      </w:r>
                      <w:r w:rsidRPr="006F4768">
                        <w:rPr>
                          <w:b/>
                        </w:rPr>
                        <w:tab/>
                        <w:t xml:space="preserve">          </w:t>
                      </w:r>
                      <w:proofErr w:type="spellStart"/>
                      <w:r w:rsidR="006F4768" w:rsidRPr="006F4768">
                        <w:t>Acunetix</w:t>
                      </w:r>
                      <w:proofErr w:type="spellEnd"/>
                      <w:r w:rsidR="006F4768" w:rsidRPr="006F4768">
                        <w:t xml:space="preserve">, Apache, </w:t>
                      </w:r>
                      <w:proofErr w:type="spellStart"/>
                      <w:r w:rsidR="006F4768" w:rsidRPr="006F4768">
                        <w:t>Blackboxtest</w:t>
                      </w:r>
                      <w:proofErr w:type="spellEnd"/>
                      <w:r w:rsidR="006F4768" w:rsidRPr="006F4768">
                        <w:t xml:space="preserve">, CISSP, Ethernet, </w:t>
                      </w:r>
                    </w:p>
                    <w:p w14:paraId="70964918" w14:textId="77777777" w:rsidR="006F4768" w:rsidRPr="005753E5" w:rsidRDefault="006F4768" w:rsidP="006F4768">
                      <w:pPr>
                        <w:ind w:firstLine="1985"/>
                        <w:rPr>
                          <w:lang w:val="en-US"/>
                        </w:rPr>
                      </w:pPr>
                      <w:r w:rsidRPr="005753E5">
                        <w:rPr>
                          <w:lang w:val="en-US"/>
                        </w:rPr>
                        <w:t xml:space="preserve">Ethical Hacking, Firewall, Fuzzing, Gateway, Internet, </w:t>
                      </w:r>
                    </w:p>
                    <w:p w14:paraId="36194A96" w14:textId="77777777" w:rsidR="006F4768" w:rsidRPr="005753E5" w:rsidRDefault="006F4768" w:rsidP="006F4768">
                      <w:pPr>
                        <w:ind w:firstLine="1985"/>
                        <w:rPr>
                          <w:lang w:val="en-US"/>
                        </w:rPr>
                      </w:pPr>
                      <w:r w:rsidRPr="005753E5">
                        <w:rPr>
                          <w:lang w:val="en-US"/>
                        </w:rPr>
                        <w:t xml:space="preserve">Intranet, Linux, </w:t>
                      </w:r>
                      <w:proofErr w:type="spellStart"/>
                      <w:r w:rsidRPr="005753E5">
                        <w:rPr>
                          <w:lang w:val="en-US"/>
                        </w:rPr>
                        <w:t>Metasploit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5753E5">
                        <w:rPr>
                          <w:lang w:val="en-US"/>
                        </w:rPr>
                        <w:t>Netcat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5753E5">
                        <w:rPr>
                          <w:lang w:val="en-US"/>
                        </w:rPr>
                        <w:t>Netze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, OpenSSL, </w:t>
                      </w:r>
                    </w:p>
                    <w:p w14:paraId="1217BEB7" w14:textId="77777777" w:rsidR="006F4768" w:rsidRPr="005753E5" w:rsidRDefault="006F4768" w:rsidP="006F4768">
                      <w:pPr>
                        <w:ind w:firstLine="1985"/>
                        <w:rPr>
                          <w:lang w:val="en-US"/>
                        </w:rPr>
                      </w:pPr>
                      <w:proofErr w:type="spellStart"/>
                      <w:r w:rsidRPr="005753E5">
                        <w:rPr>
                          <w:lang w:val="en-US"/>
                        </w:rPr>
                        <w:t>Openvas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, OSCP, Penetrations Tests, Python, </w:t>
                      </w:r>
                    </w:p>
                    <w:p w14:paraId="6E204FF5" w14:textId="77777777" w:rsidR="006F4768" w:rsidRPr="005753E5" w:rsidRDefault="006F4768" w:rsidP="006F4768">
                      <w:pPr>
                        <w:ind w:firstLine="1985"/>
                        <w:rPr>
                          <w:lang w:val="en-US"/>
                        </w:rPr>
                      </w:pPr>
                      <w:proofErr w:type="spellStart"/>
                      <w:r w:rsidRPr="005753E5">
                        <w:rPr>
                          <w:lang w:val="en-US"/>
                        </w:rPr>
                        <w:t>Schwachstellenanalyse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, Senior Security Expert, </w:t>
                      </w:r>
                    </w:p>
                    <w:p w14:paraId="1D8CA132" w14:textId="77777777" w:rsidR="006F4768" w:rsidRPr="005753E5" w:rsidRDefault="006F4768" w:rsidP="006F4768">
                      <w:pPr>
                        <w:ind w:firstLine="1985"/>
                        <w:rPr>
                          <w:lang w:val="en-US"/>
                        </w:rPr>
                      </w:pPr>
                      <w:r w:rsidRPr="005753E5">
                        <w:rPr>
                          <w:lang w:val="en-US"/>
                        </w:rPr>
                        <w:t xml:space="preserve">Shell-Scripts, </w:t>
                      </w:r>
                      <w:proofErr w:type="spellStart"/>
                      <w:r w:rsidRPr="005753E5">
                        <w:rPr>
                          <w:lang w:val="en-US"/>
                        </w:rPr>
                        <w:t>Sicherheit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, SNMP, SSL, </w:t>
                      </w:r>
                      <w:proofErr w:type="spellStart"/>
                      <w:r w:rsidRPr="005753E5">
                        <w:rPr>
                          <w:lang w:val="en-US"/>
                        </w:rPr>
                        <w:t>SSLcheck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, </w:t>
                      </w:r>
                    </w:p>
                    <w:p w14:paraId="1969D453" w14:textId="77777777" w:rsidR="006F4768" w:rsidRPr="005753E5" w:rsidRDefault="006F4768" w:rsidP="006F4768">
                      <w:pPr>
                        <w:ind w:firstLine="1985"/>
                        <w:rPr>
                          <w:lang w:val="en-US"/>
                        </w:rPr>
                      </w:pPr>
                      <w:proofErr w:type="spellStart"/>
                      <w:r w:rsidRPr="005753E5">
                        <w:rPr>
                          <w:lang w:val="en-US"/>
                        </w:rPr>
                        <w:t>sslyze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>, TCP/IP, Telnet, TLS, VPN, Windows</w:t>
                      </w:r>
                    </w:p>
                    <w:p w14:paraId="71F798EC" w14:textId="77777777" w:rsidR="006F4768" w:rsidRDefault="00D52717" w:rsidP="006F4768">
                      <w:r w:rsidRPr="00A0451B">
                        <w:rPr>
                          <w:b/>
                        </w:rPr>
                        <w:t>Aufgaben</w:t>
                      </w:r>
                      <w:r w:rsidRPr="00A0451B">
                        <w:tab/>
                        <w:t xml:space="preserve">          </w:t>
                      </w:r>
                      <w:r w:rsidR="006F4768" w:rsidRPr="006F4768">
                        <w:t xml:space="preserve">IT-Sicherheitsaudit und Penetrationstest mehrerer </w:t>
                      </w:r>
                    </w:p>
                    <w:p w14:paraId="566B9E50" w14:textId="77777777" w:rsidR="006F4768" w:rsidRDefault="006F4768" w:rsidP="006F4768">
                      <w:pPr>
                        <w:ind w:firstLine="1985"/>
                      </w:pPr>
                      <w:r w:rsidRPr="006F4768">
                        <w:t xml:space="preserve">interner und externer Netzbereiche und der </w:t>
                      </w:r>
                    </w:p>
                    <w:p w14:paraId="545D4D3C" w14:textId="77777777" w:rsidR="006F4768" w:rsidRDefault="006F4768" w:rsidP="006F4768">
                      <w:pPr>
                        <w:ind w:firstLine="1985"/>
                      </w:pPr>
                      <w:r w:rsidRPr="006F4768">
                        <w:t xml:space="preserve">erreichbaren Dienste sowie Webanwendungen der </w:t>
                      </w:r>
                    </w:p>
                    <w:p w14:paraId="38E8050A" w14:textId="1A68D330" w:rsidR="00D52717" w:rsidRPr="006F4768" w:rsidRDefault="006F4768" w:rsidP="006F4768">
                      <w:pPr>
                        <w:ind w:firstLine="1985"/>
                      </w:pPr>
                      <w:r w:rsidRPr="006F4768">
                        <w:t>internationalen Dependancen</w:t>
                      </w:r>
                    </w:p>
                    <w:p w14:paraId="5754BEEE" w14:textId="77777777" w:rsidR="00D52717" w:rsidRPr="006F4768" w:rsidRDefault="00D52717" w:rsidP="00A8074D"/>
                    <w:p w14:paraId="692D8221" w14:textId="77777777" w:rsidR="00D52717" w:rsidRPr="006F4768" w:rsidRDefault="00D52717" w:rsidP="00A8074D"/>
                    <w:p w14:paraId="3860CA81" w14:textId="77777777" w:rsidR="00466C23" w:rsidRDefault="00466C23" w:rsidP="00323345">
                      <w:pPr>
                        <w:rPr>
                          <w:b/>
                        </w:rPr>
                      </w:pPr>
                    </w:p>
                    <w:p w14:paraId="1BC09610" w14:textId="3B7E7D49" w:rsidR="00D52717" w:rsidRPr="00323345" w:rsidRDefault="00591391" w:rsidP="00CB49C1">
                      <w:pPr>
                        <w:ind w:left="1985" w:hanging="1985"/>
                      </w:pPr>
                      <w:r>
                        <w:rPr>
                          <w:b/>
                        </w:rPr>
                        <w:t>Zeitpunkt</w:t>
                      </w:r>
                      <w:r>
                        <w:rPr>
                          <w:b/>
                        </w:rPr>
                        <w:tab/>
                      </w:r>
                      <w:r w:rsidR="00527406" w:rsidRPr="00527406">
                        <w:t>7/2016 - 8/2016</w:t>
                      </w:r>
                    </w:p>
                    <w:p w14:paraId="5AF4E3A2" w14:textId="0609A7FE" w:rsidR="00527406" w:rsidRDefault="00D52717" w:rsidP="00CB49C1">
                      <w:pPr>
                        <w:ind w:left="1985" w:hanging="1985"/>
                      </w:pPr>
                      <w:r w:rsidRPr="00323345">
                        <w:rPr>
                          <w:b/>
                        </w:rPr>
                        <w:t>Firma/ORT</w:t>
                      </w:r>
                      <w:r w:rsidR="00591391">
                        <w:rPr>
                          <w:b/>
                        </w:rPr>
                        <w:tab/>
                      </w:r>
                      <w:r w:rsidR="00527406" w:rsidRPr="00527406">
                        <w:t>Deutsche Kontor Privatbank AG in Grünwald</w:t>
                      </w:r>
                    </w:p>
                    <w:p w14:paraId="1744BB01" w14:textId="41F24339" w:rsidR="00527406" w:rsidRPr="00CB49C1" w:rsidRDefault="00D52717" w:rsidP="00CB49C1">
                      <w:pPr>
                        <w:ind w:left="1985" w:right="1" w:hanging="1985"/>
                        <w:rPr>
                          <w:lang w:val="en-US"/>
                        </w:rPr>
                      </w:pPr>
                      <w:proofErr w:type="spellStart"/>
                      <w:r w:rsidRPr="00CB49C1">
                        <w:rPr>
                          <w:b/>
                          <w:lang w:val="en-US"/>
                        </w:rPr>
                        <w:t>Tätigkeit</w:t>
                      </w:r>
                      <w:proofErr w:type="spellEnd"/>
                      <w:r w:rsidR="00833B60" w:rsidRPr="00CB49C1">
                        <w:rPr>
                          <w:b/>
                          <w:lang w:val="en-US"/>
                        </w:rPr>
                        <w:t xml:space="preserve">                     </w:t>
                      </w:r>
                      <w:r w:rsidR="00CB49C1" w:rsidRPr="00CB49C1">
                        <w:rPr>
                          <w:b/>
                          <w:lang w:val="en-US"/>
                        </w:rPr>
                        <w:tab/>
                      </w:r>
                      <w:r w:rsidR="00527406" w:rsidRPr="00CB49C1">
                        <w:rPr>
                          <w:lang w:val="en-US"/>
                        </w:rPr>
                        <w:t xml:space="preserve">Senior IT-Security Consultant, Pen Tester, </w:t>
                      </w:r>
                    </w:p>
                    <w:p w14:paraId="14A490DD" w14:textId="42C6DF9E" w:rsidR="00D52717" w:rsidRPr="003A2844" w:rsidRDefault="00527406" w:rsidP="00CB49C1">
                      <w:pPr>
                        <w:ind w:left="-142" w:firstLine="2127"/>
                      </w:pPr>
                      <w:proofErr w:type="spellStart"/>
                      <w:r w:rsidRPr="003A2844">
                        <w:t>Ethical</w:t>
                      </w:r>
                      <w:proofErr w:type="spellEnd"/>
                      <w:r w:rsidRPr="003A2844">
                        <w:t xml:space="preserve"> Hacker, Sicherheitsaudits</w:t>
                      </w:r>
                    </w:p>
                    <w:p w14:paraId="4DB7B8E0" w14:textId="77777777" w:rsidR="00527406" w:rsidRDefault="00D52717" w:rsidP="00A25A67">
                      <w:pPr>
                        <w:ind w:left="1985" w:hanging="1985"/>
                      </w:pPr>
                      <w:r w:rsidRPr="00323345">
                        <w:rPr>
                          <w:b/>
                        </w:rPr>
                        <w:t xml:space="preserve">Kurzbeschreibung    </w:t>
                      </w:r>
                      <w:r w:rsidR="00527406" w:rsidRPr="00527406">
                        <w:t>Banken</w:t>
                      </w:r>
                    </w:p>
                    <w:p w14:paraId="52E5F99C" w14:textId="79197B0B" w:rsidR="003A2844" w:rsidRDefault="00D52717" w:rsidP="00A25A67">
                      <w:pPr>
                        <w:ind w:left="1985" w:hanging="1985"/>
                      </w:pPr>
                      <w:r w:rsidRPr="003A2844">
                        <w:rPr>
                          <w:b/>
                        </w:rPr>
                        <w:t>Fähigkeiten</w:t>
                      </w:r>
                      <w:r w:rsidRPr="003A2844">
                        <w:rPr>
                          <w:b/>
                        </w:rPr>
                        <w:tab/>
                      </w:r>
                      <w:r w:rsidR="003A2844" w:rsidRPr="003A2844">
                        <w:t xml:space="preserve">Apache, Applikation, C, </w:t>
                      </w:r>
                      <w:proofErr w:type="spellStart"/>
                      <w:r w:rsidR="003A2844" w:rsidRPr="003A2844">
                        <w:t>Ethical</w:t>
                      </w:r>
                      <w:proofErr w:type="spellEnd"/>
                      <w:r w:rsidR="003A2844" w:rsidRPr="003A2844">
                        <w:t xml:space="preserve"> Hacking, Firewall, </w:t>
                      </w:r>
                    </w:p>
                    <w:p w14:paraId="00369027" w14:textId="77777777" w:rsidR="003A2844" w:rsidRPr="005753E5" w:rsidRDefault="003A2844" w:rsidP="003A2844">
                      <w:pPr>
                        <w:ind w:firstLine="1985"/>
                        <w:rPr>
                          <w:lang w:val="en-US"/>
                        </w:rPr>
                      </w:pPr>
                      <w:r w:rsidRPr="005753E5">
                        <w:rPr>
                          <w:lang w:val="en-US"/>
                        </w:rPr>
                        <w:t xml:space="preserve">Fuzzing, HBCI, HTML, HTTP, </w:t>
                      </w:r>
                      <w:proofErr w:type="spellStart"/>
                      <w:r w:rsidRPr="005753E5">
                        <w:rPr>
                          <w:lang w:val="en-US"/>
                        </w:rPr>
                        <w:t>Intellij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 IDEA, Internet, </w:t>
                      </w:r>
                    </w:p>
                    <w:p w14:paraId="127A93D6" w14:textId="77777777" w:rsidR="003A2844" w:rsidRDefault="003A2844" w:rsidP="003A2844">
                      <w:pPr>
                        <w:ind w:firstLine="1985"/>
                        <w:rPr>
                          <w:lang w:val="en-US"/>
                        </w:rPr>
                      </w:pPr>
                      <w:r w:rsidRPr="003A2844">
                        <w:rPr>
                          <w:lang w:val="en-US"/>
                        </w:rPr>
                        <w:t xml:space="preserve">Java, JavaScript, </w:t>
                      </w:r>
                      <w:proofErr w:type="spellStart"/>
                      <w:r w:rsidRPr="003A2844">
                        <w:rPr>
                          <w:lang w:val="en-US"/>
                        </w:rPr>
                        <w:t>LaTex</w:t>
                      </w:r>
                      <w:proofErr w:type="spellEnd"/>
                      <w:r w:rsidRPr="003A2844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3A2844">
                        <w:rPr>
                          <w:lang w:val="en-US"/>
                        </w:rPr>
                        <w:t>Metasploit</w:t>
                      </w:r>
                      <w:proofErr w:type="spellEnd"/>
                      <w:r w:rsidRPr="003A2844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3A2844">
                        <w:rPr>
                          <w:lang w:val="en-US"/>
                        </w:rPr>
                        <w:t>mySQL</w:t>
                      </w:r>
                      <w:proofErr w:type="spellEnd"/>
                      <w:r w:rsidRPr="003A2844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3A2844">
                        <w:rPr>
                          <w:lang w:val="en-US"/>
                        </w:rPr>
                        <w:t>Netcat</w:t>
                      </w:r>
                      <w:proofErr w:type="spellEnd"/>
                      <w:r w:rsidRPr="003A2844">
                        <w:rPr>
                          <w:lang w:val="en-US"/>
                        </w:rPr>
                        <w:t xml:space="preserve">, </w:t>
                      </w:r>
                    </w:p>
                    <w:p w14:paraId="4F243D74" w14:textId="77777777" w:rsidR="003A2844" w:rsidRDefault="003A2844" w:rsidP="00591391">
                      <w:pPr>
                        <w:ind w:left="2127" w:hanging="142"/>
                        <w:rPr>
                          <w:lang w:val="en-US"/>
                        </w:rPr>
                      </w:pPr>
                      <w:proofErr w:type="spellStart"/>
                      <w:r w:rsidRPr="003A2844">
                        <w:rPr>
                          <w:lang w:val="en-US"/>
                        </w:rPr>
                        <w:t>Nmap</w:t>
                      </w:r>
                      <w:proofErr w:type="spellEnd"/>
                      <w:r w:rsidRPr="003A2844">
                        <w:rPr>
                          <w:lang w:val="en-US"/>
                        </w:rPr>
                        <w:t xml:space="preserve">, OpenSSL, </w:t>
                      </w:r>
                      <w:proofErr w:type="spellStart"/>
                      <w:r w:rsidRPr="003A2844">
                        <w:rPr>
                          <w:lang w:val="en-US"/>
                        </w:rPr>
                        <w:t>Openvas</w:t>
                      </w:r>
                      <w:proofErr w:type="spellEnd"/>
                      <w:r w:rsidRPr="003A2844">
                        <w:rPr>
                          <w:lang w:val="en-US"/>
                        </w:rPr>
                        <w:t xml:space="preserve">, Penetrations Tests, PHP, </w:t>
                      </w:r>
                    </w:p>
                    <w:p w14:paraId="41412D51" w14:textId="77777777" w:rsidR="00157F03" w:rsidRDefault="003A2844" w:rsidP="003A2844">
                      <w:pPr>
                        <w:ind w:firstLine="1985"/>
                        <w:rPr>
                          <w:lang w:val="en-US"/>
                        </w:rPr>
                      </w:pPr>
                      <w:r w:rsidRPr="003A2844">
                        <w:rPr>
                          <w:lang w:val="en-US"/>
                        </w:rPr>
                        <w:t>Senior Security Exp</w:t>
                      </w:r>
                      <w:r w:rsidR="00157F03">
                        <w:rPr>
                          <w:lang w:val="en-US"/>
                        </w:rPr>
                        <w:t xml:space="preserve">ert, Shell-Scripts, </w:t>
                      </w:r>
                      <w:proofErr w:type="spellStart"/>
                      <w:r w:rsidR="00157F03">
                        <w:rPr>
                          <w:lang w:val="en-US"/>
                        </w:rPr>
                        <w:t>Sicherheit</w:t>
                      </w:r>
                      <w:proofErr w:type="spellEnd"/>
                      <w:r w:rsidR="00157F03">
                        <w:rPr>
                          <w:lang w:val="en-US"/>
                        </w:rPr>
                        <w:t>,</w:t>
                      </w:r>
                    </w:p>
                    <w:p w14:paraId="0088A88B" w14:textId="77777777" w:rsidR="00157F03" w:rsidRDefault="003A2844" w:rsidP="00157F03">
                      <w:pPr>
                        <w:ind w:firstLine="1985"/>
                        <w:rPr>
                          <w:lang w:val="en-US"/>
                        </w:rPr>
                      </w:pPr>
                      <w:r w:rsidRPr="003A2844">
                        <w:rPr>
                          <w:lang w:val="en-US"/>
                        </w:rPr>
                        <w:t xml:space="preserve">SOAP, SQL, </w:t>
                      </w:r>
                      <w:proofErr w:type="spellStart"/>
                      <w:r w:rsidRPr="003A2844">
                        <w:rPr>
                          <w:lang w:val="en-US"/>
                        </w:rPr>
                        <w:t>Sqlmap</w:t>
                      </w:r>
                      <w:proofErr w:type="spellEnd"/>
                      <w:r w:rsidRPr="003A2844">
                        <w:rPr>
                          <w:lang w:val="en-US"/>
                        </w:rPr>
                        <w:t xml:space="preserve">, SSL, TCP/IP, Telnet, TLS, </w:t>
                      </w:r>
                    </w:p>
                    <w:p w14:paraId="7A66A80F" w14:textId="1509544D" w:rsidR="00D52717" w:rsidRPr="005C11E9" w:rsidRDefault="003A2844" w:rsidP="00157F03">
                      <w:pPr>
                        <w:ind w:firstLine="1985"/>
                      </w:pPr>
                      <w:proofErr w:type="spellStart"/>
                      <w:r w:rsidRPr="005C11E9">
                        <w:t>Whiteboxtest</w:t>
                      </w:r>
                      <w:proofErr w:type="spellEnd"/>
                      <w:r w:rsidRPr="005C11E9">
                        <w:t xml:space="preserve">, </w:t>
                      </w:r>
                      <w:r w:rsidRPr="003A2844">
                        <w:t>XML</w:t>
                      </w:r>
                    </w:p>
                    <w:p w14:paraId="52758D70" w14:textId="7E993454" w:rsidR="003A2844" w:rsidRDefault="00D52717" w:rsidP="00CB49C1">
                      <w:pPr>
                        <w:ind w:left="1985" w:hanging="1985"/>
                      </w:pPr>
                      <w:r w:rsidRPr="00323345">
                        <w:rPr>
                          <w:b/>
                        </w:rPr>
                        <w:t>Aufgaben</w:t>
                      </w:r>
                      <w:r w:rsidRPr="00323345">
                        <w:tab/>
                      </w:r>
                      <w:r w:rsidR="003A2844" w:rsidRPr="003A2844">
                        <w:t xml:space="preserve">Code-Review und Penetrationstest des zentralen </w:t>
                      </w:r>
                    </w:p>
                    <w:p w14:paraId="45346AB7" w14:textId="02BFD6E3" w:rsidR="00D52717" w:rsidRDefault="003A2844" w:rsidP="003A2844">
                      <w:pPr>
                        <w:ind w:firstLine="1985"/>
                      </w:pPr>
                      <w:r w:rsidRPr="003A2844">
                        <w:t>Online-Banking-Systems</w:t>
                      </w:r>
                      <w:r w:rsidR="00D52717" w:rsidRPr="00323345">
                        <w:t xml:space="preserve">  </w:t>
                      </w:r>
                    </w:p>
                    <w:p w14:paraId="1D4233AC" w14:textId="77777777" w:rsidR="00A41B1B" w:rsidRDefault="00A41B1B" w:rsidP="003A2844">
                      <w:pPr>
                        <w:ind w:firstLine="1985"/>
                      </w:pPr>
                    </w:p>
                    <w:p w14:paraId="0FC52035" w14:textId="77777777" w:rsidR="00A41B1B" w:rsidRDefault="00A41B1B" w:rsidP="003A2844">
                      <w:pPr>
                        <w:ind w:firstLine="1985"/>
                      </w:pPr>
                    </w:p>
                    <w:p w14:paraId="7905A0AF" w14:textId="77777777" w:rsidR="00D52717" w:rsidRDefault="00D52717" w:rsidP="007B118E">
                      <w:pPr>
                        <w:rPr>
                          <w:b/>
                        </w:rPr>
                      </w:pPr>
                    </w:p>
                    <w:p w14:paraId="02157CEA" w14:textId="57548D8A" w:rsidR="00D52717" w:rsidRPr="00E37C43" w:rsidRDefault="00D52717" w:rsidP="007B118E">
                      <w:r w:rsidRPr="00E37C43">
                        <w:rPr>
                          <w:b/>
                        </w:rPr>
                        <w:t>Zeitpunkt</w:t>
                      </w:r>
                      <w:r w:rsidRPr="00F13F61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         </w:t>
                      </w:r>
                      <w:r w:rsidR="00A41B1B" w:rsidRPr="00A41B1B">
                        <w:t>5/2016 - 6/2016</w:t>
                      </w:r>
                    </w:p>
                    <w:p w14:paraId="0D65DF2C" w14:textId="3CC7BB3E" w:rsidR="00D52717" w:rsidRDefault="00D52717" w:rsidP="007B118E">
                      <w:r w:rsidRPr="00F13F61">
                        <w:rPr>
                          <w:b/>
                        </w:rPr>
                        <w:t>Firma/ORT</w:t>
                      </w:r>
                      <w:r w:rsidRPr="00F13F61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         </w:t>
                      </w:r>
                    </w:p>
                    <w:p w14:paraId="182F5D60" w14:textId="11928367" w:rsidR="00D52717" w:rsidRPr="005753E5" w:rsidRDefault="00D52717" w:rsidP="007B118E">
                      <w:r w:rsidRPr="005753E5">
                        <w:rPr>
                          <w:b/>
                        </w:rPr>
                        <w:t>Tätigkeit</w:t>
                      </w:r>
                      <w:r w:rsidRPr="005753E5">
                        <w:rPr>
                          <w:b/>
                        </w:rPr>
                        <w:tab/>
                        <w:t xml:space="preserve">          </w:t>
                      </w:r>
                      <w:r w:rsidR="00A41B1B" w:rsidRPr="005753E5">
                        <w:t>Senior IT-Security Consultant</w:t>
                      </w:r>
                    </w:p>
                    <w:p w14:paraId="6C1DF3CE" w14:textId="486B8EE9" w:rsidR="00D52717" w:rsidRDefault="00D52717" w:rsidP="007B118E">
                      <w:r w:rsidRPr="00FD7B53">
                        <w:rPr>
                          <w:b/>
                        </w:rPr>
                        <w:t xml:space="preserve">Kurzbeschreibung    </w:t>
                      </w:r>
                      <w:r w:rsidR="00A41B1B" w:rsidRPr="00A41B1B">
                        <w:t>Softwarehaus</w:t>
                      </w:r>
                    </w:p>
                    <w:p w14:paraId="6175D27C" w14:textId="77777777" w:rsidR="00A41B1B" w:rsidRPr="00A41B1B" w:rsidRDefault="00D52717" w:rsidP="00A41B1B">
                      <w:r w:rsidRPr="00A41B1B">
                        <w:rPr>
                          <w:b/>
                        </w:rPr>
                        <w:t>Fähigkeiten</w:t>
                      </w:r>
                      <w:r w:rsidRPr="00A41B1B">
                        <w:rPr>
                          <w:b/>
                        </w:rPr>
                        <w:tab/>
                        <w:t xml:space="preserve">          </w:t>
                      </w:r>
                      <w:r w:rsidR="00A41B1B" w:rsidRPr="00A41B1B">
                        <w:t>C, C#, C++</w:t>
                      </w:r>
                    </w:p>
                    <w:p w14:paraId="7A27B804" w14:textId="569A4E6E" w:rsidR="00D52717" w:rsidRDefault="00D52717" w:rsidP="00A41B1B">
                      <w:r w:rsidRPr="002E3A51">
                        <w:rPr>
                          <w:b/>
                        </w:rPr>
                        <w:t>Aufgaben</w:t>
                      </w:r>
                      <w:r w:rsidRPr="002E3A51">
                        <w:tab/>
                        <w:t xml:space="preserve">          </w:t>
                      </w:r>
                      <w:r w:rsidR="00A41B1B" w:rsidRPr="00A41B1B">
                        <w:t>Code-Review einer C++-/C#-Applikation</w:t>
                      </w:r>
                    </w:p>
                    <w:p w14:paraId="0646FBA4" w14:textId="77777777" w:rsidR="00D52717" w:rsidRDefault="00D52717" w:rsidP="007B118E">
                      <w:pPr>
                        <w:ind w:firstLine="1985"/>
                      </w:pPr>
                    </w:p>
                    <w:p w14:paraId="6C307A06" w14:textId="77777777" w:rsidR="00D52717" w:rsidRDefault="00D52717" w:rsidP="007B118E">
                      <w:pPr>
                        <w:ind w:firstLine="1985"/>
                      </w:pPr>
                    </w:p>
                    <w:p w14:paraId="5512A50D" w14:textId="77777777" w:rsidR="00D52717" w:rsidRDefault="00D52717" w:rsidP="00EC11DA">
                      <w:pPr>
                        <w:rPr>
                          <w:b/>
                        </w:rPr>
                      </w:pPr>
                    </w:p>
                    <w:p w14:paraId="21F3C83B" w14:textId="77777777" w:rsidR="00157F03" w:rsidRDefault="00157F03" w:rsidP="00EC11DA">
                      <w:pPr>
                        <w:rPr>
                          <w:b/>
                        </w:rPr>
                      </w:pPr>
                    </w:p>
                    <w:p w14:paraId="1AC621E8" w14:textId="0F62877B" w:rsidR="00D52717" w:rsidRPr="00E37C43" w:rsidRDefault="00D52717" w:rsidP="00EC11DA">
                      <w:r w:rsidRPr="00E37C43">
                        <w:rPr>
                          <w:b/>
                        </w:rPr>
                        <w:t>Zeitpunkt</w:t>
                      </w:r>
                      <w:r w:rsidRPr="00F13F61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         </w:t>
                      </w:r>
                      <w:r w:rsidR="00806098" w:rsidRPr="00806098">
                        <w:t>4/2016 - 4/2016</w:t>
                      </w:r>
                    </w:p>
                    <w:p w14:paraId="3E0F8026" w14:textId="63594D48" w:rsidR="00D52717" w:rsidRDefault="00D52717" w:rsidP="00EC11DA">
                      <w:r w:rsidRPr="00F13F61">
                        <w:rPr>
                          <w:b/>
                        </w:rPr>
                        <w:t>Firma/ORT</w:t>
                      </w:r>
                      <w:r w:rsidRPr="00F13F61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         </w:t>
                      </w:r>
                    </w:p>
                    <w:p w14:paraId="59B75293" w14:textId="26508EA6" w:rsidR="00D52717" w:rsidRPr="005753E5" w:rsidRDefault="00D52717" w:rsidP="00806098">
                      <w:r w:rsidRPr="005753E5">
                        <w:rPr>
                          <w:b/>
                        </w:rPr>
                        <w:t>Tätigkeit</w:t>
                      </w:r>
                      <w:r w:rsidRPr="005753E5">
                        <w:rPr>
                          <w:b/>
                        </w:rPr>
                        <w:tab/>
                        <w:t xml:space="preserve">          </w:t>
                      </w:r>
                      <w:r w:rsidR="00806098" w:rsidRPr="005753E5">
                        <w:t>Senior IT-Security Consultant</w:t>
                      </w:r>
                    </w:p>
                    <w:p w14:paraId="68E7B248" w14:textId="7B6C2FC0" w:rsidR="00D52717" w:rsidRDefault="00D52717" w:rsidP="00EC11DA">
                      <w:r w:rsidRPr="00FD7B53">
                        <w:rPr>
                          <w:b/>
                        </w:rPr>
                        <w:t xml:space="preserve">Kurzbeschreibung    </w:t>
                      </w:r>
                      <w:r w:rsidR="00806098" w:rsidRPr="00806098">
                        <w:t>Softwarehaus</w:t>
                      </w:r>
                    </w:p>
                    <w:p w14:paraId="5CE42769" w14:textId="6BACE851" w:rsidR="00D52717" w:rsidRPr="00416418" w:rsidRDefault="00D52717" w:rsidP="00806098">
                      <w:r w:rsidRPr="00EC11DA">
                        <w:rPr>
                          <w:b/>
                        </w:rPr>
                        <w:t>Fähigkeiten</w:t>
                      </w:r>
                      <w:r w:rsidRPr="00EC11DA">
                        <w:rPr>
                          <w:b/>
                        </w:rPr>
                        <w:tab/>
                      </w:r>
                    </w:p>
                    <w:p w14:paraId="7F18DB76" w14:textId="484A7665" w:rsidR="00D52717" w:rsidRDefault="00D52717" w:rsidP="00806098">
                      <w:r w:rsidRPr="002D2658">
                        <w:rPr>
                          <w:b/>
                        </w:rPr>
                        <w:t>Aufgaben</w:t>
                      </w:r>
                      <w:r w:rsidRPr="002D2658">
                        <w:tab/>
                        <w:t xml:space="preserve">        </w:t>
                      </w:r>
                      <w:r>
                        <w:t xml:space="preserve">  </w:t>
                      </w:r>
                      <w:r w:rsidR="00806098" w:rsidRPr="00806098">
                        <w:t>Code-Review einer iOS-Applikation</w:t>
                      </w:r>
                    </w:p>
                    <w:p w14:paraId="1FFA09A0" w14:textId="77777777" w:rsidR="004465D4" w:rsidRDefault="004465D4" w:rsidP="00EC11DA">
                      <w:pPr>
                        <w:rPr>
                          <w:b/>
                        </w:rPr>
                      </w:pPr>
                    </w:p>
                    <w:p w14:paraId="5650087B" w14:textId="77777777" w:rsidR="004465D4" w:rsidRDefault="004465D4" w:rsidP="00EC11DA">
                      <w:pPr>
                        <w:rPr>
                          <w:b/>
                        </w:rPr>
                      </w:pPr>
                    </w:p>
                    <w:p w14:paraId="576229DA" w14:textId="77777777" w:rsidR="004465D4" w:rsidRDefault="004465D4" w:rsidP="00EC11DA">
                      <w:pPr>
                        <w:rPr>
                          <w:b/>
                        </w:rPr>
                      </w:pPr>
                    </w:p>
                    <w:p w14:paraId="0C482B87" w14:textId="64B8C8BE" w:rsidR="00D52717" w:rsidRPr="00E37C43" w:rsidRDefault="00D52717" w:rsidP="00EC11DA">
                      <w:r w:rsidRPr="00E37C43">
                        <w:rPr>
                          <w:b/>
                        </w:rPr>
                        <w:t>Zeitpunkt</w:t>
                      </w:r>
                      <w:r w:rsidRPr="00F13F61">
                        <w:rPr>
                          <w:b/>
                        </w:rPr>
                        <w:tab/>
                      </w:r>
                      <w:r w:rsidRPr="00545146">
                        <w:t xml:space="preserve">          </w:t>
                      </w:r>
                      <w:r w:rsidR="004465D4" w:rsidRPr="004465D4">
                        <w:t>3/2016 - 3/2016</w:t>
                      </w:r>
                    </w:p>
                    <w:p w14:paraId="47BA99CF" w14:textId="06AE39F1" w:rsidR="00D52717" w:rsidRDefault="00D52717" w:rsidP="00EC11DA">
                      <w:r w:rsidRPr="00F13F61">
                        <w:rPr>
                          <w:b/>
                        </w:rPr>
                        <w:t>Firma/ORT</w:t>
                      </w:r>
                      <w:r w:rsidRPr="00F13F61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         </w:t>
                      </w:r>
                    </w:p>
                    <w:p w14:paraId="5CAB63C7" w14:textId="6F322DAB" w:rsidR="00D52717" w:rsidRDefault="00D52717" w:rsidP="00EC11DA">
                      <w:r w:rsidRPr="00BB5999">
                        <w:rPr>
                          <w:b/>
                        </w:rPr>
                        <w:t>Tätigkeit</w:t>
                      </w:r>
                      <w:r w:rsidRPr="00BB5999">
                        <w:rPr>
                          <w:b/>
                        </w:rPr>
                        <w:tab/>
                        <w:t xml:space="preserve">          </w:t>
                      </w:r>
                      <w:r w:rsidR="004465D4" w:rsidRPr="004465D4">
                        <w:t>Senior IT-Security Consultant</w:t>
                      </w:r>
                    </w:p>
                    <w:p w14:paraId="361FB15F" w14:textId="2FA922F1" w:rsidR="00D52717" w:rsidRDefault="00D52717" w:rsidP="00EC11DA">
                      <w:r w:rsidRPr="00FD7B53">
                        <w:rPr>
                          <w:b/>
                        </w:rPr>
                        <w:t xml:space="preserve">Kurzbeschreibung    </w:t>
                      </w:r>
                      <w:r w:rsidR="004465D4" w:rsidRPr="004465D4">
                        <w:t>Personalberatung</w:t>
                      </w:r>
                    </w:p>
                    <w:p w14:paraId="68BC53CB" w14:textId="64F1837A" w:rsidR="00D52717" w:rsidRPr="005753E5" w:rsidRDefault="00D52717" w:rsidP="004465D4">
                      <w:r w:rsidRPr="00C1135C">
                        <w:rPr>
                          <w:b/>
                        </w:rPr>
                        <w:t>Fähigkeiten</w:t>
                      </w:r>
                      <w:r w:rsidRPr="00C1135C">
                        <w:rPr>
                          <w:b/>
                        </w:rPr>
                        <w:tab/>
                        <w:t xml:space="preserve">          </w:t>
                      </w:r>
                    </w:p>
                    <w:p w14:paraId="36482D76" w14:textId="59A79344" w:rsidR="004465D4" w:rsidRDefault="00D52717" w:rsidP="004F3CCE">
                      <w:pPr>
                        <w:ind w:left="1985" w:hanging="1985"/>
                      </w:pPr>
                      <w:r w:rsidRPr="002D2658">
                        <w:rPr>
                          <w:b/>
                        </w:rPr>
                        <w:t>Aufgaben</w:t>
                      </w:r>
                      <w:r w:rsidRPr="002D2658">
                        <w:tab/>
                      </w:r>
                      <w:r w:rsidR="004465D4" w:rsidRPr="004465D4">
                        <w:t>IT-Sicherheitsaudit und Penetrationstest mehrerer</w:t>
                      </w:r>
                    </w:p>
                    <w:p w14:paraId="23A4E74E" w14:textId="77777777" w:rsidR="004465D4" w:rsidRDefault="004465D4" w:rsidP="004465D4">
                      <w:pPr>
                        <w:ind w:firstLine="1985"/>
                      </w:pPr>
                      <w:r w:rsidRPr="004465D4">
                        <w:t>Netzbereiche und der darauf laufenden Dienste und</w:t>
                      </w:r>
                    </w:p>
                    <w:p w14:paraId="084C7D37" w14:textId="26EF0587" w:rsidR="00D52717" w:rsidRDefault="004465D4" w:rsidP="004465D4">
                      <w:pPr>
                        <w:ind w:firstLine="1985"/>
                      </w:pPr>
                      <w:r w:rsidRPr="004465D4">
                        <w:t>Webanwendungen</w:t>
                      </w:r>
                    </w:p>
                    <w:p w14:paraId="577F8565" w14:textId="77777777" w:rsidR="00D52717" w:rsidRDefault="00D52717" w:rsidP="00EC11DA">
                      <w:pPr>
                        <w:ind w:firstLine="1985"/>
                      </w:pPr>
                    </w:p>
                    <w:p w14:paraId="2E49547C" w14:textId="77777777" w:rsidR="00D52717" w:rsidRPr="002D08D4" w:rsidRDefault="00D52717" w:rsidP="00EC11DA">
                      <w:pPr>
                        <w:ind w:firstLine="1985"/>
                      </w:pPr>
                    </w:p>
                    <w:p w14:paraId="543FC51D" w14:textId="77777777" w:rsidR="00397FA6" w:rsidRDefault="00397FA6" w:rsidP="00D52717">
                      <w:pPr>
                        <w:rPr>
                          <w:b/>
                        </w:rPr>
                      </w:pPr>
                    </w:p>
                    <w:p w14:paraId="67A5DED1" w14:textId="5BA68EE5" w:rsidR="00D52717" w:rsidRDefault="00D52717" w:rsidP="00D52717">
                      <w:r w:rsidRPr="00D52717">
                        <w:rPr>
                          <w:b/>
                        </w:rPr>
                        <w:t>Zeitpunkt</w:t>
                      </w:r>
                      <w:r>
                        <w:tab/>
                        <w:t xml:space="preserve">          </w:t>
                      </w:r>
                      <w:r w:rsidR="00BC01B9" w:rsidRPr="00BC01B9">
                        <w:t>1/2016 - 1/2016</w:t>
                      </w:r>
                    </w:p>
                    <w:p w14:paraId="6161EF36" w14:textId="6D8EC6E3" w:rsidR="00D52717" w:rsidRDefault="00D52717" w:rsidP="00D52717">
                      <w:r w:rsidRPr="00D52717">
                        <w:rPr>
                          <w:b/>
                        </w:rPr>
                        <w:t>Firma/ORT</w:t>
                      </w:r>
                      <w:r>
                        <w:tab/>
                        <w:t xml:space="preserve">          </w:t>
                      </w:r>
                    </w:p>
                    <w:p w14:paraId="0522CB0E" w14:textId="351B2608" w:rsidR="00D52717" w:rsidRPr="005753E5" w:rsidRDefault="00D52717" w:rsidP="00D52717">
                      <w:r w:rsidRPr="005753E5">
                        <w:rPr>
                          <w:b/>
                        </w:rPr>
                        <w:t>Tätigkeit</w:t>
                      </w:r>
                      <w:r w:rsidRPr="005753E5">
                        <w:tab/>
                        <w:t xml:space="preserve">          </w:t>
                      </w:r>
                      <w:r w:rsidR="00BC01B9" w:rsidRPr="005753E5">
                        <w:t>Senior IT-Security Consultant</w:t>
                      </w:r>
                    </w:p>
                    <w:p w14:paraId="22D482CC" w14:textId="318708EC" w:rsidR="00D52717" w:rsidRDefault="00D52717" w:rsidP="00D52717">
                      <w:r w:rsidRPr="00D52717">
                        <w:rPr>
                          <w:b/>
                        </w:rPr>
                        <w:t>Kurzbeschreibung</w:t>
                      </w:r>
                      <w:r>
                        <w:t xml:space="preserve">    Banken</w:t>
                      </w:r>
                    </w:p>
                    <w:p w14:paraId="4DAA941D" w14:textId="27FAF841" w:rsidR="00D52717" w:rsidRDefault="00D52717" w:rsidP="00D52717">
                      <w:r w:rsidRPr="00D52717">
                        <w:rPr>
                          <w:b/>
                        </w:rPr>
                        <w:t>Fähigkeiten</w:t>
                      </w:r>
                      <w:r>
                        <w:tab/>
                        <w:t xml:space="preserve">          </w:t>
                      </w:r>
                      <w:r w:rsidR="00695AB9">
                        <w:t>Malware</w:t>
                      </w:r>
                    </w:p>
                    <w:p w14:paraId="405CDAC3" w14:textId="7104532F" w:rsidR="00397FA6" w:rsidRDefault="00D52717" w:rsidP="00695AB9">
                      <w:r w:rsidRPr="00D52717">
                        <w:rPr>
                          <w:b/>
                        </w:rPr>
                        <w:t>Aufgaben</w:t>
                      </w:r>
                      <w:r>
                        <w:tab/>
                        <w:t xml:space="preserve">          </w:t>
                      </w:r>
                      <w:r w:rsidR="00695AB9" w:rsidRPr="00695AB9">
                        <w:t>Erstellung Expertise zum Einsatz von Malware-Schutz</w:t>
                      </w:r>
                    </w:p>
                    <w:p w14:paraId="5287D091" w14:textId="77777777" w:rsidR="00397FA6" w:rsidRDefault="00397FA6" w:rsidP="00D52717">
                      <w:pPr>
                        <w:ind w:firstLine="1985"/>
                      </w:pPr>
                    </w:p>
                    <w:p w14:paraId="5C3FA248" w14:textId="77777777" w:rsidR="00397FA6" w:rsidRDefault="00397FA6" w:rsidP="00397FA6"/>
                    <w:p w14:paraId="179A3741" w14:textId="77777777" w:rsidR="008C7DD1" w:rsidRDefault="008C7DD1" w:rsidP="00397FA6"/>
                    <w:p w14:paraId="1F094005" w14:textId="0CC98567" w:rsidR="00695AB9" w:rsidRDefault="00397FA6" w:rsidP="004F3CCE">
                      <w:pPr>
                        <w:ind w:left="1985" w:hanging="1985"/>
                      </w:pPr>
                      <w:r w:rsidRPr="00397FA6">
                        <w:rPr>
                          <w:b/>
                        </w:rPr>
                        <w:t>Zeitpunkt</w:t>
                      </w:r>
                      <w:r>
                        <w:tab/>
                      </w:r>
                      <w:r w:rsidR="00695AB9" w:rsidRPr="00695AB9">
                        <w:t xml:space="preserve">12/2015 - 12/2015 </w:t>
                      </w:r>
                    </w:p>
                    <w:p w14:paraId="456DBEFA" w14:textId="5B741938" w:rsidR="00397FA6" w:rsidRDefault="00397FA6" w:rsidP="00397FA6">
                      <w:r w:rsidRPr="00397FA6">
                        <w:rPr>
                          <w:b/>
                        </w:rPr>
                        <w:t>Firma/ORT</w:t>
                      </w:r>
                      <w:r>
                        <w:tab/>
                        <w:t xml:space="preserve">           </w:t>
                      </w:r>
                    </w:p>
                    <w:p w14:paraId="1E445790" w14:textId="2A0F70E6" w:rsidR="00397FA6" w:rsidRPr="005753E5" w:rsidRDefault="00397FA6" w:rsidP="004F3CCE">
                      <w:pPr>
                        <w:ind w:left="1985" w:hanging="1985"/>
                      </w:pPr>
                      <w:r w:rsidRPr="005753E5">
                        <w:rPr>
                          <w:b/>
                        </w:rPr>
                        <w:t>Tätigkeit</w:t>
                      </w:r>
                      <w:r w:rsidRPr="005753E5">
                        <w:tab/>
                      </w:r>
                      <w:r w:rsidR="00695AB9" w:rsidRPr="005753E5">
                        <w:t>Senior IT-Security Consultant</w:t>
                      </w:r>
                    </w:p>
                    <w:p w14:paraId="3EDFE184" w14:textId="7F97DB68" w:rsidR="00397FA6" w:rsidRDefault="00397FA6" w:rsidP="00A25A67">
                      <w:pPr>
                        <w:ind w:left="1985" w:hanging="1985"/>
                      </w:pPr>
                      <w:r w:rsidRPr="00397FA6">
                        <w:rPr>
                          <w:b/>
                        </w:rPr>
                        <w:t>Kurzbeschreibung</w:t>
                      </w:r>
                      <w:r w:rsidR="00A25A67">
                        <w:t xml:space="preserve">    </w:t>
                      </w:r>
                      <w:r w:rsidR="00A25A67">
                        <w:tab/>
                      </w:r>
                      <w:r w:rsidR="00695AB9" w:rsidRPr="00695AB9">
                        <w:t>Telekommunikation</w:t>
                      </w:r>
                    </w:p>
                    <w:p w14:paraId="2DDB5341" w14:textId="26F08DA6" w:rsidR="00397FA6" w:rsidRDefault="00397FA6" w:rsidP="00397FA6">
                      <w:r w:rsidRPr="00397FA6">
                        <w:rPr>
                          <w:b/>
                        </w:rPr>
                        <w:t>Fähigkeiten</w:t>
                      </w:r>
                      <w:r>
                        <w:tab/>
                        <w:t xml:space="preserve">           </w:t>
                      </w:r>
                    </w:p>
                    <w:p w14:paraId="7576F3BD" w14:textId="7A61110B" w:rsidR="00695AB9" w:rsidRDefault="00397FA6" w:rsidP="004F3CCE">
                      <w:pPr>
                        <w:ind w:left="1985" w:hanging="1985"/>
                      </w:pPr>
                      <w:r w:rsidRPr="00397FA6">
                        <w:rPr>
                          <w:b/>
                        </w:rPr>
                        <w:t>Aufgaben</w:t>
                      </w:r>
                      <w:r w:rsidR="00695AB9">
                        <w:tab/>
                      </w:r>
                      <w:r w:rsidR="00695AB9" w:rsidRPr="00695AB9">
                        <w:t xml:space="preserve">IT-Sicherheitsaudit, Penetrationstest der </w:t>
                      </w:r>
                    </w:p>
                    <w:p w14:paraId="35F5AFA9" w14:textId="78D7DEF6" w:rsidR="00695AB9" w:rsidRDefault="00695AB9" w:rsidP="004F3CCE">
                      <w:pPr>
                        <w:ind w:left="1985"/>
                      </w:pPr>
                      <w:r w:rsidRPr="00695AB9">
                        <w:t xml:space="preserve">Backend-Systeme und Client-Anwendung einer </w:t>
                      </w:r>
                    </w:p>
                    <w:p w14:paraId="6B7C848B" w14:textId="0C9168E6" w:rsidR="00397FA6" w:rsidRDefault="00695AB9" w:rsidP="004F3CCE">
                      <w:pPr>
                        <w:ind w:left="1985"/>
                      </w:pPr>
                      <w:r w:rsidRPr="00695AB9">
                        <w:t>Kommunikationsplattform</w:t>
                      </w:r>
                    </w:p>
                    <w:p w14:paraId="732EA592" w14:textId="77777777" w:rsidR="008C7DD1" w:rsidRDefault="008C7DD1" w:rsidP="00695AB9">
                      <w:pPr>
                        <w:ind w:firstLine="1985"/>
                      </w:pPr>
                    </w:p>
                    <w:p w14:paraId="4403BCEC" w14:textId="77777777" w:rsidR="00397FA6" w:rsidRDefault="00397FA6" w:rsidP="00397FA6">
                      <w:pPr>
                        <w:ind w:firstLine="1985"/>
                      </w:pPr>
                    </w:p>
                    <w:p w14:paraId="5E738FEF" w14:textId="77777777" w:rsidR="00397FA6" w:rsidRDefault="00397FA6" w:rsidP="00397FA6">
                      <w:pPr>
                        <w:ind w:firstLine="1985"/>
                      </w:pPr>
                    </w:p>
                    <w:p w14:paraId="5224A538" w14:textId="2D6AEF0A" w:rsidR="00397FA6" w:rsidRDefault="00397FA6" w:rsidP="004F3CCE">
                      <w:pPr>
                        <w:ind w:left="1985" w:hanging="1985"/>
                      </w:pPr>
                      <w:r w:rsidRPr="00397FA6">
                        <w:rPr>
                          <w:b/>
                        </w:rPr>
                        <w:t>Zeitpunkt</w:t>
                      </w:r>
                      <w:r>
                        <w:tab/>
                      </w:r>
                      <w:r w:rsidR="00695AB9" w:rsidRPr="00695AB9">
                        <w:t>11/2015 - 12/2015</w:t>
                      </w:r>
                    </w:p>
                    <w:p w14:paraId="62E34566" w14:textId="37A49DA6" w:rsidR="00397FA6" w:rsidRDefault="00397FA6" w:rsidP="00397FA6">
                      <w:r w:rsidRPr="00397FA6">
                        <w:rPr>
                          <w:b/>
                        </w:rPr>
                        <w:t>Firma/ORT</w:t>
                      </w:r>
                      <w:r>
                        <w:tab/>
                        <w:t xml:space="preserve">   </w:t>
                      </w:r>
                      <w:r w:rsidR="00695AB9">
                        <w:t xml:space="preserve">        </w:t>
                      </w:r>
                    </w:p>
                    <w:p w14:paraId="43EA395D" w14:textId="4171F7D3" w:rsidR="00397FA6" w:rsidRPr="005753E5" w:rsidRDefault="00397FA6" w:rsidP="004F3CCE">
                      <w:pPr>
                        <w:ind w:left="1985" w:hanging="1985"/>
                      </w:pPr>
                      <w:r w:rsidRPr="005753E5">
                        <w:rPr>
                          <w:b/>
                        </w:rPr>
                        <w:t>Tätigkeit</w:t>
                      </w:r>
                      <w:r w:rsidRPr="005753E5">
                        <w:tab/>
                      </w:r>
                      <w:r w:rsidR="00695AB9" w:rsidRPr="005753E5">
                        <w:t>Senior IT-Security Consultant</w:t>
                      </w:r>
                    </w:p>
                    <w:p w14:paraId="0BA7806D" w14:textId="654BBF28" w:rsidR="00397FA6" w:rsidRDefault="00397FA6" w:rsidP="004F3CCE">
                      <w:pPr>
                        <w:ind w:left="1985" w:hanging="1985"/>
                      </w:pPr>
                      <w:r w:rsidRPr="00397FA6">
                        <w:rPr>
                          <w:b/>
                        </w:rPr>
                        <w:t>Kurzbeschreibung</w:t>
                      </w:r>
                      <w:r>
                        <w:t xml:space="preserve">    </w:t>
                      </w:r>
                      <w:r w:rsidR="004F3CCE">
                        <w:tab/>
                      </w:r>
                      <w:r w:rsidR="00695AB9" w:rsidRPr="00695AB9">
                        <w:t>Softwarehaus</w:t>
                      </w:r>
                    </w:p>
                    <w:p w14:paraId="33F68EB2" w14:textId="438DF233" w:rsidR="00397FA6" w:rsidRPr="00397FA6" w:rsidRDefault="00397FA6" w:rsidP="00397FA6">
                      <w:pPr>
                        <w:rPr>
                          <w:b/>
                        </w:rPr>
                      </w:pPr>
                      <w:r w:rsidRPr="00397FA6">
                        <w:rPr>
                          <w:b/>
                        </w:rPr>
                        <w:t>Fähigkeiten</w:t>
                      </w:r>
                      <w:r w:rsidRPr="00397FA6">
                        <w:rPr>
                          <w:b/>
                        </w:rPr>
                        <w:tab/>
                      </w:r>
                    </w:p>
                    <w:p w14:paraId="29A34B51" w14:textId="0C811561" w:rsidR="00D52717" w:rsidRDefault="00397FA6" w:rsidP="00397FA6">
                      <w:r w:rsidRPr="00397FA6">
                        <w:rPr>
                          <w:b/>
                        </w:rPr>
                        <w:t>Aufgaben</w:t>
                      </w:r>
                      <w:r>
                        <w:tab/>
                        <w:t xml:space="preserve">           </w:t>
                      </w:r>
                      <w:r w:rsidR="00695AB9" w:rsidRPr="00695AB9">
                        <w:t>Code-Review einer Webanwendung</w:t>
                      </w:r>
                    </w:p>
                    <w:p w14:paraId="298BB7A8" w14:textId="77777777" w:rsidR="00D52717" w:rsidRPr="00323345" w:rsidRDefault="00D52717" w:rsidP="00323345">
                      <w:pPr>
                        <w:ind w:firstLine="1985"/>
                      </w:pPr>
                    </w:p>
                    <w:p w14:paraId="11E62BBF" w14:textId="77777777" w:rsidR="00D52717" w:rsidRPr="00323345" w:rsidRDefault="00D52717" w:rsidP="00A8074D"/>
                    <w:p w14:paraId="34F80FB6" w14:textId="77777777" w:rsidR="00D52717" w:rsidRPr="00323345" w:rsidRDefault="00D52717" w:rsidP="00A8074D">
                      <w:pPr>
                        <w:ind w:firstLine="1985"/>
                      </w:pPr>
                    </w:p>
                    <w:p w14:paraId="2B7F9641" w14:textId="77777777" w:rsidR="00D52717" w:rsidRPr="00323345" w:rsidRDefault="00D52717" w:rsidP="00A8074D">
                      <w:pPr>
                        <w:ind w:firstLine="1985"/>
                      </w:pPr>
                    </w:p>
                    <w:p w14:paraId="4B293203" w14:textId="0A4CDFE4" w:rsidR="00695AB9" w:rsidRDefault="00695AB9" w:rsidP="00695AB9">
                      <w:r w:rsidRPr="00397FA6">
                        <w:rPr>
                          <w:b/>
                        </w:rPr>
                        <w:t>Zeitpunkt</w:t>
                      </w:r>
                      <w:r>
                        <w:tab/>
                        <w:t xml:space="preserve">           </w:t>
                      </w:r>
                      <w:r w:rsidRPr="00695AB9">
                        <w:t>10/2015 - 10/2015</w:t>
                      </w:r>
                    </w:p>
                    <w:p w14:paraId="067082EC" w14:textId="77777777" w:rsidR="00695AB9" w:rsidRPr="005753E5" w:rsidRDefault="00695AB9" w:rsidP="00695AB9">
                      <w:r w:rsidRPr="005753E5">
                        <w:rPr>
                          <w:b/>
                        </w:rPr>
                        <w:t>Firma/ORT</w:t>
                      </w:r>
                      <w:r w:rsidRPr="005753E5">
                        <w:tab/>
                        <w:t xml:space="preserve">           </w:t>
                      </w:r>
                    </w:p>
                    <w:p w14:paraId="255B4571" w14:textId="7279A0EB" w:rsidR="00695AB9" w:rsidRPr="00695AB9" w:rsidRDefault="00695AB9" w:rsidP="00695AB9">
                      <w:r w:rsidRPr="00695AB9">
                        <w:rPr>
                          <w:b/>
                        </w:rPr>
                        <w:t>Tätigkeit</w:t>
                      </w:r>
                      <w:r w:rsidRPr="00695AB9">
                        <w:tab/>
                        <w:t xml:space="preserve">           Senior IT-Security Consultant</w:t>
                      </w:r>
                    </w:p>
                    <w:p w14:paraId="3983D23F" w14:textId="5D53F4EB" w:rsidR="00695AB9" w:rsidRDefault="00695AB9" w:rsidP="00695AB9">
                      <w:r w:rsidRPr="00397FA6">
                        <w:rPr>
                          <w:b/>
                        </w:rPr>
                        <w:t>Kurzbeschreibung</w:t>
                      </w:r>
                      <w:r>
                        <w:t xml:space="preserve">     </w:t>
                      </w:r>
                      <w:r w:rsidRPr="00695AB9">
                        <w:t>Telekommunikation</w:t>
                      </w:r>
                    </w:p>
                    <w:p w14:paraId="11259EB2" w14:textId="2315AACE" w:rsidR="00695AB9" w:rsidRPr="00397FA6" w:rsidRDefault="00695AB9" w:rsidP="00695AB9">
                      <w:pPr>
                        <w:rPr>
                          <w:b/>
                        </w:rPr>
                      </w:pPr>
                      <w:r w:rsidRPr="00397FA6">
                        <w:rPr>
                          <w:b/>
                        </w:rPr>
                        <w:t>Fähigkeiten</w:t>
                      </w:r>
                      <w:r w:rsidRPr="00397FA6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          </w:t>
                      </w:r>
                      <w:r w:rsidRPr="00695AB9">
                        <w:t>Apache</w:t>
                      </w:r>
                    </w:p>
                    <w:p w14:paraId="6B45C40A" w14:textId="0DAF66D9" w:rsidR="00695AB9" w:rsidRDefault="00695AB9" w:rsidP="00695AB9">
                      <w:r w:rsidRPr="00397FA6">
                        <w:rPr>
                          <w:b/>
                        </w:rPr>
                        <w:t>Aufgaben</w:t>
                      </w:r>
                      <w:r>
                        <w:tab/>
                        <w:t xml:space="preserve">           </w:t>
                      </w:r>
                      <w:r w:rsidRPr="00695AB9">
                        <w:t>Penetrationstest einer Webanwendung</w:t>
                      </w:r>
                    </w:p>
                    <w:p w14:paraId="6907AEFB" w14:textId="77777777" w:rsidR="00695AB9" w:rsidRDefault="00695AB9" w:rsidP="00695AB9"/>
                    <w:p w14:paraId="66D0C06D" w14:textId="77777777" w:rsidR="00695AB9" w:rsidRDefault="00695AB9" w:rsidP="00695AB9"/>
                    <w:p w14:paraId="71730F5A" w14:textId="77777777" w:rsidR="00695AB9" w:rsidRDefault="00695AB9" w:rsidP="00695AB9"/>
                    <w:p w14:paraId="1994713D" w14:textId="5A72EDEF" w:rsidR="00695AB9" w:rsidRDefault="00695AB9" w:rsidP="00695AB9">
                      <w:r w:rsidRPr="00397FA6">
                        <w:rPr>
                          <w:b/>
                        </w:rPr>
                        <w:t>Zeitpunkt</w:t>
                      </w:r>
                      <w:r>
                        <w:tab/>
                        <w:t xml:space="preserve">           </w:t>
                      </w:r>
                      <w:r w:rsidRPr="00695AB9">
                        <w:t>8/2015 - 9/2015</w:t>
                      </w:r>
                    </w:p>
                    <w:p w14:paraId="6EC8DF2A" w14:textId="77777777" w:rsidR="00695AB9" w:rsidRPr="00695AB9" w:rsidRDefault="00695AB9" w:rsidP="00695AB9">
                      <w:r w:rsidRPr="00695AB9">
                        <w:rPr>
                          <w:b/>
                        </w:rPr>
                        <w:t>Firma/ORT</w:t>
                      </w:r>
                      <w:r w:rsidRPr="00695AB9">
                        <w:tab/>
                        <w:t xml:space="preserve">           </w:t>
                      </w:r>
                    </w:p>
                    <w:p w14:paraId="2B263C54" w14:textId="77777777" w:rsidR="00695AB9" w:rsidRPr="00695AB9" w:rsidRDefault="00695AB9" w:rsidP="00695AB9">
                      <w:r w:rsidRPr="00695AB9">
                        <w:rPr>
                          <w:b/>
                        </w:rPr>
                        <w:t>Tätigkeit</w:t>
                      </w:r>
                      <w:r w:rsidRPr="00695AB9">
                        <w:tab/>
                        <w:t xml:space="preserve">           Senior IT-Security Consultant</w:t>
                      </w:r>
                    </w:p>
                    <w:p w14:paraId="74E535E8" w14:textId="77777777" w:rsidR="00695AB9" w:rsidRDefault="00695AB9" w:rsidP="00695AB9">
                      <w:r w:rsidRPr="00397FA6">
                        <w:rPr>
                          <w:b/>
                        </w:rPr>
                        <w:t>Kurzbeschreibung</w:t>
                      </w:r>
                      <w:r>
                        <w:t xml:space="preserve">     </w:t>
                      </w:r>
                      <w:r w:rsidRPr="00695AB9">
                        <w:t>Telekommunikation</w:t>
                      </w:r>
                    </w:p>
                    <w:p w14:paraId="18520BDB" w14:textId="242F9C9D" w:rsidR="00695AB9" w:rsidRPr="00397FA6" w:rsidRDefault="00695AB9" w:rsidP="00695AB9">
                      <w:pPr>
                        <w:rPr>
                          <w:b/>
                        </w:rPr>
                      </w:pPr>
                      <w:r w:rsidRPr="00397FA6">
                        <w:rPr>
                          <w:b/>
                        </w:rPr>
                        <w:t>Fähigkeiten</w:t>
                      </w:r>
                      <w:r w:rsidRPr="00397FA6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          </w:t>
                      </w:r>
                    </w:p>
                    <w:p w14:paraId="4DF00775" w14:textId="7FC91F5C" w:rsidR="00695AB9" w:rsidRDefault="00695AB9" w:rsidP="00A25A67">
                      <w:pPr>
                        <w:ind w:left="1985" w:hanging="1985"/>
                      </w:pPr>
                      <w:r w:rsidRPr="00397FA6">
                        <w:rPr>
                          <w:b/>
                        </w:rPr>
                        <w:t>Aufgaben</w:t>
                      </w:r>
                      <w:r>
                        <w:tab/>
                        <w:t xml:space="preserve"> </w:t>
                      </w:r>
                      <w:r w:rsidRPr="00695AB9">
                        <w:t xml:space="preserve">Penetrationstest und Codereview auf das Backend </w:t>
                      </w:r>
                    </w:p>
                    <w:p w14:paraId="1E9D8CBA" w14:textId="1894EC08" w:rsidR="00695AB9" w:rsidRDefault="00695AB9" w:rsidP="00695AB9">
                      <w:pPr>
                        <w:ind w:firstLine="1985"/>
                      </w:pPr>
                      <w:r>
                        <w:t xml:space="preserve"> </w:t>
                      </w:r>
                      <w:r w:rsidRPr="00695AB9">
                        <w:t>einer Smartphone Applikation</w:t>
                      </w:r>
                    </w:p>
                    <w:p w14:paraId="6620F644" w14:textId="77777777" w:rsidR="00695AB9" w:rsidRDefault="00695AB9" w:rsidP="00695AB9"/>
                    <w:p w14:paraId="6E644DEB" w14:textId="77777777" w:rsidR="00695AB9" w:rsidRDefault="00695AB9" w:rsidP="0013194C">
                      <w:pPr>
                        <w:rPr>
                          <w:b/>
                        </w:rPr>
                      </w:pPr>
                    </w:p>
                    <w:p w14:paraId="4613695D" w14:textId="77777777" w:rsidR="00695AB9" w:rsidRDefault="00695AB9" w:rsidP="00695AB9"/>
                    <w:p w14:paraId="71BDF8A9" w14:textId="59983A62" w:rsidR="00695AB9" w:rsidRDefault="00695AB9" w:rsidP="00695AB9">
                      <w:r w:rsidRPr="00397FA6">
                        <w:rPr>
                          <w:b/>
                        </w:rPr>
                        <w:t>Zeitpunkt</w:t>
                      </w:r>
                      <w:r>
                        <w:tab/>
                        <w:t xml:space="preserve">           </w:t>
                      </w:r>
                      <w:r w:rsidR="008616F3" w:rsidRPr="008616F3">
                        <w:t>3/2015 - 5/2015</w:t>
                      </w:r>
                    </w:p>
                    <w:p w14:paraId="1FF97078" w14:textId="77777777" w:rsidR="00695AB9" w:rsidRPr="00695AB9" w:rsidRDefault="00695AB9" w:rsidP="00695AB9">
                      <w:r w:rsidRPr="00695AB9">
                        <w:rPr>
                          <w:b/>
                        </w:rPr>
                        <w:t>Firma/ORT</w:t>
                      </w:r>
                      <w:r w:rsidRPr="00695AB9">
                        <w:tab/>
                        <w:t xml:space="preserve">           </w:t>
                      </w:r>
                    </w:p>
                    <w:p w14:paraId="3F5C75D9" w14:textId="77777777" w:rsidR="00695AB9" w:rsidRPr="00695AB9" w:rsidRDefault="00695AB9" w:rsidP="00695AB9">
                      <w:r w:rsidRPr="00695AB9">
                        <w:rPr>
                          <w:b/>
                        </w:rPr>
                        <w:t>Tätigkeit</w:t>
                      </w:r>
                      <w:r w:rsidRPr="00695AB9">
                        <w:tab/>
                        <w:t xml:space="preserve">           Senior IT-Security Consultant</w:t>
                      </w:r>
                    </w:p>
                    <w:p w14:paraId="5921DFE5" w14:textId="536CA106" w:rsidR="00695AB9" w:rsidRDefault="00695AB9" w:rsidP="00695AB9">
                      <w:r w:rsidRPr="00397FA6">
                        <w:rPr>
                          <w:b/>
                        </w:rPr>
                        <w:t>Kurzbeschreibung</w:t>
                      </w:r>
                      <w:r>
                        <w:t xml:space="preserve">     </w:t>
                      </w:r>
                      <w:r w:rsidR="008616F3" w:rsidRPr="008616F3">
                        <w:t>Banken</w:t>
                      </w:r>
                    </w:p>
                    <w:p w14:paraId="03973AC6" w14:textId="77777777" w:rsidR="00695AB9" w:rsidRPr="00397FA6" w:rsidRDefault="00695AB9" w:rsidP="00695AB9">
                      <w:pPr>
                        <w:rPr>
                          <w:b/>
                        </w:rPr>
                      </w:pPr>
                      <w:r w:rsidRPr="00397FA6">
                        <w:rPr>
                          <w:b/>
                        </w:rPr>
                        <w:t>Fähigkeiten</w:t>
                      </w:r>
                      <w:r w:rsidRPr="00397FA6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          </w:t>
                      </w:r>
                    </w:p>
                    <w:p w14:paraId="5C10C50F" w14:textId="77777777" w:rsidR="008616F3" w:rsidRDefault="00695AB9" w:rsidP="008616F3">
                      <w:r w:rsidRPr="00397FA6">
                        <w:rPr>
                          <w:b/>
                        </w:rPr>
                        <w:t>Aufgaben</w:t>
                      </w:r>
                      <w:r>
                        <w:tab/>
                        <w:t xml:space="preserve">           </w:t>
                      </w:r>
                      <w:r w:rsidR="008616F3" w:rsidRPr="008616F3">
                        <w:t xml:space="preserve">IT-Sicherheitsaudit und Penetrationstest einer </w:t>
                      </w:r>
                    </w:p>
                    <w:p w14:paraId="7F3DEA90" w14:textId="56B6FE95" w:rsidR="00695AB9" w:rsidRDefault="008616F3" w:rsidP="008616F3">
                      <w:pPr>
                        <w:ind w:firstLine="1985"/>
                      </w:pPr>
                      <w:r>
                        <w:t xml:space="preserve"> </w:t>
                      </w:r>
                      <w:r w:rsidRPr="008616F3">
                        <w:t>Webapplikation und den dazugehörigen Serversystemen</w:t>
                      </w:r>
                    </w:p>
                    <w:p w14:paraId="4EC3BC16" w14:textId="77777777" w:rsidR="00695AB9" w:rsidRPr="00323345" w:rsidRDefault="00695AB9" w:rsidP="0013194C">
                      <w:pPr>
                        <w:rPr>
                          <w:b/>
                        </w:rPr>
                      </w:pPr>
                    </w:p>
                    <w:p w14:paraId="21E5975E" w14:textId="77777777" w:rsidR="00D52717" w:rsidRDefault="00D52717" w:rsidP="0013194C">
                      <w:r w:rsidRPr="00323345">
                        <w:t xml:space="preserve"> </w:t>
                      </w:r>
                    </w:p>
                    <w:p w14:paraId="560897AD" w14:textId="77777777" w:rsidR="008616F3" w:rsidRDefault="008616F3" w:rsidP="0013194C"/>
                    <w:p w14:paraId="4AF6BF47" w14:textId="04D92EDF" w:rsidR="008616F3" w:rsidRDefault="008616F3" w:rsidP="008616F3">
                      <w:r w:rsidRPr="00397FA6">
                        <w:rPr>
                          <w:b/>
                        </w:rPr>
                        <w:t>Zeitpunkt</w:t>
                      </w:r>
                      <w:r>
                        <w:tab/>
                        <w:t xml:space="preserve">           </w:t>
                      </w:r>
                      <w:r w:rsidRPr="008616F3">
                        <w:t>8/2014 - 8/2015</w:t>
                      </w:r>
                    </w:p>
                    <w:p w14:paraId="7714D40A" w14:textId="77777777" w:rsidR="008616F3" w:rsidRPr="005753E5" w:rsidRDefault="008616F3" w:rsidP="008616F3">
                      <w:pPr>
                        <w:rPr>
                          <w:lang w:val="en-US"/>
                        </w:rPr>
                      </w:pPr>
                      <w:r w:rsidRPr="005753E5">
                        <w:rPr>
                          <w:b/>
                          <w:lang w:val="en-US"/>
                        </w:rPr>
                        <w:t>Firma/ORT</w:t>
                      </w:r>
                      <w:r w:rsidRPr="005753E5">
                        <w:rPr>
                          <w:lang w:val="en-US"/>
                        </w:rPr>
                        <w:tab/>
                        <w:t xml:space="preserve">           </w:t>
                      </w:r>
                    </w:p>
                    <w:p w14:paraId="75178E3F" w14:textId="77777777" w:rsidR="008616F3" w:rsidRPr="005753E5" w:rsidRDefault="008616F3" w:rsidP="008616F3">
                      <w:pPr>
                        <w:rPr>
                          <w:lang w:val="en-US"/>
                        </w:rPr>
                      </w:pPr>
                      <w:proofErr w:type="spellStart"/>
                      <w:r w:rsidRPr="005753E5">
                        <w:rPr>
                          <w:b/>
                          <w:lang w:val="en-US"/>
                        </w:rPr>
                        <w:t>Tätigkeit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ab/>
                        <w:t xml:space="preserve">           Senior IT-Security Consultant</w:t>
                      </w:r>
                    </w:p>
                    <w:p w14:paraId="23B90897" w14:textId="77777777" w:rsidR="008616F3" w:rsidRDefault="008616F3" w:rsidP="008616F3">
                      <w:r w:rsidRPr="00397FA6">
                        <w:rPr>
                          <w:b/>
                        </w:rPr>
                        <w:t>Kurzbeschreibung</w:t>
                      </w:r>
                      <w:r>
                        <w:t xml:space="preserve">     </w:t>
                      </w:r>
                      <w:r w:rsidRPr="008616F3">
                        <w:t>Banken</w:t>
                      </w:r>
                    </w:p>
                    <w:p w14:paraId="0C8B4C85" w14:textId="7E3646D1" w:rsidR="008616F3" w:rsidRPr="00397FA6" w:rsidRDefault="008616F3" w:rsidP="008616F3">
                      <w:pPr>
                        <w:rPr>
                          <w:b/>
                        </w:rPr>
                      </w:pPr>
                      <w:r w:rsidRPr="00397FA6">
                        <w:rPr>
                          <w:b/>
                        </w:rPr>
                        <w:t>Fähigkeiten</w:t>
                      </w:r>
                      <w:r w:rsidRPr="00397FA6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          </w:t>
                      </w:r>
                      <w:r w:rsidRPr="008616F3">
                        <w:t>Apache, Linux</w:t>
                      </w:r>
                    </w:p>
                    <w:p w14:paraId="462CCF60" w14:textId="77777777" w:rsidR="008616F3" w:rsidRDefault="008616F3" w:rsidP="008616F3">
                      <w:r w:rsidRPr="00397FA6">
                        <w:rPr>
                          <w:b/>
                        </w:rPr>
                        <w:t>Aufgaben</w:t>
                      </w:r>
                      <w:r>
                        <w:tab/>
                        <w:t xml:space="preserve">           </w:t>
                      </w:r>
                      <w:r w:rsidRPr="008616F3">
                        <w:t>IT-Sicherheitsaudit und Penetrationstest verschiedener</w:t>
                      </w:r>
                    </w:p>
                    <w:p w14:paraId="1FC55C55" w14:textId="77777777" w:rsidR="008616F3" w:rsidRDefault="008616F3" w:rsidP="008616F3">
                      <w:pPr>
                        <w:ind w:firstLine="1985"/>
                      </w:pPr>
                      <w:r w:rsidRPr="008616F3">
                        <w:t xml:space="preserve"> Webapplikationen und Serversystemen; Unterstützung</w:t>
                      </w:r>
                    </w:p>
                    <w:p w14:paraId="22AFBD1D" w14:textId="08D5D2D3" w:rsidR="008616F3" w:rsidRPr="00323345" w:rsidRDefault="008616F3" w:rsidP="008616F3">
                      <w:pPr>
                        <w:ind w:firstLine="1985"/>
                      </w:pPr>
                      <w:r w:rsidRPr="008616F3">
                        <w:t xml:space="preserve"> des </w:t>
                      </w:r>
                      <w:proofErr w:type="spellStart"/>
                      <w:r w:rsidRPr="008616F3">
                        <w:t>Governance</w:t>
                      </w:r>
                      <w:proofErr w:type="spellEnd"/>
                      <w:r w:rsidRPr="008616F3">
                        <w:t>-Teams bei der Risikobewertung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F5089">
        <w:rPr>
          <w:noProof/>
          <w:sz w:val="24"/>
          <w:lang w:eastAsia="de-DE" w:bidi="ar-SA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3A10F163" wp14:editId="1B7CB91D">
                <wp:simplePos x="0" y="0"/>
                <wp:positionH relativeFrom="column">
                  <wp:posOffset>-17260</wp:posOffset>
                </wp:positionH>
                <wp:positionV relativeFrom="paragraph">
                  <wp:posOffset>165735</wp:posOffset>
                </wp:positionV>
                <wp:extent cx="1299210" cy="8346440"/>
                <wp:effectExtent l="0" t="0" r="0" b="10160"/>
                <wp:wrapNone/>
                <wp:docPr id="19" name="Rechteck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9210" cy="834644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B5AAFB" id="Rechteck 19" o:spid="_x0000_s1026" style="position:absolute;margin-left:-1.35pt;margin-top:13.05pt;width:102.3pt;height:657.2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" fillcolor="#eee" stroked="f" strokeweight="1pt"/>
            </w:pict>
          </mc:Fallback>
        </mc:AlternateContent>
      </w:r>
      <w:r w:rsidR="00C57AB0"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CA4831" wp14:editId="528E83F2">
                <wp:simplePos x="0" y="0"/>
                <wp:positionH relativeFrom="column">
                  <wp:posOffset>-67982</wp:posOffset>
                </wp:positionH>
                <wp:positionV relativeFrom="paragraph">
                  <wp:posOffset>172720</wp:posOffset>
                </wp:positionV>
                <wp:extent cx="1348740" cy="452755"/>
                <wp:effectExtent l="0" t="0" r="0" b="4445"/>
                <wp:wrapSquare wrapText="bothSides"/>
                <wp:docPr id="18" name="Textfel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8740" cy="452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2BEDB4" w14:textId="77777777" w:rsidR="00D52717" w:rsidRDefault="00D52717" w:rsidP="00343744">
                            <w:pPr>
                              <w:pStyle w:val="berschrift2"/>
                              <w:jc w:val="center"/>
                            </w:pPr>
                            <w:r w:rsidRPr="00343744">
                              <w:t>Projekte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A4831" id="Textfeld 18" o:spid="_x0000_s1037" type="#_x0000_t202" style="position:absolute;margin-left:-5.35pt;margin-top:13.6pt;width:106.2pt;height:35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" filled="f" stroked="f">
                <v:textbox>
                  <w:txbxContent>
                    <w:p w14:paraId="1E2BEDB4" w14:textId="77777777" w:rsidR="00D52717" w:rsidRDefault="00D52717" w:rsidP="00343744">
                      <w:pPr>
                        <w:pStyle w:val="berschrift2"/>
                        <w:jc w:val="center"/>
                      </w:pPr>
                      <w:r w:rsidRPr="00343744">
                        <w:t>Projekte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3EAB262" w14:textId="19B79C82" w:rsidR="00C57AB0" w:rsidRDefault="00466C23" w:rsidP="00C57AB0">
      <w:pPr>
        <w:spacing w:before="160" w:after="320" w:line="360" w:lineRule="auto"/>
        <w:contextualSpacing w:val="0"/>
        <w:rPr>
          <w:sz w:val="24"/>
          <w:lang w:eastAsia="de-DE" w:bidi="ar-SA"/>
        </w:rPr>
      </w:pPr>
      <w:r>
        <w:rPr>
          <w:noProof/>
          <w:sz w:val="24"/>
          <w:lang w:eastAsia="de-DE" w:bidi="ar-SA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DA9A3E1" wp14:editId="50C9D78B">
                <wp:simplePos x="0" y="0"/>
                <wp:positionH relativeFrom="column">
                  <wp:posOffset>1562735</wp:posOffset>
                </wp:positionH>
                <wp:positionV relativeFrom="paragraph">
                  <wp:posOffset>7283657</wp:posOffset>
                </wp:positionV>
                <wp:extent cx="4719955" cy="0"/>
                <wp:effectExtent l="0" t="0" r="29845" b="25400"/>
                <wp:wrapNone/>
                <wp:docPr id="148" name="Gerade Verbindung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19955" cy="0"/>
                        </a:xfrm>
                        <a:prstGeom prst="line">
                          <a:avLst/>
                        </a:prstGeom>
                        <a:ln w="3175">
                          <a:solidFill>
                            <a:srgbClr val="032034">
                              <a:alpha val="25000"/>
                            </a:srgb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BCB8FE7" id="Gerade Verbindung 148" o:spid="_x0000_s1026" style="position:absolute;flip:y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3.05pt,573.5pt" to="494.7pt,573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" strokecolor="#032034" strokeweight=".25pt">
                <v:stroke opacity="16448f" joinstyle="miter"/>
              </v:line>
            </w:pict>
          </mc:Fallback>
        </mc:AlternateContent>
      </w:r>
      <w:r w:rsidR="00632BBB">
        <w:rPr>
          <w:noProof/>
          <w:sz w:val="24"/>
          <w:lang w:eastAsia="de-DE" w:bidi="ar-SA"/>
        </w:rPr>
        <w:drawing>
          <wp:anchor distT="0" distB="0" distL="114300" distR="114300" simplePos="0" relativeHeight="251713536" behindDoc="1" locked="0" layoutInCell="1" allowOverlap="1" wp14:anchorId="6D87238C" wp14:editId="33FBD3E3">
            <wp:simplePos x="0" y="0"/>
            <wp:positionH relativeFrom="column">
              <wp:posOffset>-123940</wp:posOffset>
            </wp:positionH>
            <wp:positionV relativeFrom="paragraph">
              <wp:posOffset>770890</wp:posOffset>
            </wp:positionV>
            <wp:extent cx="2314575" cy="7886065"/>
            <wp:effectExtent l="0" t="0" r="0" b="0"/>
            <wp:wrapNone/>
            <wp:docPr id="144" name="Bild 144" descr="plat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latin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788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1A4C">
        <w:rPr>
          <w:noProof/>
          <w:sz w:val="24"/>
          <w:lang w:eastAsia="de-DE" w:bidi="ar-SA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3BFF1D4B" wp14:editId="5506034E">
                <wp:simplePos x="0" y="0"/>
                <wp:positionH relativeFrom="column">
                  <wp:posOffset>14497441</wp:posOffset>
                </wp:positionH>
                <wp:positionV relativeFrom="paragraph">
                  <wp:posOffset>481213160</wp:posOffset>
                </wp:positionV>
                <wp:extent cx="1299210" cy="7432040"/>
                <wp:effectExtent l="0" t="0" r="0" b="10160"/>
                <wp:wrapNone/>
                <wp:docPr id="29" name="Rechteck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9210" cy="743204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ACFD5" id="Rechteck 29" o:spid="_x0000_s1026" style="position:absolute;margin-left:1141.55pt;margin-top:37890.8pt;width:102.3pt;height:585.2pt;z-index:-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" fillcolor="#eee" stroked="f" strokeweight="1pt"/>
            </w:pict>
          </mc:Fallback>
        </mc:AlternateContent>
      </w:r>
      <w:r w:rsidR="00C57AB0">
        <w:rPr>
          <w:sz w:val="24"/>
          <w:lang w:eastAsia="de-DE" w:bidi="ar-SA"/>
        </w:rPr>
        <w:br w:type="page"/>
      </w:r>
    </w:p>
    <w:p w14:paraId="331132C0" w14:textId="57CD0644" w:rsidR="00953A90" w:rsidRDefault="006D2991" w:rsidP="00953A90">
      <w:pPr>
        <w:rPr>
          <w:sz w:val="24"/>
          <w:lang w:eastAsia="de-DE" w:bidi="ar-SA"/>
        </w:rPr>
      </w:pPr>
      <w:r>
        <w:rPr>
          <w:noProof/>
          <w:sz w:val="24"/>
          <w:lang w:eastAsia="de-DE" w:bidi="ar-SA"/>
        </w:rPr>
        <w:lastRenderedPageBreak/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2E9195A3" wp14:editId="360F59B0">
                <wp:simplePos x="0" y="0"/>
                <wp:positionH relativeFrom="column">
                  <wp:posOffset>-18308</wp:posOffset>
                </wp:positionH>
                <wp:positionV relativeFrom="paragraph">
                  <wp:posOffset>169577</wp:posOffset>
                </wp:positionV>
                <wp:extent cx="1299210" cy="8456898"/>
                <wp:effectExtent l="0" t="0" r="0" b="1905"/>
                <wp:wrapNone/>
                <wp:docPr id="138" name="Rechteck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9210" cy="8456898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11126" id="Rechteck 138" o:spid="_x0000_s1026" style="position:absolute;margin-left:-1.45pt;margin-top:13.35pt;width:102.3pt;height:665.9pt;z-index:-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" fillcolor="#eee" stroked="f" strokeweight="1pt"/>
            </w:pict>
          </mc:Fallback>
        </mc:AlternateContent>
      </w:r>
      <w:r w:rsidR="00C43AB2">
        <w:rPr>
          <w:noProof/>
          <w:sz w:val="24"/>
          <w:lang w:eastAsia="de-DE" w:bidi="ar-SA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7EEB564" wp14:editId="2826C258">
                <wp:simplePos x="0" y="0"/>
                <wp:positionH relativeFrom="column">
                  <wp:posOffset>1491382</wp:posOffset>
                </wp:positionH>
                <wp:positionV relativeFrom="paragraph">
                  <wp:posOffset>398780</wp:posOffset>
                </wp:positionV>
                <wp:extent cx="4829175" cy="8339455"/>
                <wp:effectExtent l="0" t="0" r="0" b="0"/>
                <wp:wrapSquare wrapText="bothSides"/>
                <wp:docPr id="221" name="Textfeld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9175" cy="8339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linkedTxbx id="11" seq="1"/>
                      <wps:bodyPr rot="0" spcFirstLastPara="0" vertOverflow="overflow" horzOverflow="overflow" vert="horz" wrap="square" lIns="108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EB564" id="Textfeld 221" o:spid="_x0000_s1036" type="#_x0000_t202" style="position:absolute;margin-left:117.45pt;margin-top:31.4pt;width:380.25pt;height:656.6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" filled="f" stroked="f">
                <v:textbox style="mso-next-textbox:#Textfeld 222" inset="3mm">
                  <w:txbxContent/>
                </v:textbox>
                <w10:wrap type="square"/>
              </v:shape>
            </w:pict>
          </mc:Fallback>
        </mc:AlternateContent>
      </w:r>
      <w:r w:rsidR="00953A90"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93CA858" wp14:editId="56EEB56B">
                <wp:simplePos x="0" y="0"/>
                <wp:positionH relativeFrom="column">
                  <wp:posOffset>-67982</wp:posOffset>
                </wp:positionH>
                <wp:positionV relativeFrom="paragraph">
                  <wp:posOffset>172720</wp:posOffset>
                </wp:positionV>
                <wp:extent cx="1348740" cy="452755"/>
                <wp:effectExtent l="0" t="0" r="0" b="4445"/>
                <wp:wrapSquare wrapText="bothSides"/>
                <wp:docPr id="30" name="Textfeld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8740" cy="452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6E4D02" w14:textId="77777777" w:rsidR="00D52717" w:rsidRDefault="00D52717" w:rsidP="00953A90">
                            <w:pPr>
                              <w:pStyle w:val="berschrift2"/>
                              <w:jc w:val="center"/>
                            </w:pPr>
                            <w:r w:rsidRPr="00343744">
                              <w:t>Projekte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CA858" id="Textfeld 30" o:spid="_x0000_s1039" type="#_x0000_t202" style="position:absolute;margin-left:-5.35pt;margin-top:13.6pt;width:106.2pt;height:35.6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" filled="f" stroked="f">
                <v:textbox>
                  <w:txbxContent>
                    <w:p w14:paraId="4F6E4D02" w14:textId="77777777" w:rsidR="00D52717" w:rsidRDefault="00D52717" w:rsidP="00953A90">
                      <w:pPr>
                        <w:pStyle w:val="berschrift2"/>
                        <w:jc w:val="center"/>
                      </w:pPr>
                      <w:r w:rsidRPr="00343744">
                        <w:t>Projekte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5D4B3B6" w14:textId="6F764AF6" w:rsidR="00FD7B53" w:rsidRDefault="006D2991" w:rsidP="00953A90">
      <w:pPr>
        <w:spacing w:before="160" w:after="320" w:line="360" w:lineRule="auto"/>
        <w:contextualSpacing w:val="0"/>
        <w:rPr>
          <w:sz w:val="24"/>
          <w:lang w:eastAsia="de-DE" w:bidi="ar-SA"/>
        </w:rPr>
      </w:pPr>
      <w:r>
        <w:rPr>
          <w:noProof/>
          <w:sz w:val="24"/>
          <w:lang w:eastAsia="de-DE" w:bidi="ar-SA"/>
        </w:rPr>
        <w:drawing>
          <wp:anchor distT="0" distB="0" distL="114300" distR="114300" simplePos="0" relativeHeight="251709440" behindDoc="1" locked="0" layoutInCell="1" allowOverlap="1" wp14:anchorId="03078DDF" wp14:editId="0B682EDC">
            <wp:simplePos x="0" y="0"/>
            <wp:positionH relativeFrom="column">
              <wp:posOffset>-121136</wp:posOffset>
            </wp:positionH>
            <wp:positionV relativeFrom="paragraph">
              <wp:posOffset>766445</wp:posOffset>
            </wp:positionV>
            <wp:extent cx="2314575" cy="7886065"/>
            <wp:effectExtent l="0" t="0" r="0" b="0"/>
            <wp:wrapNone/>
            <wp:docPr id="140" name="Bild 140" descr="plat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latin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788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7FA6">
        <w:rPr>
          <w:noProof/>
          <w:sz w:val="24"/>
          <w:lang w:eastAsia="de-DE" w:bidi="ar-SA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1384D1E" wp14:editId="469A7404">
                <wp:simplePos x="0" y="0"/>
                <wp:positionH relativeFrom="column">
                  <wp:posOffset>1553845</wp:posOffset>
                </wp:positionH>
                <wp:positionV relativeFrom="paragraph">
                  <wp:posOffset>4543632</wp:posOffset>
                </wp:positionV>
                <wp:extent cx="4719955" cy="0"/>
                <wp:effectExtent l="0" t="0" r="29845" b="25400"/>
                <wp:wrapNone/>
                <wp:docPr id="149" name="Gerade Verbindung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19955" cy="0"/>
                        </a:xfrm>
                        <a:prstGeom prst="line">
                          <a:avLst/>
                        </a:prstGeom>
                        <a:ln w="3175">
                          <a:solidFill>
                            <a:srgbClr val="032034">
                              <a:alpha val="25000"/>
                            </a:srgb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C3115D4" id="Gerade Verbindung 149" o:spid="_x0000_s1026" style="position:absolute;flip:y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2.35pt,357.75pt" to="494pt,357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" strokecolor="#032034" strokeweight=".25pt">
                <v:stroke opacity="16448f" joinstyle="miter"/>
              </v:line>
            </w:pict>
          </mc:Fallback>
        </mc:AlternateContent>
      </w:r>
      <w:r w:rsidR="00953A90"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E63291E" wp14:editId="2AD233D4">
                <wp:simplePos x="0" y="0"/>
                <wp:positionH relativeFrom="column">
                  <wp:posOffset>1500505</wp:posOffset>
                </wp:positionH>
                <wp:positionV relativeFrom="paragraph">
                  <wp:posOffset>426085</wp:posOffset>
                </wp:positionV>
                <wp:extent cx="4795520" cy="1837690"/>
                <wp:effectExtent l="0" t="0" r="0" b="0"/>
                <wp:wrapSquare wrapText="bothSides"/>
                <wp:docPr id="32" name="Textfeld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5520" cy="1837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A07328" w14:textId="66A60254" w:rsidR="00D52717" w:rsidRPr="00AA5DFE" w:rsidRDefault="00D52717" w:rsidP="007A7D71">
                            <w:pPr>
                              <w:ind w:firstLine="1985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3291E" id="Textfeld 32" o:spid="_x0000_s1040" type="#_x0000_t202" style="position:absolute;margin-left:118.15pt;margin-top:33.55pt;width:377.6pt;height:144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" filled="f" stroked="f">
                <v:textbox>
                  <w:txbxContent>
                    <w:p w14:paraId="58A07328" w14:textId="66A60254" w:rsidR="00D52717" w:rsidRPr="00AA5DFE" w:rsidRDefault="00D52717" w:rsidP="007A7D71">
                      <w:pPr>
                        <w:ind w:firstLine="1985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953A90">
        <w:rPr>
          <w:sz w:val="24"/>
          <w:lang w:eastAsia="de-DE" w:bidi="ar-SA"/>
        </w:rPr>
        <w:br w:type="page"/>
      </w:r>
    </w:p>
    <w:p w14:paraId="253E2228" w14:textId="2D04BE6B" w:rsidR="00A209AA" w:rsidRDefault="006D2991" w:rsidP="0048698A">
      <w:pPr>
        <w:rPr>
          <w:sz w:val="24"/>
          <w:lang w:eastAsia="de-DE" w:bidi="ar-SA"/>
        </w:rPr>
      </w:pPr>
      <w:r>
        <w:rPr>
          <w:noProof/>
          <w:sz w:val="24"/>
          <w:lang w:eastAsia="de-DE" w:bidi="ar-SA"/>
        </w:rPr>
        <w:lastRenderedPageBreak/>
        <w:drawing>
          <wp:anchor distT="0" distB="0" distL="114300" distR="114300" simplePos="0" relativeHeight="251752448" behindDoc="1" locked="0" layoutInCell="1" allowOverlap="1" wp14:anchorId="240B8A32" wp14:editId="5657FBAE">
            <wp:simplePos x="0" y="0"/>
            <wp:positionH relativeFrom="column">
              <wp:posOffset>-128873</wp:posOffset>
            </wp:positionH>
            <wp:positionV relativeFrom="paragraph">
              <wp:posOffset>969010</wp:posOffset>
            </wp:positionV>
            <wp:extent cx="2314575" cy="7886065"/>
            <wp:effectExtent l="0" t="0" r="0" b="0"/>
            <wp:wrapNone/>
            <wp:docPr id="203" name="Bild 203" descr="plat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latin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788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lang w:eastAsia="de-DE" w:bidi="ar-SA"/>
        </w:rPr>
        <mc:AlternateContent>
          <mc:Choice Requires="wps">
            <w:drawing>
              <wp:anchor distT="0" distB="0" distL="114300" distR="114300" simplePos="0" relativeHeight="251751424" behindDoc="1" locked="0" layoutInCell="1" allowOverlap="1" wp14:anchorId="15C62778" wp14:editId="2A09DA8D">
                <wp:simplePos x="0" y="0"/>
                <wp:positionH relativeFrom="column">
                  <wp:posOffset>-49044</wp:posOffset>
                </wp:positionH>
                <wp:positionV relativeFrom="paragraph">
                  <wp:posOffset>169577</wp:posOffset>
                </wp:positionV>
                <wp:extent cx="1299210" cy="8456898"/>
                <wp:effectExtent l="0" t="0" r="0" b="1905"/>
                <wp:wrapNone/>
                <wp:docPr id="198" name="Rechteck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9210" cy="8456898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81A8ED" id="Rechteck 198" o:spid="_x0000_s1026" style="position:absolute;margin-left:-3.85pt;margin-top:13.35pt;width:102.3pt;height:665.9pt;z-index:-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" fillcolor="#eee" stroked="f" strokeweight="1pt"/>
            </w:pict>
          </mc:Fallback>
        </mc:AlternateContent>
      </w:r>
      <w:r w:rsidR="00157F03">
        <w:rPr>
          <w:noProof/>
          <w:sz w:val="24"/>
          <w:lang w:eastAsia="de-DE" w:bidi="ar-SA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289BB87" wp14:editId="679AC30E">
                <wp:simplePos x="0" y="0"/>
                <wp:positionH relativeFrom="column">
                  <wp:posOffset>1557020</wp:posOffset>
                </wp:positionH>
                <wp:positionV relativeFrom="paragraph">
                  <wp:posOffset>6804660</wp:posOffset>
                </wp:positionV>
                <wp:extent cx="4653915" cy="0"/>
                <wp:effectExtent l="0" t="0" r="19685" b="25400"/>
                <wp:wrapNone/>
                <wp:docPr id="16" name="Gerade Verbindung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53915" cy="0"/>
                        </a:xfrm>
                        <a:prstGeom prst="line">
                          <a:avLst/>
                        </a:prstGeom>
                        <a:ln w="3175">
                          <a:solidFill>
                            <a:srgbClr val="032034">
                              <a:alpha val="25000"/>
                            </a:srgb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04D6F7A" id="Gerade Verbindung 16" o:spid="_x0000_s1026" style="position:absolute;flip:y;z-index:251795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2.6pt,535.8pt" to="489.05pt,535.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" strokecolor="#032034" strokeweight=".25pt">
                <v:stroke opacity="16448f" joinstyle="miter"/>
              </v:line>
            </w:pict>
          </mc:Fallback>
        </mc:AlternateContent>
      </w:r>
      <w:r w:rsidR="002317CD">
        <w:rPr>
          <w:noProof/>
          <w:sz w:val="24"/>
          <w:lang w:eastAsia="de-DE" w:bidi="ar-SA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C603D08" wp14:editId="7D2A2207">
                <wp:simplePos x="0" y="0"/>
                <wp:positionH relativeFrom="column">
                  <wp:posOffset>1557020</wp:posOffset>
                </wp:positionH>
                <wp:positionV relativeFrom="paragraph">
                  <wp:posOffset>3597275</wp:posOffset>
                </wp:positionV>
                <wp:extent cx="4672965" cy="1905"/>
                <wp:effectExtent l="0" t="0" r="26035" b="48895"/>
                <wp:wrapNone/>
                <wp:docPr id="201" name="Gerade Verbindung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72965" cy="1905"/>
                        </a:xfrm>
                        <a:prstGeom prst="line">
                          <a:avLst/>
                        </a:prstGeom>
                        <a:ln w="3175">
                          <a:solidFill>
                            <a:srgbClr val="032034">
                              <a:alpha val="25000"/>
                            </a:srgb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FB3771A" id="Gerade Verbindung 201" o:spid="_x0000_s1026" style="position:absolute;z-index:251753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2.6pt,283.25pt" to="490.55pt,283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" strokecolor="#032034" strokeweight=".25pt">
                <v:stroke opacity="16448f" joinstyle="miter"/>
              </v:line>
            </w:pict>
          </mc:Fallback>
        </mc:AlternateContent>
      </w:r>
      <w:r w:rsidR="002317CD">
        <w:rPr>
          <w:noProof/>
          <w:sz w:val="24"/>
          <w:lang w:eastAsia="de-DE" w:bidi="ar-SA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D8E0C71" wp14:editId="3B119AFF">
                <wp:simplePos x="0" y="0"/>
                <wp:positionH relativeFrom="column">
                  <wp:posOffset>1486535</wp:posOffset>
                </wp:positionH>
                <wp:positionV relativeFrom="paragraph">
                  <wp:posOffset>0</wp:posOffset>
                </wp:positionV>
                <wp:extent cx="4684395" cy="8969375"/>
                <wp:effectExtent l="0" t="0" r="0" b="0"/>
                <wp:wrapSquare wrapText="bothSides"/>
                <wp:docPr id="222" name="Textfeld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4395" cy="8969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linkedTxbx id="11" seq="2"/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E0C71" id="Textfeld 222" o:spid="_x0000_s1039" type="#_x0000_t202" style="position:absolute;margin-left:117.05pt;margin-top:0;width:368.85pt;height:706.2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" filled="f" stroked="f">
                <v:textbox style="mso-next-textbox:#Textfeld 224">
                  <w:txbxContent/>
                </v:textbox>
                <w10:wrap type="square"/>
              </v:shape>
            </w:pict>
          </mc:Fallback>
        </mc:AlternateContent>
      </w:r>
      <w:r w:rsidR="00FD7B53"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03E0E54" wp14:editId="67B84A69">
                <wp:simplePos x="0" y="0"/>
                <wp:positionH relativeFrom="column">
                  <wp:posOffset>-67982</wp:posOffset>
                </wp:positionH>
                <wp:positionV relativeFrom="paragraph">
                  <wp:posOffset>172720</wp:posOffset>
                </wp:positionV>
                <wp:extent cx="1348740" cy="452755"/>
                <wp:effectExtent l="0" t="0" r="0" b="4445"/>
                <wp:wrapSquare wrapText="bothSides"/>
                <wp:docPr id="199" name="Textfeld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8740" cy="452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4E1E5E" w14:textId="77777777" w:rsidR="00D52717" w:rsidRDefault="00D52717" w:rsidP="00FD7B53">
                            <w:pPr>
                              <w:pStyle w:val="berschrift2"/>
                              <w:jc w:val="center"/>
                            </w:pPr>
                            <w:r w:rsidRPr="00343744">
                              <w:t>Projekte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E0E54" id="Textfeld 199" o:spid="_x0000_s1042" type="#_x0000_t202" style="position:absolute;margin-left:-5.35pt;margin-top:13.6pt;width:106.2pt;height:35.6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" filled="f" stroked="f">
                <v:textbox>
                  <w:txbxContent>
                    <w:p w14:paraId="784E1E5E" w14:textId="77777777" w:rsidR="00D52717" w:rsidRDefault="00D52717" w:rsidP="00FD7B53">
                      <w:pPr>
                        <w:pStyle w:val="berschrift2"/>
                        <w:jc w:val="center"/>
                      </w:pPr>
                      <w:r w:rsidRPr="00343744">
                        <w:t>Projekte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D7B53">
        <w:rPr>
          <w:sz w:val="24"/>
          <w:lang w:eastAsia="de-DE" w:bidi="ar-SA"/>
        </w:rPr>
        <w:br w:type="page"/>
      </w:r>
    </w:p>
    <w:p w14:paraId="43C3A7B6" w14:textId="4114B6AA" w:rsidR="00A209AA" w:rsidRDefault="00251EB0" w:rsidP="00A209AA">
      <w:pPr>
        <w:rPr>
          <w:sz w:val="24"/>
          <w:lang w:eastAsia="de-DE" w:bidi="ar-SA"/>
        </w:rPr>
      </w:pPr>
      <w:r>
        <w:rPr>
          <w:noProof/>
          <w:sz w:val="24"/>
          <w:lang w:eastAsia="de-DE" w:bidi="ar-SA"/>
        </w:rPr>
        <w:lastRenderedPageBreak/>
        <mc:AlternateContent>
          <mc:Choice Requires="wps">
            <w:drawing>
              <wp:anchor distT="0" distB="0" distL="114300" distR="114300" simplePos="0" relativeHeight="251758592" behindDoc="1" locked="0" layoutInCell="1" allowOverlap="1" wp14:anchorId="2DBAE581" wp14:editId="5FBB4D92">
                <wp:simplePos x="0" y="0"/>
                <wp:positionH relativeFrom="column">
                  <wp:posOffset>-10624</wp:posOffset>
                </wp:positionH>
                <wp:positionV relativeFrom="paragraph">
                  <wp:posOffset>169577</wp:posOffset>
                </wp:positionV>
                <wp:extent cx="1299210" cy="8456898"/>
                <wp:effectExtent l="0" t="0" r="0" b="1905"/>
                <wp:wrapNone/>
                <wp:docPr id="204" name="Rechteck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9210" cy="8456898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DB9CFF" id="Rechteck 204" o:spid="_x0000_s1026" style="position:absolute;margin-left:-.85pt;margin-top:13.35pt;width:102.3pt;height:665.9pt;z-index:-25155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" fillcolor="#eee" stroked="f" strokeweight="1pt"/>
            </w:pict>
          </mc:Fallback>
        </mc:AlternateContent>
      </w:r>
      <w:r w:rsidR="005753E5">
        <w:rPr>
          <w:noProof/>
          <w:sz w:val="24"/>
          <w:lang w:eastAsia="de-DE" w:bidi="ar-SA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37C9B70" wp14:editId="52B072B8">
                <wp:simplePos x="0" y="0"/>
                <wp:positionH relativeFrom="column">
                  <wp:posOffset>1556061</wp:posOffset>
                </wp:positionH>
                <wp:positionV relativeFrom="paragraph">
                  <wp:posOffset>389255</wp:posOffset>
                </wp:positionV>
                <wp:extent cx="4754245" cy="8348345"/>
                <wp:effectExtent l="0" t="0" r="0" b="8255"/>
                <wp:wrapSquare wrapText="bothSides"/>
                <wp:docPr id="224" name="Textfeld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4245" cy="8348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linkedTxbx id="11" seq="3"/>
                      <wps:bodyPr rot="0" spcFirstLastPara="0" vertOverflow="overflow" horzOverflow="overflow" vert="horz" wrap="square" lIns="72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C9B70" id="Textfeld 224" o:spid="_x0000_s1041" type="#_x0000_t202" style="position:absolute;margin-left:122.5pt;margin-top:30.65pt;width:374.35pt;height:657.3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" filled="f" stroked="f">
                <v:textbox style="mso-next-textbox:#Textfeld 225" inset="2mm">
                  <w:txbxContent/>
                </v:textbox>
                <w10:wrap type="square"/>
              </v:shape>
            </w:pict>
          </mc:Fallback>
        </mc:AlternateContent>
      </w:r>
      <w:r w:rsidR="00A209AA"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8B5227E" wp14:editId="57F93A7A">
                <wp:simplePos x="0" y="0"/>
                <wp:positionH relativeFrom="column">
                  <wp:posOffset>-67982</wp:posOffset>
                </wp:positionH>
                <wp:positionV relativeFrom="paragraph">
                  <wp:posOffset>172720</wp:posOffset>
                </wp:positionV>
                <wp:extent cx="1348740" cy="452755"/>
                <wp:effectExtent l="0" t="0" r="0" b="4445"/>
                <wp:wrapSquare wrapText="bothSides"/>
                <wp:docPr id="205" name="Textfeld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8740" cy="452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4FB260" w14:textId="77777777" w:rsidR="00D52717" w:rsidRDefault="00D52717" w:rsidP="00A209AA">
                            <w:pPr>
                              <w:pStyle w:val="berschrift2"/>
                              <w:jc w:val="center"/>
                            </w:pPr>
                            <w:r w:rsidRPr="00343744">
                              <w:t>Projekte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5227E" id="Textfeld 205" o:spid="_x0000_s1044" type="#_x0000_t202" style="position:absolute;margin-left:-5.35pt;margin-top:13.6pt;width:106.2pt;height:35.6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" filled="f" stroked="f">
                <v:textbox>
                  <w:txbxContent>
                    <w:p w14:paraId="454FB260" w14:textId="77777777" w:rsidR="00D52717" w:rsidRDefault="00D52717" w:rsidP="00A209AA">
                      <w:pPr>
                        <w:pStyle w:val="berschrift2"/>
                        <w:jc w:val="center"/>
                      </w:pPr>
                      <w:r w:rsidRPr="00343744">
                        <w:t>Projekte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189128A" w14:textId="65320120" w:rsidR="00C1135C" w:rsidRDefault="00251EB0" w:rsidP="00953A90">
      <w:pPr>
        <w:spacing w:before="160" w:after="320" w:line="360" w:lineRule="auto"/>
        <w:contextualSpacing w:val="0"/>
        <w:rPr>
          <w:sz w:val="24"/>
          <w:lang w:eastAsia="de-DE" w:bidi="ar-SA"/>
        </w:rPr>
      </w:pPr>
      <w:r>
        <w:rPr>
          <w:noProof/>
          <w:sz w:val="24"/>
          <w:lang w:eastAsia="de-DE" w:bidi="ar-SA"/>
        </w:rPr>
        <w:drawing>
          <wp:anchor distT="0" distB="0" distL="114300" distR="114300" simplePos="0" relativeHeight="251759616" behindDoc="1" locked="0" layoutInCell="1" allowOverlap="1" wp14:anchorId="0F453A28" wp14:editId="79AB14B3">
            <wp:simplePos x="0" y="0"/>
            <wp:positionH relativeFrom="column">
              <wp:posOffset>-117961</wp:posOffset>
            </wp:positionH>
            <wp:positionV relativeFrom="paragraph">
              <wp:posOffset>772160</wp:posOffset>
            </wp:positionV>
            <wp:extent cx="2314575" cy="7886065"/>
            <wp:effectExtent l="0" t="0" r="0" b="0"/>
            <wp:wrapNone/>
            <wp:docPr id="209" name="Bild 209" descr="plat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latin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788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17CD">
        <w:rPr>
          <w:noProof/>
          <w:sz w:val="24"/>
          <w:lang w:eastAsia="de-DE" w:bidi="ar-SA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7E95FD8" wp14:editId="5F90CD8E">
                <wp:simplePos x="0" y="0"/>
                <wp:positionH relativeFrom="column">
                  <wp:posOffset>1630680</wp:posOffset>
                </wp:positionH>
                <wp:positionV relativeFrom="paragraph">
                  <wp:posOffset>7282180</wp:posOffset>
                </wp:positionV>
                <wp:extent cx="4672965" cy="1905"/>
                <wp:effectExtent l="0" t="0" r="26035" b="48895"/>
                <wp:wrapNone/>
                <wp:docPr id="12" name="Gerade Verbindung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72965" cy="1905"/>
                        </a:xfrm>
                        <a:prstGeom prst="line">
                          <a:avLst/>
                        </a:prstGeom>
                        <a:ln w="3175">
                          <a:solidFill>
                            <a:srgbClr val="032034">
                              <a:alpha val="25000"/>
                            </a:srgb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D4834EF" id="Gerade Verbindung 12" o:spid="_x0000_s1026" style="position:absolute;z-index:251801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8.4pt,573.4pt" to="496.35pt,573.5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" strokecolor="#032034" strokeweight=".25pt">
                <v:stroke opacity="16448f" joinstyle="miter"/>
              </v:line>
            </w:pict>
          </mc:Fallback>
        </mc:AlternateContent>
      </w:r>
      <w:r w:rsidR="002317CD">
        <w:rPr>
          <w:noProof/>
          <w:sz w:val="24"/>
          <w:lang w:eastAsia="de-DE" w:bidi="ar-SA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7A3ABC7" wp14:editId="2C86B434">
                <wp:simplePos x="0" y="0"/>
                <wp:positionH relativeFrom="column">
                  <wp:posOffset>1631950</wp:posOffset>
                </wp:positionH>
                <wp:positionV relativeFrom="paragraph">
                  <wp:posOffset>5341620</wp:posOffset>
                </wp:positionV>
                <wp:extent cx="4672965" cy="1905"/>
                <wp:effectExtent l="0" t="0" r="26035" b="48895"/>
                <wp:wrapNone/>
                <wp:docPr id="10" name="Gerade Verbindung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72965" cy="1905"/>
                        </a:xfrm>
                        <a:prstGeom prst="line">
                          <a:avLst/>
                        </a:prstGeom>
                        <a:ln w="3175">
                          <a:solidFill>
                            <a:srgbClr val="032034">
                              <a:alpha val="25000"/>
                            </a:srgb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6BAA632" id="Gerade Verbindung 10" o:spid="_x0000_s1026" style="position:absolute;z-index:251799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8.5pt,420.6pt" to="496.45pt,420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" strokecolor="#032034" strokeweight=".25pt">
                <v:stroke opacity="16448f" joinstyle="miter"/>
              </v:line>
            </w:pict>
          </mc:Fallback>
        </mc:AlternateContent>
      </w:r>
      <w:r w:rsidR="002317CD">
        <w:rPr>
          <w:noProof/>
          <w:sz w:val="24"/>
          <w:lang w:eastAsia="de-DE" w:bidi="ar-SA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3B6908F" wp14:editId="3C5D9F5E">
                <wp:simplePos x="0" y="0"/>
                <wp:positionH relativeFrom="column">
                  <wp:posOffset>1629410</wp:posOffset>
                </wp:positionH>
                <wp:positionV relativeFrom="paragraph">
                  <wp:posOffset>1567180</wp:posOffset>
                </wp:positionV>
                <wp:extent cx="4672965" cy="1905"/>
                <wp:effectExtent l="0" t="0" r="26035" b="48895"/>
                <wp:wrapNone/>
                <wp:docPr id="207" name="Gerade Verbindung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72965" cy="1905"/>
                        </a:xfrm>
                        <a:prstGeom prst="line">
                          <a:avLst/>
                        </a:prstGeom>
                        <a:ln w="3175">
                          <a:solidFill>
                            <a:srgbClr val="032034">
                              <a:alpha val="25000"/>
                            </a:srgb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413C13A" id="Gerade Verbindung 207" o:spid="_x0000_s1026" style="position:absolute;z-index:251760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8.3pt,123.4pt" to="496.25pt,123.5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" strokecolor="#032034" strokeweight=".25pt">
                <v:stroke opacity="16448f" joinstyle="miter"/>
              </v:line>
            </w:pict>
          </mc:Fallback>
        </mc:AlternateContent>
      </w:r>
      <w:r w:rsidR="002317CD">
        <w:rPr>
          <w:noProof/>
          <w:sz w:val="24"/>
          <w:lang w:eastAsia="de-DE" w:bidi="ar-SA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146C64A" wp14:editId="4A6223F5">
                <wp:simplePos x="0" y="0"/>
                <wp:positionH relativeFrom="column">
                  <wp:posOffset>1630836</wp:posOffset>
                </wp:positionH>
                <wp:positionV relativeFrom="paragraph">
                  <wp:posOffset>3622040</wp:posOffset>
                </wp:positionV>
                <wp:extent cx="4672965" cy="1905"/>
                <wp:effectExtent l="0" t="0" r="26035" b="48895"/>
                <wp:wrapNone/>
                <wp:docPr id="7" name="Gerade Verbindung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72965" cy="1905"/>
                        </a:xfrm>
                        <a:prstGeom prst="line">
                          <a:avLst/>
                        </a:prstGeom>
                        <a:ln w="3175">
                          <a:solidFill>
                            <a:srgbClr val="032034">
                              <a:alpha val="25000"/>
                            </a:srgb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82724BF" id="Gerade Verbindung 7" o:spid="_x0000_s1026" style="position:absolute;z-index:251797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8.4pt,285.2pt" to="496.35pt,285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" strokecolor="#032034" strokeweight=".25pt">
                <v:stroke opacity="16448f" joinstyle="miter"/>
              </v:line>
            </w:pict>
          </mc:Fallback>
        </mc:AlternateContent>
      </w:r>
      <w:r w:rsidR="00A209AA">
        <w:rPr>
          <w:sz w:val="24"/>
          <w:lang w:eastAsia="de-DE" w:bidi="ar-SA"/>
        </w:rPr>
        <w:br w:type="page"/>
      </w:r>
    </w:p>
    <w:p w14:paraId="1CFFC03F" w14:textId="7D64D295" w:rsidR="00C1135C" w:rsidRDefault="00251EB0" w:rsidP="00C1135C">
      <w:pPr>
        <w:rPr>
          <w:sz w:val="24"/>
          <w:lang w:eastAsia="de-DE" w:bidi="ar-SA"/>
        </w:rPr>
      </w:pPr>
      <w:r>
        <w:rPr>
          <w:noProof/>
          <w:sz w:val="24"/>
          <w:lang w:eastAsia="de-DE" w:bidi="ar-SA"/>
        </w:rPr>
        <w:lastRenderedPageBreak/>
        <mc:AlternateContent>
          <mc:Choice Requires="wps">
            <w:drawing>
              <wp:anchor distT="0" distB="0" distL="114300" distR="114300" simplePos="0" relativeHeight="251766784" behindDoc="1" locked="0" layoutInCell="1" allowOverlap="1" wp14:anchorId="113C7343" wp14:editId="3068C128">
                <wp:simplePos x="0" y="0"/>
                <wp:positionH relativeFrom="column">
                  <wp:posOffset>-10624</wp:posOffset>
                </wp:positionH>
                <wp:positionV relativeFrom="paragraph">
                  <wp:posOffset>169577</wp:posOffset>
                </wp:positionV>
                <wp:extent cx="1299210" cy="8456898"/>
                <wp:effectExtent l="0" t="0" r="0" b="1905"/>
                <wp:wrapNone/>
                <wp:docPr id="211" name="Rechteck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9210" cy="8456898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0E62B3" id="Rechteck 211" o:spid="_x0000_s1026" style="position:absolute;margin-left:-.85pt;margin-top:13.35pt;width:102.3pt;height:665.9pt;z-index:-25154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" fillcolor="#eee" stroked="f" strokeweight="1pt"/>
            </w:pict>
          </mc:Fallback>
        </mc:AlternateContent>
      </w:r>
      <w:r w:rsidR="00397FA6"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A9C0B20" wp14:editId="1FEF86F5">
                <wp:simplePos x="0" y="0"/>
                <wp:positionH relativeFrom="column">
                  <wp:posOffset>1490941</wp:posOffset>
                </wp:positionH>
                <wp:positionV relativeFrom="paragraph">
                  <wp:posOffset>401320</wp:posOffset>
                </wp:positionV>
                <wp:extent cx="4959350" cy="8338820"/>
                <wp:effectExtent l="0" t="0" r="0" b="0"/>
                <wp:wrapSquare wrapText="bothSides"/>
                <wp:docPr id="225" name="Textfeld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9350" cy="8338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linkedTxbx id="11" seq="4"/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C0B20" id="Textfeld 225" o:spid="_x0000_s1043" type="#_x0000_t202" style="position:absolute;margin-left:117.4pt;margin-top:31.6pt;width:390.5pt;height:656.6pt;z-index:251777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" filled="f" stroked="f">
                <v:textbox>
                  <w:txbxContent/>
                </v:textbox>
                <w10:wrap type="square"/>
              </v:shape>
            </w:pict>
          </mc:Fallback>
        </mc:AlternateContent>
      </w:r>
      <w:r w:rsidR="00C1135C"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9C8ACDD" wp14:editId="329C76E6">
                <wp:simplePos x="0" y="0"/>
                <wp:positionH relativeFrom="column">
                  <wp:posOffset>-67982</wp:posOffset>
                </wp:positionH>
                <wp:positionV relativeFrom="paragraph">
                  <wp:posOffset>172720</wp:posOffset>
                </wp:positionV>
                <wp:extent cx="1348740" cy="452755"/>
                <wp:effectExtent l="0" t="0" r="0" b="4445"/>
                <wp:wrapSquare wrapText="bothSides"/>
                <wp:docPr id="212" name="Textfeld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8740" cy="452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122B17" w14:textId="77777777" w:rsidR="00D52717" w:rsidRDefault="00D52717" w:rsidP="00C1135C">
                            <w:pPr>
                              <w:pStyle w:val="berschrift2"/>
                              <w:jc w:val="center"/>
                            </w:pPr>
                            <w:r w:rsidRPr="00343744">
                              <w:t>Projekte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C8ACDD" id="Textfeld 212" o:spid="_x0000_s1046" type="#_x0000_t202" style="position:absolute;margin-left:-5.35pt;margin-top:13.6pt;width:106.2pt;height:35.6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" filled="f" stroked="f">
                <v:textbox>
                  <w:txbxContent>
                    <w:p w14:paraId="6B122B17" w14:textId="77777777" w:rsidR="00D52717" w:rsidRDefault="00D52717" w:rsidP="00C1135C">
                      <w:pPr>
                        <w:pStyle w:val="berschrift2"/>
                        <w:jc w:val="center"/>
                      </w:pPr>
                      <w:r w:rsidRPr="00343744">
                        <w:t>Projekte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C6E8244" w14:textId="3F99E857" w:rsidR="00953A90" w:rsidRDefault="006D2991" w:rsidP="00953A90">
      <w:pPr>
        <w:spacing w:before="160" w:after="320" w:line="360" w:lineRule="auto"/>
        <w:contextualSpacing w:val="0"/>
        <w:rPr>
          <w:sz w:val="24"/>
          <w:lang w:eastAsia="de-DE" w:bidi="ar-SA"/>
        </w:rPr>
      </w:pPr>
      <w:r>
        <w:rPr>
          <w:noProof/>
          <w:sz w:val="24"/>
          <w:lang w:eastAsia="de-DE" w:bidi="ar-SA"/>
        </w:rPr>
        <w:drawing>
          <wp:anchor distT="0" distB="0" distL="114300" distR="114300" simplePos="0" relativeHeight="251767808" behindDoc="1" locked="0" layoutInCell="1" allowOverlap="1" wp14:anchorId="378A1C83" wp14:editId="54EF1EC6">
            <wp:simplePos x="0" y="0"/>
            <wp:positionH relativeFrom="column">
              <wp:posOffset>-119231</wp:posOffset>
            </wp:positionH>
            <wp:positionV relativeFrom="paragraph">
              <wp:posOffset>655320</wp:posOffset>
            </wp:positionV>
            <wp:extent cx="2314575" cy="7886065"/>
            <wp:effectExtent l="0" t="0" r="0" b="0"/>
            <wp:wrapNone/>
            <wp:docPr id="216" name="Bild 216" descr="plat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latin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788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2961">
        <w:rPr>
          <w:noProof/>
          <w:sz w:val="24"/>
          <w:lang w:eastAsia="de-DE" w:bidi="ar-SA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EE6C4AA" wp14:editId="0E733111">
                <wp:simplePos x="0" y="0"/>
                <wp:positionH relativeFrom="column">
                  <wp:posOffset>1559560</wp:posOffset>
                </wp:positionH>
                <wp:positionV relativeFrom="paragraph">
                  <wp:posOffset>995680</wp:posOffset>
                </wp:positionV>
                <wp:extent cx="4719955" cy="0"/>
                <wp:effectExtent l="0" t="0" r="29845" b="25400"/>
                <wp:wrapNone/>
                <wp:docPr id="15" name="Gerade Verbindung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19955" cy="0"/>
                        </a:xfrm>
                        <a:prstGeom prst="line">
                          <a:avLst/>
                        </a:prstGeom>
                        <a:ln w="3175">
                          <a:solidFill>
                            <a:srgbClr val="032034">
                              <a:alpha val="25000"/>
                            </a:srgb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F829767" id="Gerade Verbindung 15" o:spid="_x0000_s1026" style="position:absolute;flip:y;z-index:251803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2.8pt,78.4pt" to="494.45pt,78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" strokecolor="#032034" strokeweight=".25pt">
                <v:stroke opacity="16448f" joinstyle="miter"/>
              </v:line>
            </w:pict>
          </mc:Fallback>
        </mc:AlternateContent>
      </w:r>
      <w:r w:rsidR="002317CD">
        <w:rPr>
          <w:noProof/>
          <w:sz w:val="24"/>
          <w:lang w:eastAsia="de-DE" w:bidi="ar-SA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39DD81" wp14:editId="50B0C101">
                <wp:simplePos x="0" y="0"/>
                <wp:positionH relativeFrom="column">
                  <wp:posOffset>1583211</wp:posOffset>
                </wp:positionH>
                <wp:positionV relativeFrom="paragraph">
                  <wp:posOffset>6365875</wp:posOffset>
                </wp:positionV>
                <wp:extent cx="4719955" cy="0"/>
                <wp:effectExtent l="0" t="0" r="29845" b="25400"/>
                <wp:wrapNone/>
                <wp:docPr id="235" name="Gerade Verbindung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19955" cy="0"/>
                        </a:xfrm>
                        <a:prstGeom prst="line">
                          <a:avLst/>
                        </a:prstGeom>
                        <a:ln w="3175">
                          <a:solidFill>
                            <a:srgbClr val="032034">
                              <a:alpha val="25000"/>
                            </a:srgb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61C10F1" id="Gerade Verbindung 235" o:spid="_x0000_s1026" style="position:absolute;flip:y;z-index:251784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4.65pt,501.25pt" to="496.3pt,501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" strokecolor="#032034" strokeweight=".25pt">
                <v:stroke opacity="16448f" joinstyle="miter"/>
              </v:line>
            </w:pict>
          </mc:Fallback>
        </mc:AlternateContent>
      </w:r>
      <w:r w:rsidR="002317CD">
        <w:rPr>
          <w:noProof/>
          <w:sz w:val="24"/>
          <w:lang w:eastAsia="de-DE" w:bidi="ar-SA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69F59AA" wp14:editId="6B3ED35C">
                <wp:simplePos x="0" y="0"/>
                <wp:positionH relativeFrom="column">
                  <wp:posOffset>1553845</wp:posOffset>
                </wp:positionH>
                <wp:positionV relativeFrom="paragraph">
                  <wp:posOffset>4536440</wp:posOffset>
                </wp:positionV>
                <wp:extent cx="4719955" cy="0"/>
                <wp:effectExtent l="0" t="0" r="29845" b="25400"/>
                <wp:wrapNone/>
                <wp:docPr id="21" name="Gerade Verbindung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19955" cy="0"/>
                        </a:xfrm>
                        <a:prstGeom prst="line">
                          <a:avLst/>
                        </a:prstGeom>
                        <a:ln w="3175">
                          <a:solidFill>
                            <a:srgbClr val="032034">
                              <a:alpha val="25000"/>
                            </a:srgb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FFF1EAB" id="Gerade Verbindung 21" o:spid="_x0000_s1026" style="position:absolute;flip:y;z-index:251807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2.35pt,357.2pt" to="494pt,357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" strokecolor="#032034" strokeweight=".25pt">
                <v:stroke opacity="16448f" joinstyle="miter"/>
              </v:line>
            </w:pict>
          </mc:Fallback>
        </mc:AlternateContent>
      </w:r>
      <w:r w:rsidR="002317CD">
        <w:rPr>
          <w:noProof/>
          <w:sz w:val="24"/>
          <w:lang w:eastAsia="de-DE" w:bidi="ar-SA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FE90D97" wp14:editId="3698B590">
                <wp:simplePos x="0" y="0"/>
                <wp:positionH relativeFrom="column">
                  <wp:posOffset>1559560</wp:posOffset>
                </wp:positionH>
                <wp:positionV relativeFrom="paragraph">
                  <wp:posOffset>2712720</wp:posOffset>
                </wp:positionV>
                <wp:extent cx="4719955" cy="0"/>
                <wp:effectExtent l="0" t="0" r="29845" b="25400"/>
                <wp:wrapNone/>
                <wp:docPr id="17" name="Gerade Verbindung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19955" cy="0"/>
                        </a:xfrm>
                        <a:prstGeom prst="line">
                          <a:avLst/>
                        </a:prstGeom>
                        <a:ln w="3175">
                          <a:solidFill>
                            <a:srgbClr val="032034">
                              <a:alpha val="25000"/>
                            </a:srgb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D8D103D" id="Gerade Verbindung 17" o:spid="_x0000_s1026" style="position:absolute;flip:y;z-index:251805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2.8pt,213.6pt" to="494.45pt,213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" strokecolor="#032034" strokeweight=".25pt">
                <v:stroke opacity="16448f" joinstyle="miter"/>
              </v:line>
            </w:pict>
          </mc:Fallback>
        </mc:AlternateContent>
      </w:r>
      <w:r w:rsidR="00D52717">
        <w:rPr>
          <w:sz w:val="24"/>
          <w:lang w:eastAsia="de-DE" w:bidi="ar-SA"/>
        </w:rPr>
        <w:br w:type="page"/>
      </w:r>
    </w:p>
    <w:p w14:paraId="61AC705D" w14:textId="1E6049FD" w:rsidR="00A13EB7" w:rsidRDefault="009F5656" w:rsidP="00A13EB7">
      <w:pPr>
        <w:rPr>
          <w:sz w:val="24"/>
          <w:lang w:eastAsia="de-DE" w:bidi="ar-SA"/>
        </w:rPr>
      </w:pPr>
      <w:r>
        <w:rPr>
          <w:noProof/>
          <w:sz w:val="24"/>
          <w:lang w:eastAsia="de-DE" w:bidi="ar-SA"/>
        </w:rPr>
        <w:lastRenderedPageBreak/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7CA4627A" wp14:editId="14191891">
                <wp:simplePos x="0" y="0"/>
                <wp:positionH relativeFrom="column">
                  <wp:posOffset>-61595</wp:posOffset>
                </wp:positionH>
                <wp:positionV relativeFrom="paragraph">
                  <wp:posOffset>165735</wp:posOffset>
                </wp:positionV>
                <wp:extent cx="1299210" cy="5946140"/>
                <wp:effectExtent l="0" t="0" r="0" b="0"/>
                <wp:wrapNone/>
                <wp:docPr id="36" name="Rechteck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9210" cy="594614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1627C0" id="Rechteck 36" o:spid="_x0000_s1026" style="position:absolute;margin-left:-4.85pt;margin-top:13.05pt;width:102.3pt;height:468.2pt;z-index:-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" fillcolor="#eee" stroked="f" strokeweight="1pt"/>
            </w:pict>
          </mc:Fallback>
        </mc:AlternateContent>
      </w:r>
      <w:r w:rsidR="006507C0">
        <w:rPr>
          <w:noProof/>
          <w:sz w:val="24"/>
          <w:lang w:eastAsia="de-DE" w:bidi="ar-SA"/>
        </w:rPr>
        <w:drawing>
          <wp:anchor distT="0" distB="0" distL="114300" distR="114300" simplePos="0" relativeHeight="251715584" behindDoc="1" locked="0" layoutInCell="1" allowOverlap="1" wp14:anchorId="1E5223ED" wp14:editId="04E3A322">
            <wp:simplePos x="0" y="0"/>
            <wp:positionH relativeFrom="column">
              <wp:posOffset>-122003</wp:posOffset>
            </wp:positionH>
            <wp:positionV relativeFrom="paragraph">
              <wp:posOffset>-516890</wp:posOffset>
            </wp:positionV>
            <wp:extent cx="2314575" cy="5310505"/>
            <wp:effectExtent l="0" t="0" r="0" b="0"/>
            <wp:wrapNone/>
            <wp:docPr id="145" name="Bild 145" descr="plat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latin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659"/>
                    <a:stretch/>
                  </pic:blipFill>
                  <pic:spPr bwMode="auto">
                    <a:xfrm>
                      <a:off x="0" y="0"/>
                      <a:ext cx="2314575" cy="531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17CD"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41F1567" wp14:editId="4F8C8DF6">
                <wp:simplePos x="0" y="0"/>
                <wp:positionH relativeFrom="column">
                  <wp:posOffset>1445260</wp:posOffset>
                </wp:positionH>
                <wp:positionV relativeFrom="paragraph">
                  <wp:posOffset>287020</wp:posOffset>
                </wp:positionV>
                <wp:extent cx="4795520" cy="909320"/>
                <wp:effectExtent l="0" t="0" r="0" b="5080"/>
                <wp:wrapSquare wrapText="bothSides"/>
                <wp:docPr id="41" name="Textfeld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5520" cy="909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A63BFA" w14:textId="61C512EB" w:rsidR="00D52717" w:rsidRPr="00E37C43" w:rsidRDefault="008F5F77" w:rsidP="00A25A67">
                            <w:pPr>
                              <w:ind w:left="1985" w:hanging="1985"/>
                            </w:pPr>
                            <w:r>
                              <w:rPr>
                                <w:b/>
                              </w:rPr>
                              <w:t>Datum</w:t>
                            </w:r>
                            <w:r w:rsidR="00D52717" w:rsidRPr="00F13F61">
                              <w:rPr>
                                <w:b/>
                              </w:rPr>
                              <w:tab/>
                            </w:r>
                            <w:r w:rsidR="00406EA2" w:rsidRPr="00406EA2">
                              <w:t>5.12.2017</w:t>
                            </w:r>
                          </w:p>
                          <w:p w14:paraId="1F57BACB" w14:textId="4E5B352F" w:rsidR="00D52717" w:rsidRPr="00F13F61" w:rsidRDefault="008F5F77" w:rsidP="00A25A67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Bezeichnung</w:t>
                            </w:r>
                            <w:r w:rsidR="00D52717">
                              <w:rPr>
                                <w:b/>
                              </w:rPr>
                              <w:t xml:space="preserve">             </w:t>
                            </w:r>
                            <w:r w:rsidR="00A25A67">
                              <w:rPr>
                                <w:b/>
                              </w:rPr>
                              <w:tab/>
                            </w:r>
                            <w:r w:rsidRPr="008F5F77">
                              <w:t>CSM</w:t>
                            </w:r>
                          </w:p>
                          <w:p w14:paraId="0E8AA4B9" w14:textId="1C1435A7" w:rsidR="00D52717" w:rsidRPr="00F13F61" w:rsidRDefault="008F5F77" w:rsidP="00A25A67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Beschreibung</w:t>
                            </w:r>
                            <w:r w:rsidR="00D52717" w:rsidRPr="00F13F61">
                              <w:rPr>
                                <w:b/>
                              </w:rPr>
                              <w:tab/>
                            </w:r>
                            <w:r w:rsidRPr="008F5F77">
                              <w:t xml:space="preserve">Certified </w:t>
                            </w:r>
                            <w:proofErr w:type="spellStart"/>
                            <w:r w:rsidRPr="008F5F77">
                              <w:t>ScrumMaster</w:t>
                            </w:r>
                            <w:proofErr w:type="spellEnd"/>
                            <w:r w:rsidR="00D52717" w:rsidRPr="00F13F61">
                              <w:rPr>
                                <w:b/>
                              </w:rPr>
                              <w:tab/>
                            </w:r>
                            <w:r w:rsidR="00D52717">
                              <w:rPr>
                                <w:b/>
                              </w:rPr>
                              <w:t xml:space="preserve">          </w:t>
                            </w:r>
                            <w:r w:rsidR="00D52717">
                              <w:t xml:space="preserve"> </w:t>
                            </w:r>
                          </w:p>
                          <w:p w14:paraId="77DE17AF" w14:textId="77777777" w:rsidR="00D52717" w:rsidRPr="00E37C43" w:rsidRDefault="00D52717" w:rsidP="00A13EB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F1567" id="Textfeld 41" o:spid="_x0000_s1047" type="#_x0000_t202" style="position:absolute;margin-left:113.8pt;margin-top:22.6pt;width:377.6pt;height:71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" filled="f" stroked="f">
                <v:textbox>
                  <w:txbxContent>
                    <w:p w14:paraId="57A63BFA" w14:textId="61C512EB" w:rsidR="00D52717" w:rsidRPr="00E37C43" w:rsidRDefault="008F5F77" w:rsidP="00A25A67">
                      <w:pPr>
                        <w:ind w:left="1985" w:hanging="1985"/>
                      </w:pPr>
                      <w:r>
                        <w:rPr>
                          <w:b/>
                        </w:rPr>
                        <w:t>Datum</w:t>
                      </w:r>
                      <w:r w:rsidR="00D52717" w:rsidRPr="00F13F61">
                        <w:rPr>
                          <w:b/>
                        </w:rPr>
                        <w:tab/>
                      </w:r>
                      <w:r w:rsidR="00406EA2" w:rsidRPr="00406EA2">
                        <w:t>5.12.2017</w:t>
                      </w:r>
                    </w:p>
                    <w:p w14:paraId="1F57BACB" w14:textId="4E5B352F" w:rsidR="00D52717" w:rsidRPr="00F13F61" w:rsidRDefault="008F5F77" w:rsidP="00A25A67">
                      <w:pPr>
                        <w:ind w:left="1985" w:hanging="1985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Bezeichnung</w:t>
                      </w:r>
                      <w:r w:rsidR="00D52717">
                        <w:rPr>
                          <w:b/>
                        </w:rPr>
                        <w:t xml:space="preserve">             </w:t>
                      </w:r>
                      <w:r w:rsidR="00A25A67">
                        <w:rPr>
                          <w:b/>
                        </w:rPr>
                        <w:tab/>
                      </w:r>
                      <w:r w:rsidRPr="008F5F77">
                        <w:t>CSM</w:t>
                      </w:r>
                    </w:p>
                    <w:p w14:paraId="0E8AA4B9" w14:textId="1C1435A7" w:rsidR="00D52717" w:rsidRPr="00F13F61" w:rsidRDefault="008F5F77" w:rsidP="00A25A67">
                      <w:pPr>
                        <w:ind w:left="1985" w:hanging="1985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Beschreibung</w:t>
                      </w:r>
                      <w:r w:rsidR="00D52717" w:rsidRPr="00F13F61">
                        <w:rPr>
                          <w:b/>
                        </w:rPr>
                        <w:tab/>
                      </w:r>
                      <w:r w:rsidRPr="008F5F77">
                        <w:t xml:space="preserve">Certified </w:t>
                      </w:r>
                      <w:proofErr w:type="spellStart"/>
                      <w:r w:rsidRPr="008F5F77">
                        <w:t>ScrumMaster</w:t>
                      </w:r>
                      <w:proofErr w:type="spellEnd"/>
                      <w:r w:rsidR="00D52717" w:rsidRPr="00F13F61">
                        <w:rPr>
                          <w:b/>
                        </w:rPr>
                        <w:tab/>
                      </w:r>
                      <w:r w:rsidR="00D52717">
                        <w:rPr>
                          <w:b/>
                        </w:rPr>
                        <w:t xml:space="preserve">          </w:t>
                      </w:r>
                      <w:r w:rsidR="00D52717">
                        <w:t xml:space="preserve"> </w:t>
                      </w:r>
                    </w:p>
                    <w:p w14:paraId="77DE17AF" w14:textId="77777777" w:rsidR="00D52717" w:rsidRPr="00E37C43" w:rsidRDefault="00D52717" w:rsidP="00A13EB7"/>
                  </w:txbxContent>
                </v:textbox>
                <w10:wrap type="square"/>
              </v:shape>
            </w:pict>
          </mc:Fallback>
        </mc:AlternateContent>
      </w:r>
      <w:r w:rsidR="002317CD"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CA2E3EE" wp14:editId="6A52F335">
                <wp:simplePos x="0" y="0"/>
                <wp:positionH relativeFrom="column">
                  <wp:posOffset>1414145</wp:posOffset>
                </wp:positionH>
                <wp:positionV relativeFrom="paragraph">
                  <wp:posOffset>2339340</wp:posOffset>
                </wp:positionV>
                <wp:extent cx="4795520" cy="1259840"/>
                <wp:effectExtent l="0" t="0" r="0" b="10160"/>
                <wp:wrapSquare wrapText="bothSides"/>
                <wp:docPr id="23" name="Textfeld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5520" cy="1259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6AAF4E" w14:textId="6F5383C4" w:rsidR="008F5F77" w:rsidRPr="008F5F77" w:rsidRDefault="008F5F77" w:rsidP="00A25A67">
                            <w:pPr>
                              <w:ind w:left="1985" w:hanging="1985"/>
                            </w:pPr>
                            <w:r w:rsidRPr="008F5F77">
                              <w:rPr>
                                <w:b/>
                              </w:rPr>
                              <w:t>Datum</w:t>
                            </w:r>
                            <w:r w:rsidRPr="008F5F77">
                              <w:rPr>
                                <w:b/>
                              </w:rPr>
                              <w:tab/>
                            </w:r>
                            <w:r w:rsidRPr="008F5F77">
                              <w:t>27.2.2012</w:t>
                            </w:r>
                          </w:p>
                          <w:p w14:paraId="65D41036" w14:textId="114B40E0" w:rsidR="008F5F77" w:rsidRPr="008F5F77" w:rsidRDefault="008F5F77" w:rsidP="00A25A67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 w:rsidRPr="008F5F77">
                              <w:rPr>
                                <w:b/>
                              </w:rPr>
                              <w:t xml:space="preserve">Bezeichnung             </w:t>
                            </w:r>
                            <w:r w:rsidR="00A25A67">
                              <w:rPr>
                                <w:b/>
                              </w:rPr>
                              <w:tab/>
                            </w:r>
                            <w:r w:rsidRPr="008F5F77">
                              <w:t>CISSP</w:t>
                            </w:r>
                          </w:p>
                          <w:p w14:paraId="137ECF65" w14:textId="0F04908B" w:rsidR="008F5F77" w:rsidRPr="008F5F77" w:rsidRDefault="008F5F77" w:rsidP="00A25A67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 w:rsidRPr="008F5F77">
                              <w:rPr>
                                <w:b/>
                              </w:rPr>
                              <w:t>Beschreibung</w:t>
                            </w:r>
                            <w:r w:rsidRPr="008F5F77">
                              <w:rPr>
                                <w:b/>
                              </w:rPr>
                              <w:tab/>
                            </w:r>
                            <w:r w:rsidRPr="008F5F77">
                              <w:t>Certified Information Systems Security Professional</w:t>
                            </w:r>
                          </w:p>
                          <w:p w14:paraId="02E71F20" w14:textId="77777777" w:rsidR="008F5F77" w:rsidRPr="008F5F77" w:rsidRDefault="008F5F77" w:rsidP="008F5F77">
                            <w:pPr>
                              <w:rPr>
                                <w:b/>
                              </w:rPr>
                            </w:pPr>
                            <w:r w:rsidRPr="008F5F77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  <w:r w:rsidRPr="008F5F77">
                              <w:t xml:space="preserve"> </w:t>
                            </w:r>
                          </w:p>
                          <w:p w14:paraId="77A1C266" w14:textId="77777777" w:rsidR="008F5F77" w:rsidRPr="008F5F77" w:rsidRDefault="008F5F77" w:rsidP="008F5F77"/>
                        </w:txbxContent>
                      </wps:txbx>
                      <wps:bodyPr rot="0" spcFirstLastPara="0" vertOverflow="overflow" horzOverflow="overflow" vert="horz" wrap="square" lIns="125999" tIns="45720" rIns="7200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2E3EE" id="Textfeld 23" o:spid="_x0000_s1048" type="#_x0000_t202" style="position:absolute;margin-left:111.35pt;margin-top:184.2pt;width:377.6pt;height:99.2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" filled="f" stroked="f">
                <v:textbox inset="125999emu,,2mm">
                  <w:txbxContent>
                    <w:p w14:paraId="266AAF4E" w14:textId="6F5383C4" w:rsidR="008F5F77" w:rsidRPr="008F5F77" w:rsidRDefault="008F5F77" w:rsidP="00A25A67">
                      <w:pPr>
                        <w:ind w:left="1985" w:hanging="1985"/>
                      </w:pPr>
                      <w:r w:rsidRPr="008F5F77">
                        <w:rPr>
                          <w:b/>
                        </w:rPr>
                        <w:t>Datum</w:t>
                      </w:r>
                      <w:r w:rsidRPr="008F5F77">
                        <w:rPr>
                          <w:b/>
                        </w:rPr>
                        <w:tab/>
                      </w:r>
                      <w:r w:rsidRPr="008F5F77">
                        <w:t>27.2.2012</w:t>
                      </w:r>
                    </w:p>
                    <w:p w14:paraId="65D41036" w14:textId="114B40E0" w:rsidR="008F5F77" w:rsidRPr="008F5F77" w:rsidRDefault="008F5F77" w:rsidP="00A25A67">
                      <w:pPr>
                        <w:ind w:left="1985" w:hanging="1985"/>
                        <w:rPr>
                          <w:b/>
                        </w:rPr>
                      </w:pPr>
                      <w:r w:rsidRPr="008F5F77">
                        <w:rPr>
                          <w:b/>
                        </w:rPr>
                        <w:t xml:space="preserve">Bezeichnung             </w:t>
                      </w:r>
                      <w:r w:rsidR="00A25A67">
                        <w:rPr>
                          <w:b/>
                        </w:rPr>
                        <w:tab/>
                      </w:r>
                      <w:r w:rsidRPr="008F5F77">
                        <w:t>CISSP</w:t>
                      </w:r>
                    </w:p>
                    <w:p w14:paraId="137ECF65" w14:textId="0F04908B" w:rsidR="008F5F77" w:rsidRPr="008F5F77" w:rsidRDefault="008F5F77" w:rsidP="00A25A67">
                      <w:pPr>
                        <w:ind w:left="1985" w:hanging="1985"/>
                        <w:rPr>
                          <w:b/>
                        </w:rPr>
                      </w:pPr>
                      <w:r w:rsidRPr="008F5F77">
                        <w:rPr>
                          <w:b/>
                        </w:rPr>
                        <w:t>Beschreibung</w:t>
                      </w:r>
                      <w:r w:rsidRPr="008F5F77">
                        <w:rPr>
                          <w:b/>
                        </w:rPr>
                        <w:tab/>
                      </w:r>
                      <w:r w:rsidRPr="008F5F77">
                        <w:t>Certified Information Systems Security Professional</w:t>
                      </w:r>
                    </w:p>
                    <w:p w14:paraId="02E71F20" w14:textId="77777777" w:rsidR="008F5F77" w:rsidRPr="008F5F77" w:rsidRDefault="008F5F77" w:rsidP="008F5F77">
                      <w:pPr>
                        <w:rPr>
                          <w:b/>
                        </w:rPr>
                      </w:pPr>
                      <w:r w:rsidRPr="008F5F77">
                        <w:rPr>
                          <w:b/>
                        </w:rPr>
                        <w:tab/>
                        <w:t xml:space="preserve">          </w:t>
                      </w:r>
                      <w:r w:rsidRPr="008F5F77">
                        <w:t xml:space="preserve"> </w:t>
                      </w:r>
                    </w:p>
                    <w:p w14:paraId="77A1C266" w14:textId="77777777" w:rsidR="008F5F77" w:rsidRPr="008F5F77" w:rsidRDefault="008F5F77" w:rsidP="008F5F77"/>
                  </w:txbxContent>
                </v:textbox>
                <w10:wrap type="square"/>
              </v:shape>
            </w:pict>
          </mc:Fallback>
        </mc:AlternateContent>
      </w:r>
      <w:r w:rsidR="00FF5816"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E0F8916" wp14:editId="65D03EF7">
                <wp:simplePos x="0" y="0"/>
                <wp:positionH relativeFrom="column">
                  <wp:posOffset>-263987</wp:posOffset>
                </wp:positionH>
                <wp:positionV relativeFrom="paragraph">
                  <wp:posOffset>169545</wp:posOffset>
                </wp:positionV>
                <wp:extent cx="1797050" cy="788670"/>
                <wp:effectExtent l="0" t="0" r="0" b="0"/>
                <wp:wrapSquare wrapText="bothSides"/>
                <wp:docPr id="37" name="Textfeld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7050" cy="7886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317EBB" w14:textId="77777777" w:rsidR="00D52717" w:rsidRDefault="00D52717" w:rsidP="00A13EB7">
                            <w:pPr>
                              <w:pStyle w:val="berschrift2"/>
                              <w:jc w:val="center"/>
                            </w:pPr>
                            <w:r w:rsidRPr="00571B23">
                              <w:t>Ausbildung/</w:t>
                            </w:r>
                          </w:p>
                          <w:p w14:paraId="74D794FC" w14:textId="77777777" w:rsidR="00D52717" w:rsidRDefault="00D52717" w:rsidP="00A13EB7">
                            <w:pPr>
                              <w:pStyle w:val="berschrift2"/>
                              <w:jc w:val="center"/>
                            </w:pPr>
                            <w:r w:rsidRPr="00571B23">
                              <w:t>Fortbildung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F8916" id="Textfeld 37" o:spid="_x0000_s1049" type="#_x0000_t202" style="position:absolute;margin-left:-20.8pt;margin-top:13.35pt;width:141.5pt;height:62.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" filled="f" stroked="f">
                <v:textbox inset="1mm">
                  <w:txbxContent>
                    <w:p w14:paraId="3B317EBB" w14:textId="77777777" w:rsidR="00D52717" w:rsidRDefault="00D52717" w:rsidP="00A13EB7">
                      <w:pPr>
                        <w:pStyle w:val="berschrift2"/>
                        <w:jc w:val="center"/>
                      </w:pPr>
                      <w:r w:rsidRPr="00571B23">
                        <w:t>Ausbildung/</w:t>
                      </w:r>
                    </w:p>
                    <w:p w14:paraId="74D794FC" w14:textId="77777777" w:rsidR="00D52717" w:rsidRDefault="00D52717" w:rsidP="00A13EB7">
                      <w:pPr>
                        <w:pStyle w:val="berschrift2"/>
                        <w:jc w:val="center"/>
                      </w:pPr>
                      <w:r w:rsidRPr="00571B23">
                        <w:t>Fortbildung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615B363" w14:textId="7B51FBB4" w:rsidR="003F0D59" w:rsidRDefault="002317CD" w:rsidP="00EB1D99">
      <w:pPr>
        <w:spacing w:before="160" w:after="320" w:line="360" w:lineRule="auto"/>
        <w:contextualSpacing w:val="0"/>
        <w:rPr>
          <w:sz w:val="24"/>
          <w:lang w:eastAsia="de-DE" w:bidi="ar-SA"/>
        </w:rPr>
      </w:pPr>
      <w:r>
        <w:rPr>
          <w:noProof/>
          <w:sz w:val="24"/>
          <w:lang w:eastAsia="de-DE" w:bidi="ar-SA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C21351F" wp14:editId="06717F37">
                <wp:simplePos x="0" y="0"/>
                <wp:positionH relativeFrom="column">
                  <wp:posOffset>1553210</wp:posOffset>
                </wp:positionH>
                <wp:positionV relativeFrom="paragraph">
                  <wp:posOffset>994410</wp:posOffset>
                </wp:positionV>
                <wp:extent cx="4719955" cy="0"/>
                <wp:effectExtent l="0" t="0" r="29845" b="25400"/>
                <wp:wrapNone/>
                <wp:docPr id="152" name="Gerade Verbindung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19955" cy="0"/>
                        </a:xfrm>
                        <a:prstGeom prst="line">
                          <a:avLst/>
                        </a:prstGeom>
                        <a:ln w="3175">
                          <a:solidFill>
                            <a:srgbClr val="032034">
                              <a:alpha val="25000"/>
                            </a:srgb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A7D9C24" id="Gerade Verbindung 152" o:spid="_x0000_s1026" style="position:absolute;flip:y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2.3pt,78.3pt" to="493.95pt,78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" strokecolor="#032034" strokeweight=".25pt">
                <v:stroke opacity="16448f" joinstyle="miter"/>
              </v:line>
            </w:pict>
          </mc:Fallback>
        </mc:AlternateContent>
      </w:r>
      <w:r w:rsidR="008F5F77"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A85385B" wp14:editId="1098F847">
                <wp:simplePos x="0" y="0"/>
                <wp:positionH relativeFrom="column">
                  <wp:posOffset>1438145</wp:posOffset>
                </wp:positionH>
                <wp:positionV relativeFrom="paragraph">
                  <wp:posOffset>1113155</wp:posOffset>
                </wp:positionV>
                <wp:extent cx="4795520" cy="1259840"/>
                <wp:effectExtent l="0" t="0" r="0" b="10160"/>
                <wp:wrapSquare wrapText="bothSides"/>
                <wp:docPr id="42" name="Textfeld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5520" cy="1259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A29410" w14:textId="4E5AF885" w:rsidR="00F51F84" w:rsidRPr="008F5F77" w:rsidRDefault="008F5F77" w:rsidP="00A25A67">
                            <w:pPr>
                              <w:ind w:left="1985" w:hanging="1985"/>
                            </w:pPr>
                            <w:r w:rsidRPr="008F5F77">
                              <w:rPr>
                                <w:b/>
                              </w:rPr>
                              <w:t>Datum</w:t>
                            </w:r>
                            <w:r w:rsidR="00D52717" w:rsidRPr="008F5F77">
                              <w:rPr>
                                <w:b/>
                              </w:rPr>
                              <w:tab/>
                            </w:r>
                            <w:r w:rsidRPr="008F5F77">
                              <w:t>29.10.2016</w:t>
                            </w:r>
                          </w:p>
                          <w:p w14:paraId="780B9DB4" w14:textId="17428E23" w:rsidR="00D52717" w:rsidRPr="008F5F77" w:rsidRDefault="008F5F77" w:rsidP="00A25A67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 w:rsidRPr="008F5F77">
                              <w:rPr>
                                <w:b/>
                              </w:rPr>
                              <w:t>Bezeichnung</w:t>
                            </w:r>
                            <w:r w:rsidR="00A25A67">
                              <w:rPr>
                                <w:b/>
                              </w:rPr>
                              <w:t xml:space="preserve">             </w:t>
                            </w:r>
                            <w:r w:rsidR="00A25A67">
                              <w:rPr>
                                <w:b/>
                              </w:rPr>
                              <w:tab/>
                            </w:r>
                            <w:r w:rsidRPr="008F5F77">
                              <w:t>OSCP</w:t>
                            </w:r>
                          </w:p>
                          <w:p w14:paraId="70ADE944" w14:textId="6A307C88" w:rsidR="00D52717" w:rsidRPr="008F5F77" w:rsidRDefault="008F5F77" w:rsidP="00A25A67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 w:rsidRPr="008F5F77">
                              <w:rPr>
                                <w:b/>
                              </w:rPr>
                              <w:t>Beschreibung</w:t>
                            </w:r>
                            <w:r w:rsidR="00A25A67">
                              <w:rPr>
                                <w:b/>
                              </w:rPr>
                              <w:tab/>
                            </w:r>
                            <w:r w:rsidRPr="008F5F77">
                              <w:t>Offensive Security Certified Professional</w:t>
                            </w:r>
                          </w:p>
                          <w:p w14:paraId="5ADABEAD" w14:textId="71FB42CF" w:rsidR="00D52717" w:rsidRPr="008F5F77" w:rsidRDefault="00D52717" w:rsidP="00A8040D">
                            <w:pPr>
                              <w:rPr>
                                <w:b/>
                              </w:rPr>
                            </w:pPr>
                            <w:r w:rsidRPr="008F5F77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  <w:r w:rsidRPr="008F5F77">
                              <w:t xml:space="preserve"> </w:t>
                            </w:r>
                          </w:p>
                          <w:p w14:paraId="14D1DF1F" w14:textId="77777777" w:rsidR="00D52717" w:rsidRPr="008F5F77" w:rsidRDefault="00D52717" w:rsidP="00A8040D"/>
                        </w:txbxContent>
                      </wps:txbx>
                      <wps:bodyPr rot="0" spcFirstLastPara="0" vertOverflow="overflow" horzOverflow="overflow" vert="horz" wrap="square" lIns="108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5385B" id="Textfeld 42" o:spid="_x0000_s1050" type="#_x0000_t202" style="position:absolute;margin-left:113.25pt;margin-top:87.65pt;width:377.6pt;height:99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" filled="f" stroked="f">
                <v:textbox inset="3mm">
                  <w:txbxContent>
                    <w:p w14:paraId="31A29410" w14:textId="4E5AF885" w:rsidR="00F51F84" w:rsidRPr="008F5F77" w:rsidRDefault="008F5F77" w:rsidP="00A25A67">
                      <w:pPr>
                        <w:ind w:left="1985" w:hanging="1985"/>
                      </w:pPr>
                      <w:r w:rsidRPr="008F5F77">
                        <w:rPr>
                          <w:b/>
                        </w:rPr>
                        <w:t>Datum</w:t>
                      </w:r>
                      <w:r w:rsidR="00D52717" w:rsidRPr="008F5F77">
                        <w:rPr>
                          <w:b/>
                        </w:rPr>
                        <w:tab/>
                      </w:r>
                      <w:r w:rsidRPr="008F5F77">
                        <w:t>29.10.2016</w:t>
                      </w:r>
                    </w:p>
                    <w:p w14:paraId="780B9DB4" w14:textId="17428E23" w:rsidR="00D52717" w:rsidRPr="008F5F77" w:rsidRDefault="008F5F77" w:rsidP="00A25A67">
                      <w:pPr>
                        <w:ind w:left="1985" w:hanging="1985"/>
                        <w:rPr>
                          <w:b/>
                        </w:rPr>
                      </w:pPr>
                      <w:r w:rsidRPr="008F5F77">
                        <w:rPr>
                          <w:b/>
                        </w:rPr>
                        <w:t>Bezeichnung</w:t>
                      </w:r>
                      <w:r w:rsidR="00A25A67">
                        <w:rPr>
                          <w:b/>
                        </w:rPr>
                        <w:t xml:space="preserve">             </w:t>
                      </w:r>
                      <w:r w:rsidR="00A25A67">
                        <w:rPr>
                          <w:b/>
                        </w:rPr>
                        <w:tab/>
                      </w:r>
                      <w:r w:rsidRPr="008F5F77">
                        <w:t>OSCP</w:t>
                      </w:r>
                    </w:p>
                    <w:p w14:paraId="70ADE944" w14:textId="6A307C88" w:rsidR="00D52717" w:rsidRPr="008F5F77" w:rsidRDefault="008F5F77" w:rsidP="00A25A67">
                      <w:pPr>
                        <w:ind w:left="1985" w:hanging="1985"/>
                        <w:rPr>
                          <w:b/>
                        </w:rPr>
                      </w:pPr>
                      <w:r w:rsidRPr="008F5F77">
                        <w:rPr>
                          <w:b/>
                        </w:rPr>
                        <w:t>Beschreibung</w:t>
                      </w:r>
                      <w:r w:rsidR="00A25A67">
                        <w:rPr>
                          <w:b/>
                        </w:rPr>
                        <w:tab/>
                      </w:r>
                      <w:r w:rsidRPr="008F5F77">
                        <w:t>Offensive Security Certified Professional</w:t>
                      </w:r>
                    </w:p>
                    <w:p w14:paraId="5ADABEAD" w14:textId="71FB42CF" w:rsidR="00D52717" w:rsidRPr="008F5F77" w:rsidRDefault="00D52717" w:rsidP="00A8040D">
                      <w:pPr>
                        <w:rPr>
                          <w:b/>
                        </w:rPr>
                      </w:pPr>
                      <w:r w:rsidRPr="008F5F77">
                        <w:rPr>
                          <w:b/>
                        </w:rPr>
                        <w:tab/>
                        <w:t xml:space="preserve">          </w:t>
                      </w:r>
                      <w:r w:rsidRPr="008F5F77">
                        <w:t xml:space="preserve"> </w:t>
                      </w:r>
                    </w:p>
                    <w:p w14:paraId="14D1DF1F" w14:textId="77777777" w:rsidR="00D52717" w:rsidRPr="008F5F77" w:rsidRDefault="00D52717" w:rsidP="00A8040D"/>
                  </w:txbxContent>
                </v:textbox>
                <w10:wrap type="square"/>
              </v:shape>
            </w:pict>
          </mc:Fallback>
        </mc:AlternateContent>
      </w:r>
    </w:p>
    <w:p w14:paraId="000887D4" w14:textId="1D6EA12A" w:rsidR="00EB1D99" w:rsidRDefault="00EB1D99" w:rsidP="00EB1D99">
      <w:pPr>
        <w:spacing w:before="160" w:after="320" w:line="360" w:lineRule="auto"/>
        <w:contextualSpacing w:val="0"/>
        <w:rPr>
          <w:sz w:val="24"/>
          <w:lang w:eastAsia="de-DE" w:bidi="ar-SA"/>
        </w:rPr>
      </w:pPr>
    </w:p>
    <w:p w14:paraId="6074A0BC" w14:textId="5D806BBB" w:rsidR="00EB1D99" w:rsidRDefault="008F5F77" w:rsidP="00EB1D99">
      <w:pPr>
        <w:spacing w:before="160" w:after="320" w:line="360" w:lineRule="auto"/>
        <w:contextualSpacing w:val="0"/>
        <w:rPr>
          <w:sz w:val="24"/>
          <w:lang w:eastAsia="de-DE" w:bidi="ar-SA"/>
        </w:rPr>
      </w:pPr>
      <w:r>
        <w:rPr>
          <w:noProof/>
          <w:sz w:val="24"/>
          <w:lang w:eastAsia="de-DE" w:bidi="ar-SA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18C72EC" wp14:editId="1B577C6B">
                <wp:simplePos x="0" y="0"/>
                <wp:positionH relativeFrom="column">
                  <wp:posOffset>1553314</wp:posOffset>
                </wp:positionH>
                <wp:positionV relativeFrom="paragraph">
                  <wp:posOffset>230505</wp:posOffset>
                </wp:positionV>
                <wp:extent cx="4719955" cy="0"/>
                <wp:effectExtent l="0" t="0" r="29845" b="25400"/>
                <wp:wrapNone/>
                <wp:docPr id="153" name="Gerade Verbindung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19955" cy="0"/>
                        </a:xfrm>
                        <a:prstGeom prst="line">
                          <a:avLst/>
                        </a:prstGeom>
                        <a:ln w="3175">
                          <a:solidFill>
                            <a:srgbClr val="032034">
                              <a:alpha val="25000"/>
                            </a:srgb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24CC241" id="Gerade Verbindung 153" o:spid="_x0000_s1026" style="position:absolute;flip:y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2.3pt,18.15pt" to="493.95pt,18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" strokecolor="#032034" strokeweight=".25pt">
                <v:stroke opacity="16448f" joinstyle="miter"/>
              </v:line>
            </w:pict>
          </mc:Fallback>
        </mc:AlternateContent>
      </w:r>
    </w:p>
    <w:p w14:paraId="75472F6D" w14:textId="5A40DFF4" w:rsidR="00EB1D99" w:rsidRDefault="00EB1D99" w:rsidP="00EB1D99">
      <w:pPr>
        <w:spacing w:before="160" w:after="320" w:line="360" w:lineRule="auto"/>
        <w:contextualSpacing w:val="0"/>
        <w:rPr>
          <w:sz w:val="24"/>
          <w:lang w:eastAsia="de-DE" w:bidi="ar-SA"/>
        </w:rPr>
      </w:pPr>
    </w:p>
    <w:p w14:paraId="46F34E5A" w14:textId="6F033D48" w:rsidR="00EB1D99" w:rsidRDefault="00A25A67" w:rsidP="00EB1D99">
      <w:pPr>
        <w:spacing w:before="160" w:after="320" w:line="360" w:lineRule="auto"/>
        <w:contextualSpacing w:val="0"/>
        <w:rPr>
          <w:sz w:val="24"/>
          <w:lang w:eastAsia="de-DE" w:bidi="ar-SA"/>
        </w:rPr>
      </w:pPr>
      <w:r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2CB51A81" wp14:editId="046DA5E3">
                <wp:simplePos x="0" y="0"/>
                <wp:positionH relativeFrom="column">
                  <wp:posOffset>1414780</wp:posOffset>
                </wp:positionH>
                <wp:positionV relativeFrom="paragraph">
                  <wp:posOffset>363855</wp:posOffset>
                </wp:positionV>
                <wp:extent cx="4795520" cy="1259840"/>
                <wp:effectExtent l="0" t="0" r="0" b="10160"/>
                <wp:wrapSquare wrapText="bothSides"/>
                <wp:docPr id="24" name="Textfeld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5520" cy="1259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B8CC6C" w14:textId="7D81A245" w:rsidR="008F5F77" w:rsidRPr="008F5F77" w:rsidRDefault="008F5F77" w:rsidP="00253DFC">
                            <w:pPr>
                              <w:ind w:left="1985" w:hanging="1985"/>
                            </w:pPr>
                            <w:r w:rsidRPr="008F5F77">
                              <w:rPr>
                                <w:b/>
                              </w:rPr>
                              <w:t>Datum</w:t>
                            </w:r>
                            <w:r w:rsidRPr="008F5F77">
                              <w:rPr>
                                <w:b/>
                              </w:rPr>
                              <w:tab/>
                            </w:r>
                            <w:r w:rsidR="00241309" w:rsidRPr="00241309">
                              <w:t>10.1.2002</w:t>
                            </w:r>
                          </w:p>
                          <w:p w14:paraId="69872944" w14:textId="1149CF8B" w:rsidR="008F5F77" w:rsidRPr="008F5F77" w:rsidRDefault="008F5F77" w:rsidP="00A25A67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 w:rsidRPr="008F5F77">
                              <w:rPr>
                                <w:b/>
                              </w:rPr>
                              <w:t xml:space="preserve">Bezeichnung             </w:t>
                            </w:r>
                            <w:r w:rsidR="00A25A67">
                              <w:rPr>
                                <w:b/>
                              </w:rPr>
                              <w:tab/>
                            </w:r>
                            <w:r w:rsidR="00241309" w:rsidRPr="00241309">
                              <w:t>MCSE</w:t>
                            </w:r>
                          </w:p>
                          <w:p w14:paraId="01471456" w14:textId="70C9644B" w:rsidR="008F5F77" w:rsidRPr="008F5F77" w:rsidRDefault="008F5F77" w:rsidP="00A25A67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 w:rsidRPr="008F5F77">
                              <w:rPr>
                                <w:b/>
                              </w:rPr>
                              <w:t>Beschreibung</w:t>
                            </w:r>
                            <w:r w:rsidR="00A25A67">
                              <w:rPr>
                                <w:b/>
                              </w:rPr>
                              <w:tab/>
                            </w:r>
                            <w:r w:rsidR="00241309" w:rsidRPr="00241309">
                              <w:t>Microsoft Certified Systems Engineer</w:t>
                            </w:r>
                          </w:p>
                          <w:p w14:paraId="1EE3D9AC" w14:textId="77777777" w:rsidR="008F5F77" w:rsidRPr="008F5F77" w:rsidRDefault="008F5F77" w:rsidP="008F5F77">
                            <w:pPr>
                              <w:rPr>
                                <w:b/>
                              </w:rPr>
                            </w:pPr>
                            <w:r w:rsidRPr="008F5F77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  <w:r w:rsidRPr="008F5F77">
                              <w:t xml:space="preserve"> </w:t>
                            </w:r>
                          </w:p>
                          <w:p w14:paraId="26225854" w14:textId="77777777" w:rsidR="008F5F77" w:rsidRPr="008F5F77" w:rsidRDefault="008F5F77" w:rsidP="008F5F77"/>
                        </w:txbxContent>
                      </wps:txbx>
                      <wps:bodyPr rot="0" spcFirstLastPara="0" vertOverflow="overflow" horzOverflow="overflow" vert="horz" wrap="square" lIns="125999" tIns="45720" rIns="7200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51A81" id="Textfeld 24" o:spid="_x0000_s1051" type="#_x0000_t202" style="position:absolute;margin-left:111.4pt;margin-top:28.65pt;width:377.6pt;height:99.2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" filled="f" stroked="f">
                <v:textbox inset="125999emu,,2mm">
                  <w:txbxContent>
                    <w:p w14:paraId="41B8CC6C" w14:textId="7D81A245" w:rsidR="008F5F77" w:rsidRPr="008F5F77" w:rsidRDefault="008F5F77" w:rsidP="00253DFC">
                      <w:pPr>
                        <w:ind w:left="1985" w:hanging="1985"/>
                      </w:pPr>
                      <w:r w:rsidRPr="008F5F77">
                        <w:rPr>
                          <w:b/>
                        </w:rPr>
                        <w:t>Datum</w:t>
                      </w:r>
                      <w:r w:rsidRPr="008F5F77">
                        <w:rPr>
                          <w:b/>
                        </w:rPr>
                        <w:tab/>
                      </w:r>
                      <w:r w:rsidR="00241309" w:rsidRPr="00241309">
                        <w:t>10.1.2002</w:t>
                      </w:r>
                    </w:p>
                    <w:p w14:paraId="69872944" w14:textId="1149CF8B" w:rsidR="008F5F77" w:rsidRPr="008F5F77" w:rsidRDefault="008F5F77" w:rsidP="00A25A67">
                      <w:pPr>
                        <w:ind w:left="1985" w:hanging="1985"/>
                        <w:rPr>
                          <w:b/>
                        </w:rPr>
                      </w:pPr>
                      <w:r w:rsidRPr="008F5F77">
                        <w:rPr>
                          <w:b/>
                        </w:rPr>
                        <w:t xml:space="preserve">Bezeichnung             </w:t>
                      </w:r>
                      <w:r w:rsidR="00A25A67">
                        <w:rPr>
                          <w:b/>
                        </w:rPr>
                        <w:tab/>
                      </w:r>
                      <w:r w:rsidR="00241309" w:rsidRPr="00241309">
                        <w:t>MCSE</w:t>
                      </w:r>
                    </w:p>
                    <w:p w14:paraId="01471456" w14:textId="70C9644B" w:rsidR="008F5F77" w:rsidRPr="008F5F77" w:rsidRDefault="008F5F77" w:rsidP="00A25A67">
                      <w:pPr>
                        <w:ind w:left="1985" w:hanging="1985"/>
                        <w:rPr>
                          <w:b/>
                        </w:rPr>
                      </w:pPr>
                      <w:r w:rsidRPr="008F5F77">
                        <w:rPr>
                          <w:b/>
                        </w:rPr>
                        <w:t>Beschreibung</w:t>
                      </w:r>
                      <w:r w:rsidR="00A25A67">
                        <w:rPr>
                          <w:b/>
                        </w:rPr>
                        <w:tab/>
                      </w:r>
                      <w:r w:rsidR="00241309" w:rsidRPr="00241309">
                        <w:t>Microsoft Certified Systems Engineer</w:t>
                      </w:r>
                    </w:p>
                    <w:p w14:paraId="1EE3D9AC" w14:textId="77777777" w:rsidR="008F5F77" w:rsidRPr="008F5F77" w:rsidRDefault="008F5F77" w:rsidP="008F5F77">
                      <w:pPr>
                        <w:rPr>
                          <w:b/>
                        </w:rPr>
                      </w:pPr>
                      <w:r w:rsidRPr="008F5F77">
                        <w:rPr>
                          <w:b/>
                        </w:rPr>
                        <w:tab/>
                        <w:t xml:space="preserve">          </w:t>
                      </w:r>
                      <w:r w:rsidRPr="008F5F77">
                        <w:t xml:space="preserve"> </w:t>
                      </w:r>
                    </w:p>
                    <w:p w14:paraId="26225854" w14:textId="77777777" w:rsidR="008F5F77" w:rsidRPr="008F5F77" w:rsidRDefault="008F5F77" w:rsidP="008F5F77"/>
                  </w:txbxContent>
                </v:textbox>
                <w10:wrap type="square"/>
              </v:shape>
            </w:pict>
          </mc:Fallback>
        </mc:AlternateContent>
      </w:r>
      <w:r w:rsidR="008F5F77">
        <w:rPr>
          <w:noProof/>
          <w:sz w:val="24"/>
          <w:lang w:eastAsia="de-DE" w:bidi="ar-SA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7D7083C1" wp14:editId="7DA32583">
                <wp:simplePos x="0" y="0"/>
                <wp:positionH relativeFrom="column">
                  <wp:posOffset>1554337</wp:posOffset>
                </wp:positionH>
                <wp:positionV relativeFrom="paragraph">
                  <wp:posOffset>254635</wp:posOffset>
                </wp:positionV>
                <wp:extent cx="4770000" cy="0"/>
                <wp:effectExtent l="0" t="0" r="31115" b="25400"/>
                <wp:wrapNone/>
                <wp:docPr id="26" name="Gerade Verbindung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70000" cy="0"/>
                        </a:xfrm>
                        <a:prstGeom prst="line">
                          <a:avLst/>
                        </a:prstGeom>
                        <a:ln w="3175">
                          <a:solidFill>
                            <a:srgbClr val="032034">
                              <a:alpha val="25000"/>
                            </a:srgb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7C18DF9" id="Gerade Verbindung 26" o:spid="_x0000_s1026" style="position:absolute;flip:y;z-index:251813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2.4pt,20.05pt" to="498pt,20.0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" strokecolor="#032034" strokeweight=".25pt">
                <v:stroke opacity="16448f" joinstyle="miter"/>
              </v:line>
            </w:pict>
          </mc:Fallback>
        </mc:AlternateContent>
      </w:r>
    </w:p>
    <w:p w14:paraId="7F119FF1" w14:textId="7F5FFE2A" w:rsidR="00EB1D99" w:rsidRDefault="005C3E63" w:rsidP="00EB1D99">
      <w:pPr>
        <w:spacing w:before="160" w:after="320" w:line="360" w:lineRule="auto"/>
        <w:contextualSpacing w:val="0"/>
        <w:rPr>
          <w:sz w:val="24"/>
          <w:lang w:eastAsia="de-DE" w:bidi="ar-SA"/>
        </w:rPr>
      </w:pPr>
      <w:r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320F4545" wp14:editId="693A0881">
                <wp:simplePos x="0" y="0"/>
                <wp:positionH relativeFrom="column">
                  <wp:posOffset>1412875</wp:posOffset>
                </wp:positionH>
                <wp:positionV relativeFrom="paragraph">
                  <wp:posOffset>1462405</wp:posOffset>
                </wp:positionV>
                <wp:extent cx="5033010" cy="1259840"/>
                <wp:effectExtent l="0" t="0" r="0" b="10160"/>
                <wp:wrapSquare wrapText="bothSides"/>
                <wp:docPr id="31" name="Textfeld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3010" cy="1259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EFE2AA" w14:textId="3E5BB29D" w:rsidR="005C3E63" w:rsidRDefault="006507C0" w:rsidP="005C3E63">
                            <w:pPr>
                              <w:ind w:right="-40"/>
                            </w:pPr>
                            <w:r w:rsidRPr="006507C0">
                              <w:t xml:space="preserve">Allianz für Cybersicherheit, Bayerischer IT-Sicherheitscluster, </w:t>
                            </w:r>
                            <w:proofErr w:type="spellStart"/>
                            <w:r w:rsidRPr="006507C0">
                              <w:t>bitkom</w:t>
                            </w:r>
                            <w:proofErr w:type="spellEnd"/>
                            <w:r w:rsidRPr="006507C0">
                              <w:t xml:space="preserve">, </w:t>
                            </w:r>
                            <w:r w:rsidR="00466F3D">
                              <w:t>Docker</w:t>
                            </w:r>
                            <w:r w:rsidR="001574B3">
                              <w:t>,</w:t>
                            </w:r>
                          </w:p>
                          <w:p w14:paraId="727524CF" w14:textId="5EE00088" w:rsidR="009F5656" w:rsidRPr="005C3E63" w:rsidRDefault="006507C0" w:rsidP="005C3E63">
                            <w:pPr>
                              <w:ind w:right="-40"/>
                              <w:rPr>
                                <w:lang w:val="en-US"/>
                              </w:rPr>
                            </w:pPr>
                            <w:r w:rsidRPr="005C3E63">
                              <w:rPr>
                                <w:lang w:val="en-US"/>
                              </w:rPr>
                              <w:t>CIS (Center for Internet Security), Cl</w:t>
                            </w:r>
                            <w:r w:rsidR="005C3E63">
                              <w:rPr>
                                <w:lang w:val="en-US"/>
                              </w:rPr>
                              <w:t xml:space="preserve">oud Native Computing Foundation </w:t>
                            </w:r>
                            <w:r w:rsidRPr="005C3E63">
                              <w:rPr>
                                <w:lang w:val="en-US"/>
                              </w:rPr>
                              <w:t>(CNCF)</w:t>
                            </w:r>
                            <w:r w:rsidR="005F3B63" w:rsidRPr="005C3E63">
                              <w:rPr>
                                <w:lang w:val="en-US"/>
                              </w:rPr>
                              <w:t>,</w:t>
                            </w:r>
                            <w:r w:rsidRPr="005C3E63">
                              <w:rPr>
                                <w:lang w:val="en-US"/>
                              </w:rPr>
                              <w:t xml:space="preserve"> CSA (Cloud Security Alliance), eco </w:t>
                            </w:r>
                            <w:proofErr w:type="spellStart"/>
                            <w:r w:rsidRPr="005C3E63">
                              <w:rPr>
                                <w:lang w:val="en-US"/>
                              </w:rPr>
                              <w:t>Verband</w:t>
                            </w:r>
                            <w:proofErr w:type="spellEnd"/>
                            <w:r w:rsidRPr="005C3E63">
                              <w:rPr>
                                <w:lang w:val="en-US"/>
                              </w:rPr>
                              <w:t xml:space="preserve"> der </w:t>
                            </w:r>
                            <w:proofErr w:type="spellStart"/>
                            <w:r w:rsidRPr="005C3E63">
                              <w:rPr>
                                <w:lang w:val="en-US"/>
                              </w:rPr>
                              <w:t>Internetwirtschaft</w:t>
                            </w:r>
                            <w:proofErr w:type="spellEnd"/>
                            <w:r w:rsidRPr="005C3E63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C3E63">
                              <w:rPr>
                                <w:lang w:val="en-US"/>
                              </w:rPr>
                              <w:t>e.V</w:t>
                            </w:r>
                            <w:proofErr w:type="spellEnd"/>
                            <w:r w:rsidRPr="005C3E63">
                              <w:rPr>
                                <w:lang w:val="en-US"/>
                              </w:rPr>
                              <w:t xml:space="preserve">., </w:t>
                            </w:r>
                            <w:r w:rsidR="001574B3">
                              <w:rPr>
                                <w:lang w:val="en-US"/>
                              </w:rPr>
                              <w:t>Dell,</w:t>
                            </w:r>
                          </w:p>
                          <w:p w14:paraId="61E77334" w14:textId="77777777" w:rsidR="00FB1F2B" w:rsidRPr="00583A08" w:rsidRDefault="00FB1F2B" w:rsidP="005C3E63">
                            <w:pPr>
                              <w:ind w:right="-40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583A08">
                              <w:rPr>
                                <w:lang w:val="en-US"/>
                              </w:rPr>
                              <w:t>EuroCloud</w:t>
                            </w:r>
                            <w:proofErr w:type="spellEnd"/>
                            <w:r w:rsidRPr="00583A08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83A08">
                              <w:rPr>
                                <w:lang w:val="en-US"/>
                              </w:rPr>
                              <w:t>Deutschland_eco</w:t>
                            </w:r>
                            <w:proofErr w:type="spellEnd"/>
                            <w:r w:rsidRPr="00583A08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83A08">
                              <w:rPr>
                                <w:lang w:val="en-US"/>
                              </w:rPr>
                              <w:t>e.V</w:t>
                            </w:r>
                            <w:proofErr w:type="spellEnd"/>
                            <w:r w:rsidRPr="00583A08">
                              <w:rPr>
                                <w:lang w:val="en-US"/>
                              </w:rPr>
                              <w:t xml:space="preserve">., </w:t>
                            </w:r>
                            <w:r w:rsidR="006507C0" w:rsidRPr="00583A08">
                              <w:rPr>
                                <w:lang w:val="en-US"/>
                              </w:rPr>
                              <w:t xml:space="preserve">ISACA, </w:t>
                            </w:r>
                            <w:proofErr w:type="spellStart"/>
                            <w:r w:rsidR="006507C0" w:rsidRPr="00583A08">
                              <w:rPr>
                                <w:lang w:val="en-US"/>
                              </w:rPr>
                              <w:t>Teletrust</w:t>
                            </w:r>
                            <w:proofErr w:type="spellEnd"/>
                            <w:r w:rsidR="006507C0" w:rsidRPr="00583A08">
                              <w:rPr>
                                <w:lang w:val="en-US"/>
                              </w:rPr>
                              <w:t>, The Linux Foundation</w:t>
                            </w:r>
                            <w:r w:rsidRPr="00583A08">
                              <w:rPr>
                                <w:lang w:val="en-US"/>
                              </w:rPr>
                              <w:t xml:space="preserve">, </w:t>
                            </w:r>
                          </w:p>
                          <w:p w14:paraId="78D629BE" w14:textId="528156E5" w:rsidR="006507C0" w:rsidRPr="006507C0" w:rsidRDefault="00FB1F2B" w:rsidP="005C3E63">
                            <w:pPr>
                              <w:ind w:right="-40"/>
                            </w:pPr>
                            <w:r w:rsidRPr="006507C0">
                              <w:t>GDD (Gesellschaft für Datenschutz und Datensicherheit e.V.)</w:t>
                            </w:r>
                            <w:r w:rsidR="001574B3">
                              <w:t>, VMware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25999" tIns="45720" rIns="7200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F4545" id="Textfeld 31" o:spid="_x0000_s1052" type="#_x0000_t202" style="position:absolute;margin-left:111.25pt;margin-top:115.15pt;width:396.3pt;height:99.2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" filled="f" stroked="f">
                <v:textbox inset="125999emu,,2mm">
                  <w:txbxContent>
                    <w:p w14:paraId="12EFE2AA" w14:textId="3E5BB29D" w:rsidR="005C3E63" w:rsidRDefault="006507C0" w:rsidP="005C3E63">
                      <w:pPr>
                        <w:ind w:right="-40"/>
                      </w:pPr>
                      <w:r w:rsidRPr="006507C0">
                        <w:t xml:space="preserve">Allianz für Cybersicherheit, Bayerischer IT-Sicherheitscluster, </w:t>
                      </w:r>
                      <w:proofErr w:type="spellStart"/>
                      <w:r w:rsidRPr="006507C0">
                        <w:t>bitkom</w:t>
                      </w:r>
                      <w:proofErr w:type="spellEnd"/>
                      <w:r w:rsidRPr="006507C0">
                        <w:t xml:space="preserve">, </w:t>
                      </w:r>
                      <w:r w:rsidR="00466F3D">
                        <w:t>Docker</w:t>
                      </w:r>
                      <w:r w:rsidR="001574B3">
                        <w:t>,</w:t>
                      </w:r>
                    </w:p>
                    <w:p w14:paraId="727524CF" w14:textId="5EE00088" w:rsidR="009F5656" w:rsidRPr="005C3E63" w:rsidRDefault="006507C0" w:rsidP="005C3E63">
                      <w:pPr>
                        <w:ind w:right="-40"/>
                        <w:rPr>
                          <w:lang w:val="en-US"/>
                        </w:rPr>
                      </w:pPr>
                      <w:r w:rsidRPr="005C3E63">
                        <w:rPr>
                          <w:lang w:val="en-US"/>
                        </w:rPr>
                        <w:t>CIS (Center for Internet Security), Cl</w:t>
                      </w:r>
                      <w:r w:rsidR="005C3E63">
                        <w:rPr>
                          <w:lang w:val="en-US"/>
                        </w:rPr>
                        <w:t xml:space="preserve">oud Native Computing Foundation </w:t>
                      </w:r>
                      <w:r w:rsidRPr="005C3E63">
                        <w:rPr>
                          <w:lang w:val="en-US"/>
                        </w:rPr>
                        <w:t>(CNCF)</w:t>
                      </w:r>
                      <w:r w:rsidR="005F3B63" w:rsidRPr="005C3E63">
                        <w:rPr>
                          <w:lang w:val="en-US"/>
                        </w:rPr>
                        <w:t>,</w:t>
                      </w:r>
                      <w:r w:rsidRPr="005C3E63">
                        <w:rPr>
                          <w:lang w:val="en-US"/>
                        </w:rPr>
                        <w:t xml:space="preserve"> CSA (Cloud Security Alliance), eco </w:t>
                      </w:r>
                      <w:proofErr w:type="spellStart"/>
                      <w:r w:rsidRPr="005C3E63">
                        <w:rPr>
                          <w:lang w:val="en-US"/>
                        </w:rPr>
                        <w:t>Verband</w:t>
                      </w:r>
                      <w:proofErr w:type="spellEnd"/>
                      <w:r w:rsidRPr="005C3E63">
                        <w:rPr>
                          <w:lang w:val="en-US"/>
                        </w:rPr>
                        <w:t xml:space="preserve"> der </w:t>
                      </w:r>
                      <w:proofErr w:type="spellStart"/>
                      <w:r w:rsidRPr="005C3E63">
                        <w:rPr>
                          <w:lang w:val="en-US"/>
                        </w:rPr>
                        <w:t>Internetwirtschaft</w:t>
                      </w:r>
                      <w:proofErr w:type="spellEnd"/>
                      <w:r w:rsidRPr="005C3E63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5C3E63">
                        <w:rPr>
                          <w:lang w:val="en-US"/>
                        </w:rPr>
                        <w:t>e.V</w:t>
                      </w:r>
                      <w:proofErr w:type="spellEnd"/>
                      <w:r w:rsidRPr="005C3E63">
                        <w:rPr>
                          <w:lang w:val="en-US"/>
                        </w:rPr>
                        <w:t xml:space="preserve">., </w:t>
                      </w:r>
                      <w:r w:rsidR="001574B3">
                        <w:rPr>
                          <w:lang w:val="en-US"/>
                        </w:rPr>
                        <w:t>Dell,</w:t>
                      </w:r>
                    </w:p>
                    <w:p w14:paraId="61E77334" w14:textId="77777777" w:rsidR="00FB1F2B" w:rsidRPr="00583A08" w:rsidRDefault="00FB1F2B" w:rsidP="005C3E63">
                      <w:pPr>
                        <w:ind w:right="-40"/>
                        <w:rPr>
                          <w:lang w:val="en-US"/>
                        </w:rPr>
                      </w:pPr>
                      <w:proofErr w:type="spellStart"/>
                      <w:r w:rsidRPr="00583A08">
                        <w:rPr>
                          <w:lang w:val="en-US"/>
                        </w:rPr>
                        <w:t>EuroCloud</w:t>
                      </w:r>
                      <w:proofErr w:type="spellEnd"/>
                      <w:r w:rsidRPr="00583A08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583A08">
                        <w:rPr>
                          <w:lang w:val="en-US"/>
                        </w:rPr>
                        <w:t>Deutschland_eco</w:t>
                      </w:r>
                      <w:proofErr w:type="spellEnd"/>
                      <w:r w:rsidRPr="00583A08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583A08">
                        <w:rPr>
                          <w:lang w:val="en-US"/>
                        </w:rPr>
                        <w:t>e.V</w:t>
                      </w:r>
                      <w:proofErr w:type="spellEnd"/>
                      <w:r w:rsidRPr="00583A08">
                        <w:rPr>
                          <w:lang w:val="en-US"/>
                        </w:rPr>
                        <w:t xml:space="preserve">., </w:t>
                      </w:r>
                      <w:r w:rsidR="006507C0" w:rsidRPr="00583A08">
                        <w:rPr>
                          <w:lang w:val="en-US"/>
                        </w:rPr>
                        <w:t xml:space="preserve">ISACA, </w:t>
                      </w:r>
                      <w:proofErr w:type="spellStart"/>
                      <w:r w:rsidR="006507C0" w:rsidRPr="00583A08">
                        <w:rPr>
                          <w:lang w:val="en-US"/>
                        </w:rPr>
                        <w:t>Teletrust</w:t>
                      </w:r>
                      <w:proofErr w:type="spellEnd"/>
                      <w:r w:rsidR="006507C0" w:rsidRPr="00583A08">
                        <w:rPr>
                          <w:lang w:val="en-US"/>
                        </w:rPr>
                        <w:t>, The Linux Foundation</w:t>
                      </w:r>
                      <w:r w:rsidRPr="00583A08">
                        <w:rPr>
                          <w:lang w:val="en-US"/>
                        </w:rPr>
                        <w:t xml:space="preserve">, </w:t>
                      </w:r>
                    </w:p>
                    <w:p w14:paraId="78D629BE" w14:textId="528156E5" w:rsidR="006507C0" w:rsidRPr="006507C0" w:rsidRDefault="00FB1F2B" w:rsidP="005C3E63">
                      <w:pPr>
                        <w:ind w:right="-40"/>
                      </w:pPr>
                      <w:r w:rsidRPr="006507C0">
                        <w:t>GDD (Gesellschaft für Datenschutz und Datensicherheit e.V.)</w:t>
                      </w:r>
                      <w:r w:rsidR="001574B3">
                        <w:t>, VMware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F5656">
        <w:rPr>
          <w:noProof/>
          <w:sz w:val="24"/>
          <w:lang w:eastAsia="de-DE" w:bidi="ar-SA"/>
        </w:rPr>
        <w:drawing>
          <wp:anchor distT="0" distB="0" distL="114300" distR="114300" simplePos="0" relativeHeight="251820032" behindDoc="1" locked="0" layoutInCell="1" allowOverlap="1" wp14:anchorId="13068C1A" wp14:editId="20A69D4D">
            <wp:simplePos x="0" y="0"/>
            <wp:positionH relativeFrom="column">
              <wp:posOffset>93345</wp:posOffset>
            </wp:positionH>
            <wp:positionV relativeFrom="paragraph">
              <wp:posOffset>778510</wp:posOffset>
            </wp:positionV>
            <wp:extent cx="2314575" cy="5310505"/>
            <wp:effectExtent l="0" t="0" r="0" b="0"/>
            <wp:wrapNone/>
            <wp:docPr id="33" name="Bild 33" descr="plat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latin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659"/>
                    <a:stretch/>
                  </pic:blipFill>
                  <pic:spPr bwMode="auto">
                    <a:xfrm>
                      <a:off x="0" y="0"/>
                      <a:ext cx="2314575" cy="531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07C0">
        <w:rPr>
          <w:noProof/>
          <w:sz w:val="24"/>
          <w:lang w:eastAsia="de-DE" w:bidi="ar-SA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3256FEC" wp14:editId="062A44C0">
                <wp:simplePos x="0" y="0"/>
                <wp:positionH relativeFrom="column">
                  <wp:posOffset>-253365</wp:posOffset>
                </wp:positionH>
                <wp:positionV relativeFrom="paragraph">
                  <wp:posOffset>663575</wp:posOffset>
                </wp:positionV>
                <wp:extent cx="1905000" cy="683260"/>
                <wp:effectExtent l="0" t="0" r="0" b="2540"/>
                <wp:wrapThrough wrapText="bothSides">
                  <wp:wrapPolygon edited="0">
                    <wp:start x="0" y="0"/>
                    <wp:lineTo x="0" y="20877"/>
                    <wp:lineTo x="21312" y="20877"/>
                    <wp:lineTo x="21312" y="0"/>
                    <wp:lineTo x="0" y="0"/>
                  </wp:wrapPolygon>
                </wp:wrapThrough>
                <wp:docPr id="183" name="Rechteck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683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430DE9" id="Rechteck 183" o:spid="_x0000_s1026" style="position:absolute;margin-left:-19.95pt;margin-top:52.25pt;width:150pt;height:53.8pt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" fillcolor="white [3212]" stroked="f" strokeweight="1pt">
                <w10:wrap type="through"/>
              </v:rect>
            </w:pict>
          </mc:Fallback>
        </mc:AlternateContent>
      </w:r>
    </w:p>
    <w:p w14:paraId="6231EB2B" w14:textId="3BAE7792" w:rsidR="00EB1D99" w:rsidRDefault="006507C0" w:rsidP="00EB1D99">
      <w:pPr>
        <w:spacing w:before="160" w:after="320" w:line="360" w:lineRule="auto"/>
        <w:contextualSpacing w:val="0"/>
        <w:rPr>
          <w:sz w:val="24"/>
          <w:lang w:eastAsia="de-DE" w:bidi="ar-SA"/>
        </w:rPr>
      </w:pPr>
      <w:r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2DCB857" wp14:editId="5629290E">
                <wp:simplePos x="0" y="0"/>
                <wp:positionH relativeFrom="column">
                  <wp:posOffset>94615</wp:posOffset>
                </wp:positionH>
                <wp:positionV relativeFrom="paragraph">
                  <wp:posOffset>958850</wp:posOffset>
                </wp:positionV>
                <wp:extent cx="1052830" cy="788670"/>
                <wp:effectExtent l="0" t="0" r="0" b="0"/>
                <wp:wrapSquare wrapText="bothSides"/>
                <wp:docPr id="22" name="Textfeld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2830" cy="7886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369702" w14:textId="69E77461" w:rsidR="006507C0" w:rsidRDefault="00583A08" w:rsidP="006507C0">
                            <w:pPr>
                              <w:jc w:val="center"/>
                              <w:rPr>
                                <w:rFonts w:ascii="Roboto" w:eastAsiaTheme="majorEastAsia" w:hAnsi="Roboto" w:cstheme="majorBidi"/>
                                <w:caps/>
                                <w:color w:val="041B2D"/>
                                <w:spacing w:val="14"/>
                                <w:szCs w:val="26"/>
                              </w:rPr>
                            </w:pPr>
                            <w:r>
                              <w:rPr>
                                <w:rFonts w:ascii="Roboto" w:eastAsiaTheme="majorEastAsia" w:hAnsi="Roboto" w:cstheme="majorBidi"/>
                                <w:caps/>
                                <w:color w:val="041B2D"/>
                                <w:spacing w:val="14"/>
                                <w:szCs w:val="26"/>
                              </w:rPr>
                              <w:t>Partner</w:t>
                            </w:r>
                            <w:r w:rsidR="006507C0">
                              <w:rPr>
                                <w:rFonts w:ascii="Roboto" w:eastAsiaTheme="majorEastAsia" w:hAnsi="Roboto" w:cstheme="majorBidi"/>
                                <w:caps/>
                                <w:color w:val="041B2D"/>
                                <w:spacing w:val="14"/>
                                <w:szCs w:val="26"/>
                              </w:rPr>
                              <w:t>-</w:t>
                            </w:r>
                          </w:p>
                          <w:p w14:paraId="4C3786AE" w14:textId="0E4BDA62" w:rsidR="006507C0" w:rsidRPr="006507C0" w:rsidRDefault="006507C0" w:rsidP="006507C0">
                            <w:pPr>
                              <w:jc w:val="center"/>
                              <w:rPr>
                                <w:rFonts w:ascii="Roboto" w:eastAsiaTheme="majorEastAsia" w:hAnsi="Roboto" w:cstheme="majorBidi"/>
                                <w:caps/>
                                <w:color w:val="041B2D"/>
                                <w:spacing w:val="14"/>
                                <w:szCs w:val="26"/>
                              </w:rPr>
                            </w:pPr>
                            <w:r w:rsidRPr="006507C0">
                              <w:rPr>
                                <w:rFonts w:ascii="Roboto" w:eastAsiaTheme="majorEastAsia" w:hAnsi="Roboto" w:cstheme="majorBidi"/>
                                <w:caps/>
                                <w:color w:val="041B2D"/>
                                <w:spacing w:val="14"/>
                                <w:szCs w:val="26"/>
                              </w:rPr>
                              <w:t>schaften</w:t>
                            </w:r>
                          </w:p>
                          <w:p w14:paraId="67060543" w14:textId="6DDCD72B" w:rsidR="006507C0" w:rsidRDefault="006507C0" w:rsidP="006507C0">
                            <w:pPr>
                              <w:pStyle w:val="berschrift2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CB857" id="Textfeld 22" o:spid="_x0000_s1053" type="#_x0000_t202" style="position:absolute;margin-left:7.45pt;margin-top:75.5pt;width:82.9pt;height:62.1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" filled="f" stroked="f">
                <v:textbox inset="1mm">
                  <w:txbxContent>
                    <w:p w14:paraId="09369702" w14:textId="69E77461" w:rsidR="006507C0" w:rsidRDefault="00583A08" w:rsidP="006507C0">
                      <w:pPr>
                        <w:jc w:val="center"/>
                        <w:rPr>
                          <w:rFonts w:ascii="Roboto" w:eastAsiaTheme="majorEastAsia" w:hAnsi="Roboto" w:cstheme="majorBidi"/>
                          <w:caps/>
                          <w:color w:val="041B2D"/>
                          <w:spacing w:val="14"/>
                          <w:szCs w:val="26"/>
                        </w:rPr>
                      </w:pPr>
                      <w:r>
                        <w:rPr>
                          <w:rFonts w:ascii="Roboto" w:eastAsiaTheme="majorEastAsia" w:hAnsi="Roboto" w:cstheme="majorBidi"/>
                          <w:caps/>
                          <w:color w:val="041B2D"/>
                          <w:spacing w:val="14"/>
                          <w:szCs w:val="26"/>
                        </w:rPr>
                        <w:t>Partner</w:t>
                      </w:r>
                      <w:r w:rsidR="006507C0">
                        <w:rPr>
                          <w:rFonts w:ascii="Roboto" w:eastAsiaTheme="majorEastAsia" w:hAnsi="Roboto" w:cstheme="majorBidi"/>
                          <w:caps/>
                          <w:color w:val="041B2D"/>
                          <w:spacing w:val="14"/>
                          <w:szCs w:val="26"/>
                        </w:rPr>
                        <w:t>-</w:t>
                      </w:r>
                    </w:p>
                    <w:p w14:paraId="4C3786AE" w14:textId="0E4BDA62" w:rsidR="006507C0" w:rsidRPr="006507C0" w:rsidRDefault="006507C0" w:rsidP="006507C0">
                      <w:pPr>
                        <w:jc w:val="center"/>
                        <w:rPr>
                          <w:rFonts w:ascii="Roboto" w:eastAsiaTheme="majorEastAsia" w:hAnsi="Roboto" w:cstheme="majorBidi"/>
                          <w:caps/>
                          <w:color w:val="041B2D"/>
                          <w:spacing w:val="14"/>
                          <w:szCs w:val="26"/>
                        </w:rPr>
                      </w:pPr>
                      <w:r w:rsidRPr="006507C0">
                        <w:rPr>
                          <w:rFonts w:ascii="Roboto" w:eastAsiaTheme="majorEastAsia" w:hAnsi="Roboto" w:cstheme="majorBidi"/>
                          <w:caps/>
                          <w:color w:val="041B2D"/>
                          <w:spacing w:val="14"/>
                          <w:szCs w:val="26"/>
                        </w:rPr>
                        <w:t>schaften</w:t>
                      </w:r>
                    </w:p>
                    <w:p w14:paraId="67060543" w14:textId="6DDCD72B" w:rsidR="006507C0" w:rsidRDefault="006507C0" w:rsidP="006507C0">
                      <w:pPr>
                        <w:pStyle w:val="berschrift2"/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72CBFF5" w14:textId="1C43E5BB" w:rsidR="00EB1D99" w:rsidRDefault="00EB1D99" w:rsidP="00EB1D99">
      <w:pPr>
        <w:spacing w:before="160" w:after="320" w:line="360" w:lineRule="auto"/>
        <w:contextualSpacing w:val="0"/>
        <w:rPr>
          <w:sz w:val="24"/>
          <w:lang w:eastAsia="de-DE" w:bidi="ar-SA"/>
        </w:rPr>
      </w:pPr>
    </w:p>
    <w:p w14:paraId="708F6872" w14:textId="4E7C3091" w:rsidR="00777987" w:rsidRPr="000B28A5" w:rsidRDefault="00777987" w:rsidP="00BF4E94">
      <w:pPr>
        <w:spacing w:before="160" w:after="320" w:line="360" w:lineRule="auto"/>
        <w:contextualSpacing w:val="0"/>
        <w:rPr>
          <w:sz w:val="24"/>
          <w:lang w:eastAsia="de-DE" w:bidi="ar-SA"/>
        </w:rPr>
      </w:pPr>
    </w:p>
    <w:sectPr w:rsidR="00777987" w:rsidRPr="000B28A5" w:rsidSect="002E2AA4">
      <w:headerReference w:type="first" r:id="rId19"/>
      <w:type w:val="continuous"/>
      <w:pgSz w:w="11900" w:h="16820" w:code="9"/>
      <w:pgMar w:top="1899" w:right="1009" w:bottom="1134" w:left="1009" w:header="1191" w:footer="0" w:gutter="0"/>
      <w:cols w:num="2" w:space="720"/>
      <w:docGrid w:linePitch="360"/>
      <w:printerSettings r:id="rId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3483B2D" w14:textId="77777777" w:rsidR="001E061D" w:rsidRDefault="001E061D">
      <w:r>
        <w:separator/>
      </w:r>
    </w:p>
    <w:p w14:paraId="451305EA" w14:textId="77777777" w:rsidR="001E061D" w:rsidRDefault="001E061D"/>
  </w:endnote>
  <w:endnote w:type="continuationSeparator" w:id="0">
    <w:p w14:paraId="1836996C" w14:textId="77777777" w:rsidR="001E061D" w:rsidRDefault="001E061D">
      <w:r>
        <w:continuationSeparator/>
      </w:r>
    </w:p>
    <w:p w14:paraId="01A88C18" w14:textId="77777777" w:rsidR="001E061D" w:rsidRDefault="001E061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">
    <w:panose1 w:val="02000000000000000000"/>
    <w:charset w:val="00"/>
    <w:family w:val="auto"/>
    <w:pitch w:val="variable"/>
    <w:sig w:usb0="E00002EF" w:usb1="5000205B" w:usb2="0000002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inorHAnsi" w:hAnsiTheme="minorHAnsi" w:cstheme="minorBidi"/>
        <w:color w:val="FFFFFF" w:themeColor="background1"/>
        <w:lang w:eastAsia="ja-JP" w:bidi="de-DE"/>
      </w:rPr>
      <w:id w:val="732053348"/>
      <w:docPartObj>
        <w:docPartGallery w:val="Page Numbers (Bottom of Page)"/>
        <w:docPartUnique/>
      </w:docPartObj>
    </w:sdtPr>
    <w:sdtEndPr>
      <w:rPr>
        <w:rFonts w:ascii="Times" w:hAnsi="Times" w:cs="Times New Roman"/>
        <w:noProof/>
        <w:color w:val="auto"/>
        <w:lang w:eastAsia="de-DE" w:bidi="ar-SA"/>
      </w:rPr>
    </w:sdtEndPr>
    <w:sdtContent>
      <w:p w14:paraId="7E38AC4E" w14:textId="77777777" w:rsidR="00D52717" w:rsidRDefault="00D52717" w:rsidP="009C6C8F">
        <w:pPr>
          <w:pStyle w:val="western"/>
          <w:spacing w:after="0" w:line="240" w:lineRule="auto"/>
          <w:jc w:val="center"/>
          <w:rPr>
            <w:rFonts w:asciiTheme="minorHAnsi" w:hAnsiTheme="minorHAnsi" w:cstheme="minorBidi"/>
            <w:color w:val="FFFFFF" w:themeColor="background1"/>
            <w:lang w:eastAsia="ja-JP" w:bidi="de-DE"/>
          </w:rPr>
        </w:pPr>
      </w:p>
      <w:p w14:paraId="6255A038" w14:textId="3B89D743" w:rsidR="00D52717" w:rsidRDefault="00D52717" w:rsidP="000665EE">
        <w:pPr>
          <w:pStyle w:val="western"/>
          <w:spacing w:after="0" w:line="240" w:lineRule="auto"/>
          <w:rPr>
            <w:rFonts w:ascii="Roboto" w:hAnsi="Roboto"/>
            <w:caps/>
            <w:color w:val="000000"/>
            <w:spacing w:val="30"/>
            <w:sz w:val="13"/>
            <w:szCs w:val="13"/>
          </w:rPr>
        </w:pPr>
      </w:p>
      <w:p w14:paraId="09F08094" w14:textId="77777777" w:rsidR="00D52717" w:rsidRPr="002D6BEB" w:rsidRDefault="00D52717" w:rsidP="00964B44">
        <w:pPr>
          <w:pStyle w:val="western"/>
          <w:spacing w:after="0" w:line="240" w:lineRule="auto"/>
          <w:jc w:val="center"/>
          <w:rPr>
            <w:rFonts w:ascii="Roboto" w:hAnsi="Roboto"/>
            <w:caps/>
            <w:color w:val="000000"/>
            <w:spacing w:val="30"/>
            <w:sz w:val="13"/>
            <w:szCs w:val="13"/>
          </w:rPr>
        </w:pPr>
      </w:p>
      <w:p w14:paraId="6A816762" w14:textId="77777777" w:rsidR="00D52717" w:rsidRPr="00A82A0B" w:rsidRDefault="001E061D" w:rsidP="00EC714B">
        <w:pPr>
          <w:pStyle w:val="western"/>
          <w:spacing w:after="0" w:line="240" w:lineRule="auto"/>
          <w:rPr>
            <w:rFonts w:ascii="Garamond" w:hAnsi="Garamond"/>
            <w:caps/>
            <w:color w:val="000000"/>
            <w:spacing w:val="30"/>
            <w:sz w:val="14"/>
            <w:szCs w:val="14"/>
          </w:rPr>
        </w:pPr>
      </w:p>
    </w:sdtContent>
  </w:sdt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59AC13" w14:textId="77777777" w:rsidR="00D52717" w:rsidRDefault="00D52717" w:rsidP="002B4B6B">
    <w:pPr>
      <w:pStyle w:val="western"/>
      <w:spacing w:after="0" w:line="240" w:lineRule="auto"/>
      <w:jc w:val="center"/>
      <w:rPr>
        <w:rFonts w:ascii="Roboto" w:hAnsi="Roboto"/>
        <w:caps/>
        <w:color w:val="000000"/>
        <w:spacing w:val="30"/>
        <w:sz w:val="13"/>
        <w:szCs w:val="13"/>
      </w:rPr>
    </w:pPr>
    <w:r w:rsidRPr="002B25A1">
      <w:rPr>
        <w:rFonts w:ascii="Roboto" w:hAnsi="Roboto"/>
        <w:caps/>
        <w:color w:val="000000"/>
        <w:spacing w:val="30"/>
        <w:sz w:val="13"/>
        <w:szCs w:val="13"/>
      </w:rPr>
      <w:t>Gronau IT Cloud Computing Gmb</w:t>
    </w:r>
    <w:r>
      <w:rPr>
        <w:rFonts w:ascii="Roboto" w:hAnsi="Roboto"/>
        <w:caps/>
        <w:color w:val="000000"/>
        <w:spacing w:val="30"/>
        <w:sz w:val="13"/>
        <w:szCs w:val="13"/>
      </w:rPr>
      <w:t>H</w:t>
    </w:r>
    <w:r w:rsidRPr="002B25A1">
      <w:rPr>
        <w:rFonts w:ascii="Roboto" w:hAnsi="Roboto"/>
        <w:caps/>
        <w:color w:val="000000"/>
        <w:spacing w:val="30"/>
        <w:sz w:val="13"/>
        <w:szCs w:val="13"/>
      </w:rPr>
      <w:br/>
      <w:t>GESCHÄFTSFÜHRER Pierre Gronau</w:t>
    </w:r>
    <w:r w:rsidRPr="002B25A1">
      <w:rPr>
        <w:rFonts w:ascii="Roboto" w:hAnsi="Roboto"/>
        <w:caps/>
        <w:color w:val="000000"/>
        <w:spacing w:val="30"/>
        <w:sz w:val="13"/>
        <w:szCs w:val="13"/>
      </w:rPr>
      <w:br/>
      <w:t xml:space="preserve">Potsdamer Platz 10, Haus 2, 5.OG • 10785 • Berlin • Phone: +49 30 300 11 48 18 </w:t>
    </w:r>
    <w:r w:rsidRPr="002B25A1">
      <w:rPr>
        <w:rFonts w:ascii="Roboto" w:hAnsi="Roboto"/>
        <w:caps/>
        <w:color w:val="000000"/>
        <w:spacing w:val="30"/>
        <w:sz w:val="13"/>
        <w:szCs w:val="13"/>
      </w:rPr>
      <w:br/>
      <w:t>Deutsche Bank AG, IBAN DE45720700240014447700, BIC/SWIFT-Code DEUTDEDB720</w:t>
    </w:r>
    <w:r w:rsidRPr="002B25A1">
      <w:rPr>
        <w:rFonts w:ascii="Roboto" w:hAnsi="Roboto"/>
        <w:caps/>
        <w:color w:val="000000"/>
        <w:spacing w:val="30"/>
        <w:sz w:val="13"/>
        <w:szCs w:val="13"/>
      </w:rPr>
      <w:br/>
      <w:t>Amtsgericht Charlottenburg HRB 13 56 58 B</w:t>
    </w:r>
    <w:r w:rsidRPr="002B25A1">
      <w:rPr>
        <w:rFonts w:ascii="Roboto" w:hAnsi="Roboto"/>
        <w:caps/>
        <w:color w:val="000000"/>
        <w:spacing w:val="30"/>
        <w:sz w:val="13"/>
        <w:szCs w:val="13"/>
      </w:rPr>
      <w:br/>
      <w:t>Steuernummer 30/318/30245, Umsatzsteuer ID DE 28 07 45 767</w:t>
    </w:r>
  </w:p>
  <w:p w14:paraId="032B2DE2" w14:textId="77777777" w:rsidR="00D52717" w:rsidRDefault="00D52717" w:rsidP="002B4B6B">
    <w:pPr>
      <w:pStyle w:val="western"/>
      <w:spacing w:after="0" w:line="240" w:lineRule="auto"/>
      <w:jc w:val="center"/>
      <w:rPr>
        <w:rFonts w:ascii="Roboto" w:hAnsi="Roboto"/>
        <w:caps/>
        <w:color w:val="000000"/>
        <w:spacing w:val="30"/>
        <w:sz w:val="13"/>
        <w:szCs w:val="13"/>
      </w:rPr>
    </w:pPr>
  </w:p>
  <w:p w14:paraId="2A8BF226" w14:textId="77777777" w:rsidR="00D52717" w:rsidRPr="002B4B6B" w:rsidRDefault="00D52717" w:rsidP="002B4B6B">
    <w:pPr>
      <w:pStyle w:val="western"/>
      <w:spacing w:after="0" w:line="240" w:lineRule="auto"/>
      <w:jc w:val="center"/>
      <w:rPr>
        <w:rFonts w:ascii="Roboto" w:hAnsi="Roboto"/>
        <w:caps/>
        <w:color w:val="000000"/>
        <w:spacing w:val="30"/>
        <w:sz w:val="13"/>
        <w:szCs w:val="13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09CC066" w14:textId="77777777" w:rsidR="001E061D" w:rsidRDefault="001E061D">
      <w:r>
        <w:separator/>
      </w:r>
    </w:p>
    <w:p w14:paraId="588DD601" w14:textId="77777777" w:rsidR="001E061D" w:rsidRDefault="001E061D"/>
  </w:footnote>
  <w:footnote w:type="continuationSeparator" w:id="0">
    <w:p w14:paraId="484A9E7B" w14:textId="77777777" w:rsidR="001E061D" w:rsidRDefault="001E061D">
      <w:r>
        <w:continuationSeparator/>
      </w:r>
    </w:p>
    <w:p w14:paraId="71AEAF32" w14:textId="77777777" w:rsidR="001E061D" w:rsidRDefault="001E061D"/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0499CF" w14:textId="77777777" w:rsidR="00D52717" w:rsidRDefault="00D52717" w:rsidP="00BE3DEC">
    <w:pPr>
      <w:pStyle w:val="Kopfzeile"/>
      <w:jc w:val="right"/>
    </w:pPr>
    <w:r>
      <w:rPr>
        <w:noProof/>
        <w:lang w:eastAsia="de-DE" w:bidi="ar-SA"/>
      </w:rPr>
      <w:drawing>
        <wp:anchor distT="0" distB="0" distL="114300" distR="114300" simplePos="0" relativeHeight="251660288" behindDoc="1" locked="0" layoutInCell="1" allowOverlap="1" wp14:anchorId="7A69D5D4" wp14:editId="493D149C">
          <wp:simplePos x="0" y="0"/>
          <wp:positionH relativeFrom="column">
            <wp:posOffset>-701675</wp:posOffset>
          </wp:positionH>
          <wp:positionV relativeFrom="paragraph">
            <wp:posOffset>-601980</wp:posOffset>
          </wp:positionV>
          <wp:extent cx="7664210" cy="574040"/>
          <wp:effectExtent l="0" t="0" r="6985" b="10160"/>
          <wp:wrapNone/>
          <wp:docPr id="1" name="Picture 11" descr="head_03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head_03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4210" cy="5740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049797" w14:textId="77777777" w:rsidR="00D52717" w:rsidRDefault="00D52717" w:rsidP="00BC625C">
    <w:pPr>
      <w:pStyle w:val="Kopfzeile"/>
      <w:jc w:val="right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12DD09" w14:textId="77777777" w:rsidR="00D52717" w:rsidRDefault="00D52717" w:rsidP="00BC625C">
    <w:pPr>
      <w:pStyle w:val="Kopfzeile"/>
      <w:jc w:val="right"/>
    </w:pPr>
    <w:r>
      <w:rPr>
        <w:noProof/>
        <w:lang w:eastAsia="de-DE" w:bidi="ar-SA"/>
      </w:rPr>
      <w:drawing>
        <wp:anchor distT="0" distB="0" distL="114300" distR="114300" simplePos="0" relativeHeight="251667456" behindDoc="1" locked="0" layoutInCell="1" allowOverlap="1" wp14:anchorId="46224ED5" wp14:editId="2D371826">
          <wp:simplePos x="0" y="0"/>
          <wp:positionH relativeFrom="column">
            <wp:posOffset>-699770</wp:posOffset>
          </wp:positionH>
          <wp:positionV relativeFrom="paragraph">
            <wp:posOffset>-586740</wp:posOffset>
          </wp:positionV>
          <wp:extent cx="7664210" cy="574040"/>
          <wp:effectExtent l="0" t="0" r="6985" b="10160"/>
          <wp:wrapNone/>
          <wp:docPr id="4" name="Picture 8" descr="head_03_mai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head_03_main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4210" cy="5740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E324733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5BD8CBE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>
    <w:nsid w:val="FFFFFF7D"/>
    <w:multiLevelType w:val="singleLevel"/>
    <w:tmpl w:val="8BE414C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>
    <w:nsid w:val="FFFFFF7E"/>
    <w:multiLevelType w:val="singleLevel"/>
    <w:tmpl w:val="77EABD5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>
    <w:nsid w:val="FFFFFF7F"/>
    <w:multiLevelType w:val="singleLevel"/>
    <w:tmpl w:val="D1C29E0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>
    <w:nsid w:val="FFFFFF80"/>
    <w:multiLevelType w:val="singleLevel"/>
    <w:tmpl w:val="78885ED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A1AE38C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9E7431C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EFFEA8D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B590CC1C"/>
    <w:lvl w:ilvl="0">
      <w:start w:val="1"/>
      <w:numFmt w:val="decimal"/>
      <w:lvlText w:val="%1."/>
      <w:lvlJc w:val="left"/>
      <w:pPr>
        <w:tabs>
          <w:tab w:val="num" w:pos="605"/>
        </w:tabs>
        <w:ind w:left="864" w:hanging="259"/>
      </w:pPr>
      <w:rPr>
        <w:rFonts w:hint="default"/>
      </w:rPr>
    </w:lvl>
  </w:abstractNum>
  <w:abstractNum w:abstractNumId="10">
    <w:nsid w:val="FFFFFF89"/>
    <w:multiLevelType w:val="singleLevel"/>
    <w:tmpl w:val="81DAE7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0C4B5103"/>
    <w:multiLevelType w:val="hybridMultilevel"/>
    <w:tmpl w:val="AD0AC416"/>
    <w:lvl w:ilvl="0" w:tplc="1A6C1D10">
      <w:start w:val="1"/>
      <w:numFmt w:val="decimal"/>
      <w:pStyle w:val="Listennummer"/>
      <w:lvlText w:val="%1."/>
      <w:lvlJc w:val="left"/>
      <w:pPr>
        <w:tabs>
          <w:tab w:val="num" w:pos="936"/>
        </w:tabs>
        <w:ind w:left="93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C1272CE"/>
    <w:multiLevelType w:val="hybridMultilevel"/>
    <w:tmpl w:val="346EC5CE"/>
    <w:lvl w:ilvl="0" w:tplc="A78C31DE">
      <w:start w:val="1"/>
      <w:numFmt w:val="bullet"/>
      <w:lvlText w:val=""/>
      <w:lvlJc w:val="left"/>
      <w:pPr>
        <w:tabs>
          <w:tab w:val="num" w:pos="605"/>
        </w:tabs>
        <w:ind w:left="864" w:hanging="25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C836103"/>
    <w:multiLevelType w:val="hybridMultilevel"/>
    <w:tmpl w:val="1BB41C72"/>
    <w:lvl w:ilvl="0" w:tplc="2908863E">
      <w:start w:val="1"/>
      <w:numFmt w:val="bullet"/>
      <w:lvlText w:val=""/>
      <w:lvlJc w:val="left"/>
      <w:pPr>
        <w:tabs>
          <w:tab w:val="num" w:pos="864"/>
        </w:tabs>
        <w:ind w:left="864" w:hanging="259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9CA2A5B"/>
    <w:multiLevelType w:val="hybridMultilevel"/>
    <w:tmpl w:val="4AD2C0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3EE43B7"/>
    <w:multiLevelType w:val="hybridMultilevel"/>
    <w:tmpl w:val="075C9506"/>
    <w:lvl w:ilvl="0" w:tplc="610C7A40">
      <w:start w:val="1"/>
      <w:numFmt w:val="bullet"/>
      <w:lvlText w:val=""/>
      <w:lvlJc w:val="left"/>
      <w:pPr>
        <w:tabs>
          <w:tab w:val="num" w:pos="864"/>
        </w:tabs>
        <w:ind w:left="864" w:hanging="288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9F61C5D"/>
    <w:multiLevelType w:val="hybridMultilevel"/>
    <w:tmpl w:val="9F4A8688"/>
    <w:lvl w:ilvl="0" w:tplc="ABE84DA8">
      <w:start w:val="1"/>
      <w:numFmt w:val="bullet"/>
      <w:pStyle w:val="Aufzhlungszeichen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9"/>
  </w:num>
  <w:num w:numId="4">
    <w:abstractNumId w:val="14"/>
  </w:num>
  <w:num w:numId="5">
    <w:abstractNumId w:val="13"/>
  </w:num>
  <w:num w:numId="6">
    <w:abstractNumId w:val="15"/>
  </w:num>
  <w:num w:numId="7">
    <w:abstractNumId w:val="11"/>
  </w:num>
  <w:num w:numId="8">
    <w:abstractNumId w:val="16"/>
  </w:num>
  <w:num w:numId="9">
    <w:abstractNumId w:val="0"/>
  </w:num>
  <w:num w:numId="10">
    <w:abstractNumId w:val="1"/>
  </w:num>
  <w:num w:numId="11">
    <w:abstractNumId w:val="2"/>
  </w:num>
  <w:num w:numId="12">
    <w:abstractNumId w:val="3"/>
  </w:num>
  <w:num w:numId="13">
    <w:abstractNumId w:val="4"/>
  </w:num>
  <w:num w:numId="14">
    <w:abstractNumId w:val="5"/>
  </w:num>
  <w:num w:numId="15">
    <w:abstractNumId w:val="6"/>
  </w:num>
  <w:num w:numId="16">
    <w:abstractNumId w:val="7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8"/>
  <w:activeWritingStyle w:appName="MSWord" w:lang="en-US" w:vendorID="64" w:dllVersion="4096" w:nlCheck="1" w:checkStyle="0"/>
  <w:activeWritingStyle w:appName="MSWord" w:lang="de-DE" w:vendorID="64" w:dllVersion="4096" w:nlCheck="1" w:checkStyle="0"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autoHyphenation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28A5"/>
    <w:rsid w:val="000038F9"/>
    <w:rsid w:val="00020B78"/>
    <w:rsid w:val="00025AA8"/>
    <w:rsid w:val="00036C8E"/>
    <w:rsid w:val="00052961"/>
    <w:rsid w:val="00053530"/>
    <w:rsid w:val="0006507C"/>
    <w:rsid w:val="000665EE"/>
    <w:rsid w:val="000713C1"/>
    <w:rsid w:val="0007289D"/>
    <w:rsid w:val="00082AF6"/>
    <w:rsid w:val="00083D15"/>
    <w:rsid w:val="00084EA5"/>
    <w:rsid w:val="00090C9D"/>
    <w:rsid w:val="000953B4"/>
    <w:rsid w:val="000965C9"/>
    <w:rsid w:val="00097ECD"/>
    <w:rsid w:val="000A0FB8"/>
    <w:rsid w:val="000A3C91"/>
    <w:rsid w:val="000B28A5"/>
    <w:rsid w:val="000B455B"/>
    <w:rsid w:val="000B68DE"/>
    <w:rsid w:val="000B7598"/>
    <w:rsid w:val="000C6F21"/>
    <w:rsid w:val="000D25CD"/>
    <w:rsid w:val="000D2DCF"/>
    <w:rsid w:val="000D62C3"/>
    <w:rsid w:val="000D6A66"/>
    <w:rsid w:val="000D78F1"/>
    <w:rsid w:val="000E2E3E"/>
    <w:rsid w:val="000E672B"/>
    <w:rsid w:val="000F3FC4"/>
    <w:rsid w:val="00100059"/>
    <w:rsid w:val="0010453F"/>
    <w:rsid w:val="00121235"/>
    <w:rsid w:val="00122AA9"/>
    <w:rsid w:val="0013194C"/>
    <w:rsid w:val="0013340F"/>
    <w:rsid w:val="00142618"/>
    <w:rsid w:val="00144952"/>
    <w:rsid w:val="00154B2D"/>
    <w:rsid w:val="00157223"/>
    <w:rsid w:val="001574B3"/>
    <w:rsid w:val="00157F03"/>
    <w:rsid w:val="00186576"/>
    <w:rsid w:val="00193439"/>
    <w:rsid w:val="001954E1"/>
    <w:rsid w:val="00196572"/>
    <w:rsid w:val="001A439E"/>
    <w:rsid w:val="001B48D7"/>
    <w:rsid w:val="001D12DB"/>
    <w:rsid w:val="001D5562"/>
    <w:rsid w:val="001E061D"/>
    <w:rsid w:val="001E15C0"/>
    <w:rsid w:val="001E3281"/>
    <w:rsid w:val="001E44B0"/>
    <w:rsid w:val="001F085E"/>
    <w:rsid w:val="001F1675"/>
    <w:rsid w:val="001F3790"/>
    <w:rsid w:val="00200A46"/>
    <w:rsid w:val="00201A03"/>
    <w:rsid w:val="00203E63"/>
    <w:rsid w:val="0020424B"/>
    <w:rsid w:val="002122A7"/>
    <w:rsid w:val="00215FBA"/>
    <w:rsid w:val="00220392"/>
    <w:rsid w:val="002232C5"/>
    <w:rsid w:val="002317CD"/>
    <w:rsid w:val="002401E7"/>
    <w:rsid w:val="00241309"/>
    <w:rsid w:val="00251EB0"/>
    <w:rsid w:val="00253DFC"/>
    <w:rsid w:val="002626DA"/>
    <w:rsid w:val="00270E2D"/>
    <w:rsid w:val="00272E6E"/>
    <w:rsid w:val="00273731"/>
    <w:rsid w:val="00281133"/>
    <w:rsid w:val="0029722A"/>
    <w:rsid w:val="002B0499"/>
    <w:rsid w:val="002B11B7"/>
    <w:rsid w:val="002B25A1"/>
    <w:rsid w:val="002B4B6B"/>
    <w:rsid w:val="002C1124"/>
    <w:rsid w:val="002C4BB4"/>
    <w:rsid w:val="002C7B3C"/>
    <w:rsid w:val="002D08D4"/>
    <w:rsid w:val="002D150C"/>
    <w:rsid w:val="002D2658"/>
    <w:rsid w:val="002D4FF4"/>
    <w:rsid w:val="002D6BEB"/>
    <w:rsid w:val="002D7563"/>
    <w:rsid w:val="002E2AA4"/>
    <w:rsid w:val="002E3A51"/>
    <w:rsid w:val="002E567B"/>
    <w:rsid w:val="002F6C26"/>
    <w:rsid w:val="003073CB"/>
    <w:rsid w:val="0031419E"/>
    <w:rsid w:val="00314787"/>
    <w:rsid w:val="00317A3A"/>
    <w:rsid w:val="00323345"/>
    <w:rsid w:val="00337526"/>
    <w:rsid w:val="00342A5B"/>
    <w:rsid w:val="00343744"/>
    <w:rsid w:val="003467E5"/>
    <w:rsid w:val="00350399"/>
    <w:rsid w:val="00351D3B"/>
    <w:rsid w:val="00366689"/>
    <w:rsid w:val="003841D0"/>
    <w:rsid w:val="003870E2"/>
    <w:rsid w:val="00397FA6"/>
    <w:rsid w:val="003A2844"/>
    <w:rsid w:val="003B2714"/>
    <w:rsid w:val="003C4255"/>
    <w:rsid w:val="003C5002"/>
    <w:rsid w:val="003D14F2"/>
    <w:rsid w:val="003D3163"/>
    <w:rsid w:val="003D5A0A"/>
    <w:rsid w:val="003D6892"/>
    <w:rsid w:val="003F0D59"/>
    <w:rsid w:val="003F0FB5"/>
    <w:rsid w:val="003F173C"/>
    <w:rsid w:val="003F433F"/>
    <w:rsid w:val="00406EA2"/>
    <w:rsid w:val="004103DD"/>
    <w:rsid w:val="00410C64"/>
    <w:rsid w:val="0041154B"/>
    <w:rsid w:val="00416418"/>
    <w:rsid w:val="00430D82"/>
    <w:rsid w:val="004336A1"/>
    <w:rsid w:val="00434086"/>
    <w:rsid w:val="004419F3"/>
    <w:rsid w:val="004433DE"/>
    <w:rsid w:val="00446118"/>
    <w:rsid w:val="004465D4"/>
    <w:rsid w:val="00452982"/>
    <w:rsid w:val="00460FC8"/>
    <w:rsid w:val="004620C6"/>
    <w:rsid w:val="0046237B"/>
    <w:rsid w:val="00464288"/>
    <w:rsid w:val="004668EE"/>
    <w:rsid w:val="00466C23"/>
    <w:rsid w:val="00466F3D"/>
    <w:rsid w:val="004859EA"/>
    <w:rsid w:val="0048698A"/>
    <w:rsid w:val="004A0AAC"/>
    <w:rsid w:val="004B4818"/>
    <w:rsid w:val="004B512A"/>
    <w:rsid w:val="004D00CB"/>
    <w:rsid w:val="004D0453"/>
    <w:rsid w:val="004E0D53"/>
    <w:rsid w:val="004E21CD"/>
    <w:rsid w:val="004E2E9A"/>
    <w:rsid w:val="004F3CCE"/>
    <w:rsid w:val="004F5089"/>
    <w:rsid w:val="004F6D6C"/>
    <w:rsid w:val="00500437"/>
    <w:rsid w:val="00503955"/>
    <w:rsid w:val="0050395C"/>
    <w:rsid w:val="005125A3"/>
    <w:rsid w:val="005135A0"/>
    <w:rsid w:val="005173EA"/>
    <w:rsid w:val="00517AE5"/>
    <w:rsid w:val="005224C5"/>
    <w:rsid w:val="00527406"/>
    <w:rsid w:val="00532C14"/>
    <w:rsid w:val="0053426C"/>
    <w:rsid w:val="00542992"/>
    <w:rsid w:val="00543126"/>
    <w:rsid w:val="005450C4"/>
    <w:rsid w:val="00545146"/>
    <w:rsid w:val="0054564C"/>
    <w:rsid w:val="0055296D"/>
    <w:rsid w:val="0055419F"/>
    <w:rsid w:val="00556E4F"/>
    <w:rsid w:val="00561353"/>
    <w:rsid w:val="005660C4"/>
    <w:rsid w:val="00571B23"/>
    <w:rsid w:val="005753E5"/>
    <w:rsid w:val="00581F47"/>
    <w:rsid w:val="00583A08"/>
    <w:rsid w:val="005859C2"/>
    <w:rsid w:val="00585C39"/>
    <w:rsid w:val="0059098C"/>
    <w:rsid w:val="00591391"/>
    <w:rsid w:val="00597633"/>
    <w:rsid w:val="005A0688"/>
    <w:rsid w:val="005C11E9"/>
    <w:rsid w:val="005C3E63"/>
    <w:rsid w:val="005E0045"/>
    <w:rsid w:val="005E1CF7"/>
    <w:rsid w:val="005E78C1"/>
    <w:rsid w:val="005F3620"/>
    <w:rsid w:val="005F3B63"/>
    <w:rsid w:val="0060187B"/>
    <w:rsid w:val="00601B62"/>
    <w:rsid w:val="00601B7B"/>
    <w:rsid w:val="00602B34"/>
    <w:rsid w:val="006033FE"/>
    <w:rsid w:val="006172D4"/>
    <w:rsid w:val="00622FC5"/>
    <w:rsid w:val="00625385"/>
    <w:rsid w:val="00632BBB"/>
    <w:rsid w:val="00636052"/>
    <w:rsid w:val="006507C0"/>
    <w:rsid w:val="00655583"/>
    <w:rsid w:val="00675DF1"/>
    <w:rsid w:val="0068207A"/>
    <w:rsid w:val="00682C64"/>
    <w:rsid w:val="00683261"/>
    <w:rsid w:val="006935FF"/>
    <w:rsid w:val="00694CDC"/>
    <w:rsid w:val="00695967"/>
    <w:rsid w:val="00695AB9"/>
    <w:rsid w:val="006B34AA"/>
    <w:rsid w:val="006B7818"/>
    <w:rsid w:val="006C1B55"/>
    <w:rsid w:val="006C3B56"/>
    <w:rsid w:val="006C7FAF"/>
    <w:rsid w:val="006D1D5E"/>
    <w:rsid w:val="006D2991"/>
    <w:rsid w:val="006D487C"/>
    <w:rsid w:val="006E1E4D"/>
    <w:rsid w:val="006E7A5B"/>
    <w:rsid w:val="006F4188"/>
    <w:rsid w:val="006F4768"/>
    <w:rsid w:val="006F66CD"/>
    <w:rsid w:val="007030AA"/>
    <w:rsid w:val="00704665"/>
    <w:rsid w:val="0071764A"/>
    <w:rsid w:val="00737C12"/>
    <w:rsid w:val="007458B8"/>
    <w:rsid w:val="00751825"/>
    <w:rsid w:val="0076639D"/>
    <w:rsid w:val="00777987"/>
    <w:rsid w:val="007857D8"/>
    <w:rsid w:val="00796FAE"/>
    <w:rsid w:val="007979C5"/>
    <w:rsid w:val="007A1813"/>
    <w:rsid w:val="007A7D71"/>
    <w:rsid w:val="007B0E4C"/>
    <w:rsid w:val="007B118E"/>
    <w:rsid w:val="007B45D8"/>
    <w:rsid w:val="007E336C"/>
    <w:rsid w:val="007F00D1"/>
    <w:rsid w:val="007F4443"/>
    <w:rsid w:val="00801749"/>
    <w:rsid w:val="00801F29"/>
    <w:rsid w:val="00806098"/>
    <w:rsid w:val="008174B4"/>
    <w:rsid w:val="00823AC1"/>
    <w:rsid w:val="00824407"/>
    <w:rsid w:val="00833B60"/>
    <w:rsid w:val="00840BC0"/>
    <w:rsid w:val="00844EE4"/>
    <w:rsid w:val="00853D05"/>
    <w:rsid w:val="008616F3"/>
    <w:rsid w:val="008664F3"/>
    <w:rsid w:val="00883E9A"/>
    <w:rsid w:val="00885D8F"/>
    <w:rsid w:val="00887380"/>
    <w:rsid w:val="008A2609"/>
    <w:rsid w:val="008A3A65"/>
    <w:rsid w:val="008A3F78"/>
    <w:rsid w:val="008A470A"/>
    <w:rsid w:val="008B4000"/>
    <w:rsid w:val="008C7DD1"/>
    <w:rsid w:val="008D1220"/>
    <w:rsid w:val="008D6BA0"/>
    <w:rsid w:val="008F4A7B"/>
    <w:rsid w:val="008F5F77"/>
    <w:rsid w:val="00904AF6"/>
    <w:rsid w:val="00905C30"/>
    <w:rsid w:val="00910822"/>
    <w:rsid w:val="009134E1"/>
    <w:rsid w:val="00926734"/>
    <w:rsid w:val="00930E69"/>
    <w:rsid w:val="00934D7F"/>
    <w:rsid w:val="00936611"/>
    <w:rsid w:val="0094209D"/>
    <w:rsid w:val="0094699E"/>
    <w:rsid w:val="00953A90"/>
    <w:rsid w:val="00955FDE"/>
    <w:rsid w:val="009608CC"/>
    <w:rsid w:val="00964B44"/>
    <w:rsid w:val="009659D9"/>
    <w:rsid w:val="009742F5"/>
    <w:rsid w:val="0098654D"/>
    <w:rsid w:val="0099627E"/>
    <w:rsid w:val="009B5231"/>
    <w:rsid w:val="009B7E71"/>
    <w:rsid w:val="009C6077"/>
    <w:rsid w:val="009C6C8F"/>
    <w:rsid w:val="009D6DEA"/>
    <w:rsid w:val="009D7E6D"/>
    <w:rsid w:val="009E50BC"/>
    <w:rsid w:val="009F5656"/>
    <w:rsid w:val="00A0221C"/>
    <w:rsid w:val="00A03207"/>
    <w:rsid w:val="00A03F22"/>
    <w:rsid w:val="00A0451B"/>
    <w:rsid w:val="00A13EB7"/>
    <w:rsid w:val="00A209AA"/>
    <w:rsid w:val="00A214E1"/>
    <w:rsid w:val="00A2258D"/>
    <w:rsid w:val="00A25A67"/>
    <w:rsid w:val="00A30E33"/>
    <w:rsid w:val="00A36650"/>
    <w:rsid w:val="00A41B1B"/>
    <w:rsid w:val="00A56D0D"/>
    <w:rsid w:val="00A62128"/>
    <w:rsid w:val="00A62399"/>
    <w:rsid w:val="00A66CB3"/>
    <w:rsid w:val="00A8040D"/>
    <w:rsid w:val="00A804B5"/>
    <w:rsid w:val="00A8074D"/>
    <w:rsid w:val="00A82A0B"/>
    <w:rsid w:val="00A8577E"/>
    <w:rsid w:val="00A86F6E"/>
    <w:rsid w:val="00A87968"/>
    <w:rsid w:val="00AA4515"/>
    <w:rsid w:val="00AA5DFE"/>
    <w:rsid w:val="00AB0503"/>
    <w:rsid w:val="00AB689F"/>
    <w:rsid w:val="00AB7D8C"/>
    <w:rsid w:val="00AE4B2D"/>
    <w:rsid w:val="00AF1857"/>
    <w:rsid w:val="00AF209F"/>
    <w:rsid w:val="00B0147B"/>
    <w:rsid w:val="00B0449E"/>
    <w:rsid w:val="00B05FE4"/>
    <w:rsid w:val="00B06873"/>
    <w:rsid w:val="00B101B2"/>
    <w:rsid w:val="00B109C7"/>
    <w:rsid w:val="00B11138"/>
    <w:rsid w:val="00B22821"/>
    <w:rsid w:val="00B34B36"/>
    <w:rsid w:val="00B36EFD"/>
    <w:rsid w:val="00B4155E"/>
    <w:rsid w:val="00B4221D"/>
    <w:rsid w:val="00B60DFF"/>
    <w:rsid w:val="00B7392C"/>
    <w:rsid w:val="00B75CF1"/>
    <w:rsid w:val="00B76013"/>
    <w:rsid w:val="00B76F65"/>
    <w:rsid w:val="00B77A60"/>
    <w:rsid w:val="00B81E9C"/>
    <w:rsid w:val="00B84C98"/>
    <w:rsid w:val="00B86215"/>
    <w:rsid w:val="00B862C1"/>
    <w:rsid w:val="00B94793"/>
    <w:rsid w:val="00BA2377"/>
    <w:rsid w:val="00BB5999"/>
    <w:rsid w:val="00BC01B9"/>
    <w:rsid w:val="00BC41BF"/>
    <w:rsid w:val="00BC4A35"/>
    <w:rsid w:val="00BC625C"/>
    <w:rsid w:val="00BC6B3E"/>
    <w:rsid w:val="00BC6BF0"/>
    <w:rsid w:val="00BD2150"/>
    <w:rsid w:val="00BD2B38"/>
    <w:rsid w:val="00BE3DEC"/>
    <w:rsid w:val="00BF01F0"/>
    <w:rsid w:val="00BF03EB"/>
    <w:rsid w:val="00BF4E50"/>
    <w:rsid w:val="00BF4E94"/>
    <w:rsid w:val="00BF5FF8"/>
    <w:rsid w:val="00C01625"/>
    <w:rsid w:val="00C01B2E"/>
    <w:rsid w:val="00C1135C"/>
    <w:rsid w:val="00C14AB0"/>
    <w:rsid w:val="00C23DEA"/>
    <w:rsid w:val="00C26270"/>
    <w:rsid w:val="00C3502A"/>
    <w:rsid w:val="00C35660"/>
    <w:rsid w:val="00C43AB2"/>
    <w:rsid w:val="00C57AB0"/>
    <w:rsid w:val="00C6282C"/>
    <w:rsid w:val="00C62FDE"/>
    <w:rsid w:val="00C76EB2"/>
    <w:rsid w:val="00C83D9A"/>
    <w:rsid w:val="00C85A93"/>
    <w:rsid w:val="00C86DE6"/>
    <w:rsid w:val="00CA6649"/>
    <w:rsid w:val="00CB49C1"/>
    <w:rsid w:val="00CC14E9"/>
    <w:rsid w:val="00CD6CB4"/>
    <w:rsid w:val="00D0018E"/>
    <w:rsid w:val="00D00274"/>
    <w:rsid w:val="00D0497C"/>
    <w:rsid w:val="00D055D3"/>
    <w:rsid w:val="00D06D52"/>
    <w:rsid w:val="00D22E22"/>
    <w:rsid w:val="00D312A5"/>
    <w:rsid w:val="00D33DEB"/>
    <w:rsid w:val="00D401ED"/>
    <w:rsid w:val="00D41D21"/>
    <w:rsid w:val="00D52717"/>
    <w:rsid w:val="00D6777E"/>
    <w:rsid w:val="00D72779"/>
    <w:rsid w:val="00D72802"/>
    <w:rsid w:val="00D74876"/>
    <w:rsid w:val="00D75699"/>
    <w:rsid w:val="00D770F4"/>
    <w:rsid w:val="00D9382D"/>
    <w:rsid w:val="00DA31AF"/>
    <w:rsid w:val="00DA467B"/>
    <w:rsid w:val="00DB2878"/>
    <w:rsid w:val="00DB3F75"/>
    <w:rsid w:val="00DB519A"/>
    <w:rsid w:val="00DD1A4C"/>
    <w:rsid w:val="00DD5D89"/>
    <w:rsid w:val="00DE22BB"/>
    <w:rsid w:val="00DE6AEF"/>
    <w:rsid w:val="00E05590"/>
    <w:rsid w:val="00E15897"/>
    <w:rsid w:val="00E20A2F"/>
    <w:rsid w:val="00E221DA"/>
    <w:rsid w:val="00E309E7"/>
    <w:rsid w:val="00E345F4"/>
    <w:rsid w:val="00E37C43"/>
    <w:rsid w:val="00E40205"/>
    <w:rsid w:val="00E40A46"/>
    <w:rsid w:val="00E53DEF"/>
    <w:rsid w:val="00E67C8C"/>
    <w:rsid w:val="00E77634"/>
    <w:rsid w:val="00E77E49"/>
    <w:rsid w:val="00E77F6D"/>
    <w:rsid w:val="00E8280C"/>
    <w:rsid w:val="00E83495"/>
    <w:rsid w:val="00E84764"/>
    <w:rsid w:val="00E869E6"/>
    <w:rsid w:val="00E87A4D"/>
    <w:rsid w:val="00E92954"/>
    <w:rsid w:val="00EA273A"/>
    <w:rsid w:val="00EA6868"/>
    <w:rsid w:val="00EB1D99"/>
    <w:rsid w:val="00EB25DC"/>
    <w:rsid w:val="00EB6F48"/>
    <w:rsid w:val="00EC11DA"/>
    <w:rsid w:val="00EC1226"/>
    <w:rsid w:val="00EC389E"/>
    <w:rsid w:val="00EC47EC"/>
    <w:rsid w:val="00EC714B"/>
    <w:rsid w:val="00ED3A20"/>
    <w:rsid w:val="00EE364D"/>
    <w:rsid w:val="00F00009"/>
    <w:rsid w:val="00F01492"/>
    <w:rsid w:val="00F074BC"/>
    <w:rsid w:val="00F07D37"/>
    <w:rsid w:val="00F1271A"/>
    <w:rsid w:val="00F13F61"/>
    <w:rsid w:val="00F1447C"/>
    <w:rsid w:val="00F210F2"/>
    <w:rsid w:val="00F23CBA"/>
    <w:rsid w:val="00F24FF5"/>
    <w:rsid w:val="00F25B30"/>
    <w:rsid w:val="00F26ABA"/>
    <w:rsid w:val="00F32702"/>
    <w:rsid w:val="00F400C4"/>
    <w:rsid w:val="00F40EF6"/>
    <w:rsid w:val="00F44B3C"/>
    <w:rsid w:val="00F503E9"/>
    <w:rsid w:val="00F51F84"/>
    <w:rsid w:val="00F55488"/>
    <w:rsid w:val="00F55598"/>
    <w:rsid w:val="00F612E3"/>
    <w:rsid w:val="00F62B28"/>
    <w:rsid w:val="00F63CCF"/>
    <w:rsid w:val="00F6467A"/>
    <w:rsid w:val="00F671DB"/>
    <w:rsid w:val="00F73B32"/>
    <w:rsid w:val="00F85016"/>
    <w:rsid w:val="00F9672A"/>
    <w:rsid w:val="00FA007E"/>
    <w:rsid w:val="00FA3B77"/>
    <w:rsid w:val="00FA5ABF"/>
    <w:rsid w:val="00FB1F2B"/>
    <w:rsid w:val="00FB67DF"/>
    <w:rsid w:val="00FC3CA1"/>
    <w:rsid w:val="00FC57FF"/>
    <w:rsid w:val="00FD3F67"/>
    <w:rsid w:val="00FD7B53"/>
    <w:rsid w:val="00FE5CD9"/>
    <w:rsid w:val="00FF5816"/>
    <w:rsid w:val="00FF594F"/>
    <w:rsid w:val="00FF6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1B818C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7F7F7F" w:themeColor="text1" w:themeTint="80"/>
        <w:sz w:val="24"/>
        <w:szCs w:val="24"/>
        <w:lang w:val="de-DE" w:eastAsia="ja-JP" w:bidi="de-DE"/>
      </w:rPr>
    </w:rPrDefault>
    <w:pPrDefault>
      <w:pPr>
        <w:spacing w:before="160" w:after="320" w:line="360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rd">
    <w:name w:val="Normal"/>
    <w:qFormat/>
    <w:rsid w:val="0060187B"/>
    <w:pPr>
      <w:spacing w:before="120" w:after="120" w:line="240" w:lineRule="auto"/>
      <w:contextualSpacing/>
    </w:pPr>
    <w:rPr>
      <w:rFonts w:ascii="Roboto Light" w:hAnsi="Roboto Light"/>
      <w:sz w:val="22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AF1857"/>
    <w:pPr>
      <w:keepNext/>
      <w:keepLines/>
      <w:spacing w:before="500" w:after="600"/>
      <w:outlineLvl w:val="0"/>
    </w:pPr>
    <w:rPr>
      <w:rFonts w:ascii="Roboto" w:eastAsiaTheme="majorEastAsia" w:hAnsi="Roboto" w:cstheme="majorBidi"/>
      <w:caps/>
      <w:color w:val="3C5A9B"/>
      <w:spacing w:val="14"/>
      <w:sz w:val="60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9659D9"/>
    <w:pPr>
      <w:keepNext/>
      <w:keepLines/>
      <w:spacing w:before="240" w:after="240"/>
      <w:outlineLvl w:val="1"/>
    </w:pPr>
    <w:rPr>
      <w:rFonts w:ascii="Roboto" w:eastAsiaTheme="majorEastAsia" w:hAnsi="Roboto" w:cstheme="majorBidi"/>
      <w:caps/>
      <w:color w:val="041B2D"/>
      <w:spacing w:val="14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F01492"/>
    <w:pPr>
      <w:keepNext/>
      <w:keepLines/>
      <w:spacing w:before="220" w:after="320"/>
      <w:outlineLvl w:val="2"/>
    </w:pPr>
    <w:rPr>
      <w:rFonts w:ascii="Roboto" w:eastAsiaTheme="majorEastAsia" w:hAnsi="Roboto" w:cstheme="majorBidi"/>
      <w:color w:val="5671A9"/>
      <w:sz w:val="32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0072C6" w:themeColor="accent1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pPr>
      <w:keepNext/>
      <w:keepLines/>
      <w:spacing w:after="180"/>
      <w:outlineLvl w:val="6"/>
    </w:pPr>
    <w:rPr>
      <w:rFonts w:asciiTheme="majorHAnsi" w:eastAsiaTheme="majorEastAsia" w:hAnsiTheme="majorHAnsi" w:cstheme="majorBidi"/>
      <w:i/>
      <w:iCs/>
      <w:spacing w:val="14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pPr>
      <w:keepNext/>
      <w:keepLines/>
      <w:spacing w:after="180"/>
      <w:outlineLvl w:val="7"/>
    </w:pPr>
    <w:rPr>
      <w:rFonts w:asciiTheme="majorHAnsi" w:eastAsiaTheme="majorEastAsia" w:hAnsiTheme="majorHAnsi" w:cstheme="majorBidi"/>
      <w:spacing w:val="14"/>
      <w:sz w:val="26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pPr>
      <w:keepNext/>
      <w:keepLines/>
      <w:spacing w:after="180"/>
      <w:outlineLvl w:val="8"/>
    </w:pPr>
    <w:rPr>
      <w:rFonts w:asciiTheme="majorHAnsi" w:eastAsiaTheme="majorEastAsia" w:hAnsiTheme="majorHAnsi" w:cstheme="majorBidi"/>
      <w:i/>
      <w:iCs/>
      <w:spacing w:val="14"/>
      <w:sz w:val="26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Listentabelle3-Akzent1">
    <w:name w:val="List Table 3 Accent 1"/>
    <w:basedOn w:val="NormaleTabelle"/>
    <w:uiPriority w:val="4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72C6" w:themeColor="accent1"/>
        <w:left w:val="single" w:sz="4" w:space="0" w:color="0072C6" w:themeColor="accent1"/>
        <w:bottom w:val="single" w:sz="4" w:space="0" w:color="0072C6" w:themeColor="accent1"/>
        <w:right w:val="single" w:sz="4" w:space="0" w:color="0072C6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72C6" w:themeFill="accent1"/>
      </w:tcPr>
    </w:tblStylePr>
    <w:tblStylePr w:type="lastRow">
      <w:rPr>
        <w:b/>
        <w:bCs/>
      </w:rPr>
      <w:tblPr/>
      <w:tcPr>
        <w:tcBorders>
          <w:top w:val="double" w:sz="4" w:space="0" w:color="0072C6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6" w:themeColor="accent1"/>
          <w:right w:val="single" w:sz="4" w:space="0" w:color="0072C6" w:themeColor="accent1"/>
        </w:tcBorders>
      </w:tcPr>
    </w:tblStylePr>
    <w:tblStylePr w:type="band1Horz">
      <w:tblPr/>
      <w:tcPr>
        <w:tcBorders>
          <w:top w:val="single" w:sz="4" w:space="0" w:color="0072C6" w:themeColor="accent1"/>
          <w:bottom w:val="single" w:sz="4" w:space="0" w:color="0072C6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6" w:themeColor="accent1"/>
          <w:left w:val="nil"/>
        </w:tcBorders>
      </w:tcPr>
    </w:tblStylePr>
    <w:tblStylePr w:type="swCell">
      <w:tblPr/>
      <w:tcPr>
        <w:tcBorders>
          <w:top w:val="double" w:sz="4" w:space="0" w:color="0072C6" w:themeColor="accent1"/>
          <w:right w:val="nil"/>
        </w:tcBorders>
      </w:tcPr>
    </w:tblStylePr>
  </w:style>
  <w:style w:type="paragraph" w:styleId="Titel">
    <w:name w:val="Title"/>
    <w:basedOn w:val="Standard"/>
    <w:next w:val="Standard"/>
    <w:link w:val="TitelZchn"/>
    <w:uiPriority w:val="10"/>
    <w:semiHidden/>
    <w:unhideWhenUsed/>
    <w:qFormat/>
    <w:rPr>
      <w:rFonts w:asciiTheme="majorHAnsi" w:eastAsiaTheme="majorEastAsia" w:hAnsiTheme="majorHAnsi" w:cstheme="majorBidi"/>
      <w:caps/>
      <w:color w:val="F98723" w:themeColor="accent2"/>
      <w:spacing w:val="14"/>
      <w:kern w:val="28"/>
      <w:sz w:val="84"/>
      <w:szCs w:val="56"/>
    </w:rPr>
  </w:style>
  <w:style w:type="character" w:customStyle="1" w:styleId="TitelZchn">
    <w:name w:val="Titel Zchn"/>
    <w:basedOn w:val="Absatz-Standardschriftart"/>
    <w:link w:val="Titel"/>
    <w:uiPriority w:val="10"/>
    <w:semiHidden/>
    <w:rPr>
      <w:rFonts w:asciiTheme="majorHAnsi" w:eastAsiaTheme="majorEastAsia" w:hAnsiTheme="majorHAnsi" w:cstheme="majorBidi"/>
      <w:caps/>
      <w:color w:val="F98723" w:themeColor="accent2"/>
      <w:spacing w:val="14"/>
      <w:kern w:val="28"/>
      <w:sz w:val="84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semiHidden/>
    <w:unhideWhenUsed/>
    <w:qFormat/>
    <w:pPr>
      <w:numPr>
        <w:ilvl w:val="1"/>
      </w:numPr>
      <w:spacing w:after="720"/>
    </w:pPr>
    <w:rPr>
      <w:rFonts w:eastAsiaTheme="minorEastAsia"/>
      <w:caps/>
      <w:sz w:val="40"/>
      <w:szCs w:val="22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AF1857"/>
    <w:rPr>
      <w:rFonts w:ascii="Roboto" w:eastAsiaTheme="majorEastAsia" w:hAnsi="Roboto" w:cstheme="majorBidi"/>
      <w:caps/>
      <w:color w:val="3C5A9B"/>
      <w:spacing w:val="14"/>
      <w:sz w:val="60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9659D9"/>
    <w:rPr>
      <w:rFonts w:ascii="Roboto" w:eastAsiaTheme="majorEastAsia" w:hAnsi="Roboto" w:cstheme="majorBidi"/>
      <w:caps/>
      <w:color w:val="041B2D"/>
      <w:spacing w:val="14"/>
      <w:sz w:val="22"/>
      <w:szCs w:val="26"/>
    </w:rPr>
  </w:style>
  <w:style w:type="paragraph" w:styleId="Aufzhlungszeichen">
    <w:name w:val="List Bullet"/>
    <w:basedOn w:val="Standard"/>
    <w:uiPriority w:val="31"/>
    <w:qFormat/>
    <w:pPr>
      <w:numPr>
        <w:numId w:val="8"/>
      </w:numPr>
    </w:pPr>
  </w:style>
  <w:style w:type="paragraph" w:styleId="Kopfzeile">
    <w:name w:val="header"/>
    <w:basedOn w:val="Standard"/>
    <w:link w:val="KopfzeileZchn"/>
    <w:uiPriority w:val="99"/>
    <w:unhideWhenUsed/>
  </w:style>
  <w:style w:type="character" w:customStyle="1" w:styleId="KopfzeileZchn">
    <w:name w:val="Kopfzeile Zchn"/>
    <w:basedOn w:val="Absatz-Standardschriftart"/>
    <w:link w:val="Kopfzeile"/>
    <w:uiPriority w:val="99"/>
  </w:style>
  <w:style w:type="paragraph" w:styleId="IntensivesZitat">
    <w:name w:val="Intense Quote"/>
    <w:basedOn w:val="Standard"/>
    <w:next w:val="Standard"/>
    <w:link w:val="IntensivesZitatZchn"/>
    <w:uiPriority w:val="30"/>
    <w:semiHidden/>
    <w:unhideWhenUsed/>
    <w:qFormat/>
    <w:pPr>
      <w:spacing w:before="360" w:after="560" w:line="264" w:lineRule="auto"/>
      <w:ind w:left="605" w:right="605"/>
    </w:pPr>
    <w:rPr>
      <w:rFonts w:asciiTheme="majorHAnsi" w:hAnsiTheme="majorHAnsi"/>
      <w:i/>
      <w:iCs/>
      <w:color w:val="F98723" w:themeColor="accent2"/>
      <w:sz w:val="32"/>
    </w:rPr>
  </w:style>
  <w:style w:type="table" w:styleId="Tabellenraster">
    <w:name w:val="Table Grid"/>
    <w:basedOn w:val="NormaleTabelle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BusinessPaper">
    <w:name w:val="Business Paper"/>
    <w:basedOn w:val="NormaleTabelle"/>
    <w:uiPriority w:val="99"/>
    <w:pPr>
      <w:spacing w:before="240" w:after="180" w:line="240" w:lineRule="auto"/>
    </w:pPr>
    <w:rPr>
      <w:b/>
    </w:rPr>
    <w:tblPr>
      <w:tblInd w:w="0" w:type="dxa"/>
      <w:tblBorders>
        <w:bottom w:val="single" w:sz="6" w:space="0" w:color="0072C6" w:themeColor="accent1"/>
        <w:insideH w:val="single" w:sz="6" w:space="0" w:color="0072C6" w:themeColor="accent1"/>
      </w:tblBorders>
      <w:tblCellMar>
        <w:top w:w="0" w:type="dxa"/>
        <w:left w:w="230" w:type="dxa"/>
        <w:bottom w:w="0" w:type="dxa"/>
        <w:right w:w="0" w:type="dxa"/>
      </w:tblCellMar>
    </w:tblPr>
    <w:tblStylePr w:type="firstRow">
      <w:pPr>
        <w:wordWrap/>
        <w:spacing w:beforeLines="0" w:before="200" w:beforeAutospacing="0" w:afterLines="0" w:after="160" w:afterAutospacing="0"/>
      </w:pPr>
      <w:rPr>
        <w:b/>
        <w:i w:val="0"/>
        <w:color w:val="FDF9F7" w:themeColor="background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72C6" w:themeFill="accent1"/>
        <w:vAlign w:val="bottom"/>
      </w:tcPr>
    </w:tblStylePr>
    <w:tblStylePr w:type="firstCol">
      <w:pPr>
        <w:wordWrap/>
        <w:spacing w:beforeLines="0" w:before="240" w:beforeAutospacing="0" w:afterLines="0" w:after="180" w:afterAutospacing="0"/>
        <w:jc w:val="right"/>
      </w:pPr>
      <w:rPr>
        <w:rFonts w:asciiTheme="majorHAnsi" w:hAnsiTheme="majorHAnsi"/>
        <w:b w:val="0"/>
        <w:i w:val="0"/>
        <w:color w:val="0072C6" w:themeColor="accent1"/>
        <w:sz w:val="24"/>
      </w:rPr>
    </w:tblStylePr>
    <w:tblStylePr w:type="nwCell">
      <w:pPr>
        <w:wordWrap/>
        <w:jc w:val="left"/>
      </w:pPr>
    </w:tblStylePr>
  </w:style>
  <w:style w:type="character" w:customStyle="1" w:styleId="UntertitelZchn">
    <w:name w:val="Untertitel Zchn"/>
    <w:basedOn w:val="Absatz-Standardschriftart"/>
    <w:link w:val="Untertitel"/>
    <w:uiPriority w:val="11"/>
    <w:semiHidden/>
    <w:rPr>
      <w:rFonts w:eastAsiaTheme="minorEastAsia"/>
      <w:caps/>
      <w:sz w:val="40"/>
      <w:szCs w:val="22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Pr>
      <w:rFonts w:asciiTheme="majorHAnsi" w:eastAsiaTheme="majorEastAsia" w:hAnsiTheme="majorHAnsi" w:cstheme="majorBidi"/>
      <w:i/>
      <w:iCs/>
      <w:spacing w:val="14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Pr>
      <w:rFonts w:asciiTheme="majorHAnsi" w:eastAsiaTheme="majorEastAsia" w:hAnsiTheme="majorHAnsi" w:cstheme="majorBidi"/>
      <w:spacing w:val="14"/>
      <w:sz w:val="26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Pr>
      <w:rFonts w:asciiTheme="majorHAnsi" w:eastAsiaTheme="majorEastAsia" w:hAnsiTheme="majorHAnsi" w:cstheme="majorBidi"/>
      <w:i/>
      <w:iCs/>
      <w:spacing w:val="14"/>
      <w:sz w:val="26"/>
      <w:szCs w:val="21"/>
    </w:rPr>
  </w:style>
  <w:style w:type="character" w:styleId="Schwachhervorheb">
    <w:name w:val="Subtle Emphasis"/>
    <w:basedOn w:val="Absatz-Standardschriftart"/>
    <w:uiPriority w:val="19"/>
    <w:semiHidden/>
    <w:unhideWhenUsed/>
    <w:qFormat/>
    <w:rPr>
      <w:i/>
      <w:iCs/>
      <w:color w:val="0072C6" w:themeColor="accent1"/>
    </w:rPr>
  </w:style>
  <w:style w:type="character" w:styleId="Hervorhebung">
    <w:name w:val="Emphasis"/>
    <w:basedOn w:val="Absatz-Standardschriftart"/>
    <w:uiPriority w:val="20"/>
    <w:semiHidden/>
    <w:unhideWhenUsed/>
    <w:qFormat/>
    <w:rPr>
      <w:i/>
      <w:iCs/>
      <w:color w:val="F98723" w:themeColor="accent2"/>
    </w:rPr>
  </w:style>
  <w:style w:type="character" w:styleId="Intensivhervorheb">
    <w:name w:val="Intense Emphasis"/>
    <w:basedOn w:val="Absatz-Standardschriftart"/>
    <w:uiPriority w:val="21"/>
    <w:semiHidden/>
    <w:unhideWhenUsed/>
    <w:qFormat/>
    <w:rPr>
      <w:b/>
      <w:i/>
      <w:iCs/>
      <w:color w:val="F98723" w:themeColor="accent2"/>
    </w:rPr>
  </w:style>
  <w:style w:type="character" w:styleId="Fett">
    <w:name w:val="Strong"/>
    <w:basedOn w:val="Absatz-Standardschriftart"/>
    <w:uiPriority w:val="22"/>
    <w:semiHidden/>
    <w:unhideWhenUsed/>
    <w:qFormat/>
    <w:rPr>
      <w:b/>
      <w:bCs/>
      <w:color w:val="0072C6" w:themeColor="accent1"/>
    </w:rPr>
  </w:style>
  <w:style w:type="character" w:styleId="SchwacherVerweis">
    <w:name w:val="Subtle Reference"/>
    <w:basedOn w:val="Absatz-Standardschriftart"/>
    <w:uiPriority w:val="31"/>
    <w:semiHidden/>
    <w:unhideWhenUsed/>
    <w:qFormat/>
    <w:rPr>
      <w:i/>
      <w:caps/>
      <w:smallCaps w:val="0"/>
      <w:color w:val="0072C6" w:themeColor="accent1"/>
    </w:rPr>
  </w:style>
  <w:style w:type="character" w:styleId="IntensiverVerweis">
    <w:name w:val="Intense Reference"/>
    <w:basedOn w:val="Absatz-Standardschriftart"/>
    <w:uiPriority w:val="32"/>
    <w:semiHidden/>
    <w:unhideWhenUsed/>
    <w:qFormat/>
    <w:rPr>
      <w:b/>
      <w:bCs/>
      <w:i/>
      <w:caps/>
      <w:smallCaps w:val="0"/>
      <w:color w:val="0072C6" w:themeColor="accent1"/>
      <w:spacing w:val="0"/>
    </w:rPr>
  </w:style>
  <w:style w:type="character" w:styleId="Buchtitel">
    <w:name w:val="Book Title"/>
    <w:basedOn w:val="Absatz-Standardschriftart"/>
    <w:uiPriority w:val="33"/>
    <w:semiHidden/>
    <w:unhideWhenUsed/>
    <w:qFormat/>
    <w:rPr>
      <w:b w:val="0"/>
      <w:bCs/>
      <w:i w:val="0"/>
      <w:iCs/>
      <w:color w:val="0072C6" w:themeColor="accent1"/>
      <w:spacing w:val="0"/>
      <w:u w:val="single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pPr>
      <w:spacing w:after="200"/>
    </w:pPr>
    <w:rPr>
      <w:i/>
      <w:iCs/>
      <w:sz w:val="20"/>
      <w:szCs w:val="18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pPr>
      <w:spacing w:after="0" w:line="360" w:lineRule="auto"/>
      <w:outlineLvl w:val="9"/>
    </w:pPr>
    <w:rPr>
      <w:sz w:val="84"/>
    </w:rPr>
  </w:style>
  <w:style w:type="character" w:styleId="Platzhaltertext">
    <w:name w:val="Placeholder Text"/>
    <w:basedOn w:val="Absatz-Standardschriftart"/>
    <w:uiPriority w:val="99"/>
    <w:semiHidden/>
    <w:rPr>
      <w:color w:val="808080"/>
    </w:rPr>
  </w:style>
  <w:style w:type="paragraph" w:styleId="Fuzeile">
    <w:name w:val="footer"/>
    <w:basedOn w:val="Standard"/>
    <w:link w:val="FuzeileZchn"/>
    <w:uiPriority w:val="99"/>
    <w:unhideWhenUsed/>
    <w:qFormat/>
    <w:pPr>
      <w:pBdr>
        <w:top w:val="single" w:sz="4" w:space="8" w:color="0072C6" w:themeColor="accent1"/>
        <w:left w:val="single" w:sz="4" w:space="31" w:color="0072C6" w:themeColor="accent1"/>
        <w:bottom w:val="single" w:sz="4" w:space="8" w:color="0072C6" w:themeColor="accent1"/>
        <w:right w:val="single" w:sz="4" w:space="31" w:color="0072C6" w:themeColor="accent1"/>
      </w:pBdr>
      <w:shd w:val="clear" w:color="auto" w:fill="0072C6" w:themeFill="accent1"/>
    </w:pPr>
    <w:rPr>
      <w:color w:val="FFFFFF" w:themeColor="background1"/>
    </w:rPr>
  </w:style>
  <w:style w:type="character" w:customStyle="1" w:styleId="FuzeileZchn">
    <w:name w:val="Fußzeile Zchn"/>
    <w:basedOn w:val="Absatz-Standardschriftart"/>
    <w:link w:val="Fuzeile"/>
    <w:uiPriority w:val="99"/>
    <w:rPr>
      <w:color w:val="FFFFFF" w:themeColor="background1"/>
      <w:shd w:val="clear" w:color="auto" w:fill="0072C6" w:themeFill="accent1"/>
    </w:rPr>
  </w:style>
  <w:style w:type="paragraph" w:styleId="Zitat">
    <w:name w:val="Quote"/>
    <w:basedOn w:val="Standard"/>
    <w:next w:val="Standard"/>
    <w:link w:val="ZitatZchn"/>
    <w:uiPriority w:val="29"/>
    <w:unhideWhenUsed/>
    <w:qFormat/>
    <w:rsid w:val="00AF1857"/>
    <w:pPr>
      <w:spacing w:before="360" w:after="560" w:line="264" w:lineRule="auto"/>
      <w:ind w:left="605" w:right="605"/>
    </w:pPr>
    <w:rPr>
      <w:i/>
      <w:iCs/>
      <w:color w:val="7590BE"/>
      <w:sz w:val="40"/>
    </w:rPr>
  </w:style>
  <w:style w:type="character" w:customStyle="1" w:styleId="ZitatZchn">
    <w:name w:val="Zitat Zchn"/>
    <w:basedOn w:val="Absatz-Standardschriftart"/>
    <w:link w:val="Zitat"/>
    <w:uiPriority w:val="29"/>
    <w:rsid w:val="00AF1857"/>
    <w:rPr>
      <w:rFonts w:ascii="Roboto Light" w:hAnsi="Roboto Light"/>
      <w:i/>
      <w:iCs/>
      <w:color w:val="7590BE"/>
      <w:sz w:val="40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semiHidden/>
    <w:rPr>
      <w:rFonts w:asciiTheme="majorHAnsi" w:hAnsiTheme="majorHAnsi"/>
      <w:i/>
      <w:iCs/>
      <w:color w:val="F98723" w:themeColor="accent2"/>
      <w:sz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F01492"/>
    <w:rPr>
      <w:rFonts w:ascii="Roboto" w:eastAsiaTheme="majorEastAsia" w:hAnsi="Roboto" w:cstheme="majorBidi"/>
      <w:color w:val="5671A9"/>
      <w:sz w:val="32"/>
    </w:rPr>
  </w:style>
  <w:style w:type="paragraph" w:styleId="Listennummer">
    <w:name w:val="List Number"/>
    <w:basedOn w:val="Standard"/>
    <w:uiPriority w:val="32"/>
    <w:qFormat/>
    <w:pPr>
      <w:numPr>
        <w:numId w:val="7"/>
      </w:numPr>
    </w:pPr>
  </w:style>
  <w:style w:type="character" w:customStyle="1" w:styleId="berschrift6Zchn">
    <w:name w:val="Überschrift 6 Zchn"/>
    <w:basedOn w:val="Absatz-Standardschriftart"/>
    <w:link w:val="berschrift6"/>
    <w:uiPriority w:val="9"/>
    <w:semiHidden/>
    <w:rPr>
      <w:rFonts w:asciiTheme="majorHAnsi" w:eastAsiaTheme="majorEastAsia" w:hAnsiTheme="majorHAnsi" w:cstheme="majorBidi"/>
      <w:color w:val="0072C6" w:themeColor="accent1"/>
    </w:rPr>
  </w:style>
  <w:style w:type="paragraph" w:styleId="StandardWeb">
    <w:name w:val="Normal (Web)"/>
    <w:basedOn w:val="Standard"/>
    <w:uiPriority w:val="99"/>
    <w:semiHidden/>
    <w:unhideWhenUsed/>
    <w:rsid w:val="00121235"/>
    <w:pPr>
      <w:spacing w:before="100" w:beforeAutospacing="1" w:after="115" w:line="288" w:lineRule="auto"/>
    </w:pPr>
    <w:rPr>
      <w:rFonts w:ascii="Times New Roman" w:hAnsi="Times New Roman" w:cs="Times New Roman"/>
      <w:color w:val="auto"/>
      <w:lang w:eastAsia="de-DE" w:bidi="ar-SA"/>
    </w:rPr>
  </w:style>
  <w:style w:type="paragraph" w:customStyle="1" w:styleId="western">
    <w:name w:val="western"/>
    <w:basedOn w:val="Standard"/>
    <w:rsid w:val="00121235"/>
    <w:pPr>
      <w:spacing w:before="100" w:beforeAutospacing="1" w:after="115" w:line="288" w:lineRule="auto"/>
    </w:pPr>
    <w:rPr>
      <w:rFonts w:ascii="Times" w:hAnsi="Times" w:cs="Times New Roman"/>
      <w:color w:val="auto"/>
      <w:lang w:eastAsia="de-DE" w:bidi="ar-SA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9098C"/>
    <w:rPr>
      <w:rFonts w:ascii="Times New Roman" w:hAnsi="Times New Roman" w:cs="Times New Roman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9098C"/>
    <w:rPr>
      <w:rFonts w:ascii="Times New Roman" w:hAnsi="Times New Roman" w:cs="Times New Roman"/>
      <w:sz w:val="18"/>
      <w:szCs w:val="18"/>
    </w:rPr>
  </w:style>
  <w:style w:type="paragraph" w:styleId="Verzeichnis1">
    <w:name w:val="toc 1"/>
    <w:basedOn w:val="Standard"/>
    <w:next w:val="Standard"/>
    <w:autoRedefine/>
    <w:uiPriority w:val="39"/>
    <w:unhideWhenUsed/>
    <w:rsid w:val="000F3FC4"/>
    <w:rPr>
      <w:rFonts w:asciiTheme="minorHAnsi" w:hAnsiTheme="minorHAnsi" w:cstheme="minorHAnsi"/>
      <w:b/>
      <w:bCs/>
      <w:szCs w:val="22"/>
    </w:rPr>
  </w:style>
  <w:style w:type="paragraph" w:styleId="Verzeichnis2">
    <w:name w:val="toc 2"/>
    <w:basedOn w:val="Standard"/>
    <w:next w:val="Standard"/>
    <w:autoRedefine/>
    <w:uiPriority w:val="39"/>
    <w:unhideWhenUsed/>
    <w:rsid w:val="000F3FC4"/>
    <w:pPr>
      <w:ind w:left="240"/>
    </w:pPr>
    <w:rPr>
      <w:rFonts w:asciiTheme="minorHAnsi" w:hAnsiTheme="minorHAnsi" w:cstheme="minorHAnsi"/>
      <w:i/>
      <w:iCs/>
      <w:szCs w:val="22"/>
    </w:rPr>
  </w:style>
  <w:style w:type="character" w:styleId="Link">
    <w:name w:val="Hyperlink"/>
    <w:basedOn w:val="Absatz-Standardschriftart"/>
    <w:uiPriority w:val="99"/>
    <w:unhideWhenUsed/>
    <w:rsid w:val="000F3FC4"/>
    <w:rPr>
      <w:color w:val="0072C6" w:themeColor="hyperlink"/>
      <w:u w:val="single"/>
    </w:rPr>
  </w:style>
  <w:style w:type="paragraph" w:styleId="Verzeichnis3">
    <w:name w:val="toc 3"/>
    <w:basedOn w:val="Standard"/>
    <w:next w:val="Standard"/>
    <w:autoRedefine/>
    <w:uiPriority w:val="39"/>
    <w:semiHidden/>
    <w:unhideWhenUsed/>
    <w:rsid w:val="000F3FC4"/>
    <w:pPr>
      <w:ind w:left="480"/>
    </w:pPr>
    <w:rPr>
      <w:rFonts w:asciiTheme="minorHAnsi" w:hAnsiTheme="minorHAnsi" w:cstheme="minorHAnsi"/>
      <w:szCs w:val="22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0F3FC4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0F3FC4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0F3FC4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0F3FC4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0F3FC4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0F3FC4"/>
    <w:pPr>
      <w:ind w:left="1920"/>
    </w:pPr>
    <w:rPr>
      <w:rFonts w:asciiTheme="minorHAnsi" w:hAnsiTheme="minorHAnsi" w:cstheme="minorHAnsi"/>
      <w:sz w:val="20"/>
      <w:szCs w:val="20"/>
    </w:rPr>
  </w:style>
  <w:style w:type="paragraph" w:customStyle="1" w:styleId="p1">
    <w:name w:val="p1"/>
    <w:basedOn w:val="Standard"/>
    <w:rsid w:val="00200A46"/>
    <w:pPr>
      <w:jc w:val="both"/>
    </w:pPr>
    <w:rPr>
      <w:rFonts w:ascii="Roboto" w:hAnsi="Roboto" w:cs="Times New Roman"/>
      <w:color w:val="auto"/>
      <w:sz w:val="13"/>
      <w:szCs w:val="13"/>
      <w:lang w:eastAsia="de-DE" w:bidi="ar-SA"/>
    </w:rPr>
  </w:style>
  <w:style w:type="paragraph" w:customStyle="1" w:styleId="p2">
    <w:name w:val="p2"/>
    <w:basedOn w:val="Standard"/>
    <w:rsid w:val="00200A46"/>
    <w:pPr>
      <w:jc w:val="both"/>
    </w:pPr>
    <w:rPr>
      <w:rFonts w:cs="Times New Roman"/>
      <w:color w:val="auto"/>
      <w:sz w:val="13"/>
      <w:szCs w:val="13"/>
      <w:lang w:eastAsia="de-DE" w:bidi="ar-SA"/>
    </w:rPr>
  </w:style>
  <w:style w:type="paragraph" w:customStyle="1" w:styleId="p3">
    <w:name w:val="p3"/>
    <w:basedOn w:val="Standard"/>
    <w:rsid w:val="00200A46"/>
    <w:pPr>
      <w:jc w:val="both"/>
    </w:pPr>
    <w:rPr>
      <w:rFonts w:cs="Times New Roman"/>
      <w:color w:val="auto"/>
      <w:sz w:val="13"/>
      <w:szCs w:val="13"/>
      <w:lang w:eastAsia="de-DE" w:bidi="ar-SA"/>
    </w:rPr>
  </w:style>
  <w:style w:type="paragraph" w:customStyle="1" w:styleId="p4">
    <w:name w:val="p4"/>
    <w:basedOn w:val="Standard"/>
    <w:rsid w:val="00200A46"/>
    <w:pPr>
      <w:jc w:val="both"/>
    </w:pPr>
    <w:rPr>
      <w:rFonts w:ascii="Roboto" w:hAnsi="Roboto" w:cs="Times New Roman"/>
      <w:color w:val="auto"/>
      <w:sz w:val="13"/>
      <w:szCs w:val="13"/>
      <w:lang w:eastAsia="de-DE" w:bidi="ar-SA"/>
    </w:rPr>
  </w:style>
  <w:style w:type="character" w:customStyle="1" w:styleId="s1">
    <w:name w:val="s1"/>
    <w:basedOn w:val="Absatz-Standardschriftart"/>
    <w:rsid w:val="00200A46"/>
    <w:rPr>
      <w:rFonts w:ascii="Roboto" w:hAnsi="Roboto" w:hint="default"/>
      <w:sz w:val="13"/>
      <w:szCs w:val="13"/>
    </w:rPr>
  </w:style>
  <w:style w:type="character" w:customStyle="1" w:styleId="apple-converted-space">
    <w:name w:val="apple-converted-space"/>
    <w:basedOn w:val="Absatz-Standardschriftart"/>
    <w:rsid w:val="00200A46"/>
  </w:style>
  <w:style w:type="paragraph" w:customStyle="1" w:styleId="p5">
    <w:name w:val="p5"/>
    <w:basedOn w:val="Standard"/>
    <w:rsid w:val="004B512A"/>
    <w:rPr>
      <w:rFonts w:cs="Times New Roman"/>
      <w:color w:val="auto"/>
      <w:sz w:val="13"/>
      <w:szCs w:val="13"/>
      <w:lang w:eastAsia="de-DE" w:bidi="ar-SA"/>
    </w:rPr>
  </w:style>
  <w:style w:type="paragraph" w:styleId="Dokumentstruktur">
    <w:name w:val="Document Map"/>
    <w:basedOn w:val="Standard"/>
    <w:link w:val="DokumentstrukturZchn"/>
    <w:uiPriority w:val="99"/>
    <w:semiHidden/>
    <w:unhideWhenUsed/>
    <w:rsid w:val="002232C5"/>
    <w:rPr>
      <w:rFonts w:ascii="Times New Roman" w:hAnsi="Times New Roman" w:cs="Times New Roman"/>
    </w:rPr>
  </w:style>
  <w:style w:type="character" w:customStyle="1" w:styleId="DokumentstrukturZchn">
    <w:name w:val="Dokumentstruktur Zchn"/>
    <w:basedOn w:val="Absatz-Standardschriftart"/>
    <w:link w:val="Dokumentstruktur"/>
    <w:uiPriority w:val="99"/>
    <w:semiHidden/>
    <w:rsid w:val="002232C5"/>
    <w:rPr>
      <w:rFonts w:ascii="Times New Roman" w:hAnsi="Times New Roman" w:cs="Times New Roman"/>
    </w:rPr>
  </w:style>
  <w:style w:type="paragraph" w:customStyle="1" w:styleId="agbs">
    <w:name w:val="agbs"/>
    <w:basedOn w:val="p3"/>
    <w:qFormat/>
    <w:rsid w:val="00C14AB0"/>
  </w:style>
  <w:style w:type="paragraph" w:styleId="KeinLeerraum">
    <w:name w:val="No Spacing"/>
    <w:link w:val="KeinLeerraumZchn"/>
    <w:uiPriority w:val="1"/>
    <w:qFormat/>
    <w:rsid w:val="000965C9"/>
    <w:pPr>
      <w:spacing w:before="0" w:after="0" w:line="240" w:lineRule="auto"/>
    </w:pPr>
    <w:rPr>
      <w:rFonts w:eastAsiaTheme="minorEastAsia"/>
      <w:color w:val="auto"/>
      <w:sz w:val="22"/>
      <w:szCs w:val="22"/>
      <w:lang w:val="en-US" w:eastAsia="zh-CN" w:bidi="ar-SA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0965C9"/>
    <w:rPr>
      <w:rFonts w:eastAsiaTheme="minorEastAsia"/>
      <w:color w:val="auto"/>
      <w:sz w:val="22"/>
      <w:szCs w:val="22"/>
      <w:lang w:val="en-US" w:eastAsia="zh-CN" w:bidi="ar-SA"/>
    </w:rPr>
  </w:style>
  <w:style w:type="character" w:styleId="BesuchterLink">
    <w:name w:val="FollowedHyperlink"/>
    <w:basedOn w:val="Absatz-Standardschriftart"/>
    <w:uiPriority w:val="99"/>
    <w:semiHidden/>
    <w:unhideWhenUsed/>
    <w:rsid w:val="0060187B"/>
    <w:rPr>
      <w:color w:val="79498B" w:themeColor="followedHyperlink"/>
      <w:u w:val="single"/>
    </w:rPr>
  </w:style>
  <w:style w:type="paragraph" w:styleId="Listenabsatz">
    <w:name w:val="List Paragraph"/>
    <w:basedOn w:val="Standard"/>
    <w:uiPriority w:val="34"/>
    <w:unhideWhenUsed/>
    <w:qFormat/>
    <w:rsid w:val="002D08D4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64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5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4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0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0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1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0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2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3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2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0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2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9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1.xml"/><Relationship Id="rId20" Type="http://schemas.openxmlformats.org/officeDocument/2006/relationships/printerSettings" Target="printerSettings/printerSettings1.bin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header" Target="header2.xml"/><Relationship Id="rId11" Type="http://schemas.openxmlformats.org/officeDocument/2006/relationships/footer" Target="footer2.xml"/><Relationship Id="rId12" Type="http://schemas.openxmlformats.org/officeDocument/2006/relationships/image" Target="media/image2.jpeg"/><Relationship Id="rId13" Type="http://schemas.openxmlformats.org/officeDocument/2006/relationships/hyperlink" Target="mailto:%20project-consultancy@gronau-it-cloud-computing.de" TargetMode="External"/><Relationship Id="rId14" Type="http://schemas.openxmlformats.org/officeDocument/2006/relationships/hyperlink" Target="http://www.gronau-it-cloud-computing.de" TargetMode="External"/><Relationship Id="rId15" Type="http://schemas.openxmlformats.org/officeDocument/2006/relationships/hyperlink" Target="mailto:%20project-consultancy@gronau-it-cloud-computing.de" TargetMode="External"/><Relationship Id="rId16" Type="http://schemas.openxmlformats.org/officeDocument/2006/relationships/hyperlink" Target="http://www.gronau-it-cloud-computing.de" TargetMode="External"/><Relationship Id="rId17" Type="http://schemas.openxmlformats.org/officeDocument/2006/relationships/image" Target="media/image3.png"/><Relationship Id="rId18" Type="http://schemas.openxmlformats.org/officeDocument/2006/relationships/image" Target="media/image4.png"/><Relationship Id="rId19" Type="http://schemas.openxmlformats.org/officeDocument/2006/relationships/header" Target="header3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lukasliebhold/Desktop/()Gronau%20IT/Word/Bericht/report_18-1-2018.dotx" TargetMode="External"/></Relationships>
</file>

<file path=word/theme/theme1.xml><?xml version="1.0" encoding="utf-8"?>
<a:theme xmlns:a="http://schemas.openxmlformats.org/drawingml/2006/main" name="Office Theme">
  <a:themeElements>
    <a:clrScheme name="Business">
      <a:dk1>
        <a:sysClr val="windowText" lastClr="000000"/>
      </a:dk1>
      <a:lt1>
        <a:sysClr val="window" lastClr="FFFFFF"/>
      </a:lt1>
      <a:dk2>
        <a:srgbClr val="0C1227"/>
      </a:dk2>
      <a:lt2>
        <a:srgbClr val="FDF9F7"/>
      </a:lt2>
      <a:accent1>
        <a:srgbClr val="0072C6"/>
      </a:accent1>
      <a:accent2>
        <a:srgbClr val="F98723"/>
      </a:accent2>
      <a:accent3>
        <a:srgbClr val="DC3C00"/>
      </a:accent3>
      <a:accent4>
        <a:srgbClr val="F9CB23"/>
      </a:accent4>
      <a:accent5>
        <a:srgbClr val="009E49"/>
      </a:accent5>
      <a:accent6>
        <a:srgbClr val="79498B"/>
      </a:accent6>
      <a:hlink>
        <a:srgbClr val="0072C6"/>
      </a:hlink>
      <a:folHlink>
        <a:srgbClr val="79498B"/>
      </a:folHlink>
    </a:clrScheme>
    <a:fontScheme name="Georgia-Arial">
      <a:majorFont>
        <a:latin typeface="Georgia" panose="020405020504050203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ED46E941-5759-F349-A5C2-C6782A2ABB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report_18-1-2018.dotx</Template>
  <TotalTime>0</TotalTime>
  <Pages>8</Pages>
  <Words>12</Words>
  <Characters>81</Characters>
  <Application>Microsoft Macintosh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Dokumententitel</vt:lpstr>
    </vt:vector>
  </TitlesOfParts>
  <Company/>
  <LinksUpToDate>false</LinksUpToDate>
  <CharactersWithSpaces>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Dokumententitel</dc:title>
  <dc:subject>Untertitel</dc:subject>
  <dc:creator>Lukas Liebhold</dc:creator>
  <cp:keywords/>
  <dc:description/>
  <cp:lastModifiedBy>Lukas Liebhold</cp:lastModifiedBy>
  <cp:revision>2</cp:revision>
  <cp:lastPrinted>2018-03-23T17:48:00Z</cp:lastPrinted>
  <dcterms:created xsi:type="dcterms:W3CDTF">2018-08-07T16:29:00Z</dcterms:created>
  <dcterms:modified xsi:type="dcterms:W3CDTF">2018-08-07T16:29:00Z</dcterms:modified>
</cp:coreProperties>
</file>